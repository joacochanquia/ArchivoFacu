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994B8" w14:textId="730CDC44" w:rsidR="00E81978" w:rsidRPr="00AB5BA3" w:rsidRDefault="001A1D1F" w:rsidP="001A1D1F">
      <w:pPr>
        <w:pStyle w:val="Ttulodeseccin"/>
        <w:jc w:val="right"/>
      </w:pPr>
      <w:bookmarkStart w:id="0" w:name="_Toc175559835"/>
      <w:bookmarkStart w:id="1" w:name="_Toc175560154"/>
      <w:bookmarkStart w:id="2" w:name="_Toc176443419"/>
      <w:bookmarkStart w:id="3" w:name="_Toc176443586"/>
      <w:bookmarkStart w:id="4" w:name="_Toc177487904"/>
      <w:bookmarkStart w:id="5" w:name="_Toc178531314"/>
      <w:bookmarkStart w:id="6" w:name="_Toc178531340"/>
      <w:bookmarkStart w:id="7" w:name="_Toc178628905"/>
      <w:bookmarkStart w:id="8" w:name="_Toc178629294"/>
      <w:bookmarkStart w:id="9" w:name="_Toc179879087"/>
      <w:bookmarkStart w:id="10" w:name="_Toc179879433"/>
      <w:bookmarkStart w:id="11" w:name="_Toc179879533"/>
      <w:bookmarkStart w:id="12" w:name="_Toc181103780"/>
      <w:r>
        <w:rPr>
          <w:rFonts w:cstheme="majorHAnsi"/>
          <w:noProof/>
          <w:sz w:val="36"/>
          <w:szCs w:val="36"/>
        </w:rPr>
        <w:drawing>
          <wp:anchor distT="0" distB="0" distL="114300" distR="114300" simplePos="0" relativeHeight="251658240" behindDoc="0" locked="0" layoutInCell="1" allowOverlap="1" wp14:anchorId="45AF8C24" wp14:editId="5784FF1A">
            <wp:simplePos x="0" y="0"/>
            <wp:positionH relativeFrom="margin">
              <wp:align>center</wp:align>
            </wp:positionH>
            <wp:positionV relativeFrom="paragraph">
              <wp:posOffset>-66</wp:posOffset>
            </wp:positionV>
            <wp:extent cx="4601497" cy="1218943"/>
            <wp:effectExtent l="0" t="0" r="0" b="0"/>
            <wp:wrapSquare wrapText="bothSides"/>
            <wp:docPr id="39596971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69713" name="Imagen 1"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1497" cy="1218943"/>
                    </a:xfrm>
                    <a:prstGeom prst="rect">
                      <a:avLst/>
                    </a:prstGeom>
                  </pic:spPr>
                </pic:pic>
              </a:graphicData>
            </a:graphic>
          </wp:anchor>
        </w:drawing>
      </w:r>
      <w:bookmarkEnd w:id="0"/>
      <w:bookmarkEnd w:id="1"/>
      <w:bookmarkEnd w:id="2"/>
      <w:bookmarkEnd w:id="3"/>
      <w:bookmarkEnd w:id="4"/>
      <w:bookmarkEnd w:id="5"/>
      <w:bookmarkEnd w:id="6"/>
      <w:bookmarkEnd w:id="7"/>
      <w:bookmarkEnd w:id="8"/>
      <w:bookmarkEnd w:id="9"/>
      <w:bookmarkEnd w:id="10"/>
      <w:bookmarkEnd w:id="11"/>
      <w:bookmarkEnd w:id="12"/>
    </w:p>
    <w:p w14:paraId="248B11F0" w14:textId="276BF118" w:rsidR="00F331A4" w:rsidRDefault="00F331A4" w:rsidP="00B823AA">
      <w:pPr>
        <w:pStyle w:val="Ttulo21"/>
        <w:rPr>
          <w:rFonts w:asciiTheme="majorHAnsi" w:hAnsiTheme="majorHAnsi" w:cstheme="majorHAnsi"/>
          <w:sz w:val="36"/>
          <w:szCs w:val="36"/>
        </w:rPr>
      </w:pPr>
    </w:p>
    <w:p w14:paraId="0558608C" w14:textId="77777777" w:rsidR="001A1D1F" w:rsidRDefault="001A1D1F" w:rsidP="00B823AA">
      <w:pPr>
        <w:pStyle w:val="Ttulo21"/>
        <w:rPr>
          <w:rFonts w:asciiTheme="majorHAnsi" w:hAnsiTheme="majorHAnsi" w:cstheme="majorHAnsi"/>
          <w:sz w:val="36"/>
          <w:szCs w:val="36"/>
        </w:rPr>
      </w:pPr>
    </w:p>
    <w:p w14:paraId="3075A170" w14:textId="77777777" w:rsidR="001A1D1F" w:rsidRDefault="001A1D1F" w:rsidP="00B823AA">
      <w:pPr>
        <w:pStyle w:val="Ttulo21"/>
        <w:rPr>
          <w:rFonts w:asciiTheme="majorHAnsi" w:hAnsiTheme="majorHAnsi" w:cstheme="majorHAnsi"/>
          <w:sz w:val="36"/>
          <w:szCs w:val="36"/>
        </w:rPr>
      </w:pPr>
    </w:p>
    <w:p w14:paraId="48B2804B" w14:textId="5C137BD0" w:rsidR="00F331A4" w:rsidRDefault="00D32858" w:rsidP="00B823AA">
      <w:pPr>
        <w:pStyle w:val="Ttulo21"/>
        <w:rPr>
          <w:rFonts w:asciiTheme="majorHAnsi" w:hAnsiTheme="majorHAnsi" w:cstheme="majorHAnsi"/>
          <w:b/>
          <w:bCs/>
          <w:sz w:val="36"/>
          <w:szCs w:val="36"/>
        </w:rPr>
      </w:pPr>
      <w:r w:rsidRPr="00D32858">
        <w:rPr>
          <w:rFonts w:asciiTheme="majorHAnsi" w:hAnsiTheme="majorHAnsi" w:cstheme="majorHAnsi"/>
          <w:b/>
          <w:bCs/>
          <w:sz w:val="36"/>
          <w:szCs w:val="36"/>
        </w:rPr>
        <w:t>Plataforma dibujante con reconocimiento de imágenes</w:t>
      </w:r>
    </w:p>
    <w:p w14:paraId="5E66CC47" w14:textId="057E1D3E" w:rsidR="00A97911" w:rsidRPr="00D32858" w:rsidRDefault="00A97911" w:rsidP="00B823AA">
      <w:pPr>
        <w:pStyle w:val="Ttulo21"/>
        <w:rPr>
          <w:rFonts w:asciiTheme="majorHAnsi" w:hAnsiTheme="majorHAnsi" w:cstheme="majorHAnsi"/>
          <w:b/>
          <w:bCs/>
          <w:sz w:val="36"/>
          <w:szCs w:val="36"/>
        </w:rPr>
      </w:pPr>
      <w:r>
        <w:rPr>
          <w:rFonts w:asciiTheme="majorHAnsi" w:hAnsiTheme="majorHAnsi" w:cstheme="majorHAnsi"/>
          <w:b/>
          <w:bCs/>
          <w:sz w:val="36"/>
          <w:szCs w:val="36"/>
        </w:rPr>
        <w:t xml:space="preserve">Informe de avance </w:t>
      </w:r>
      <w:r w:rsidR="00C57C80">
        <w:rPr>
          <w:rFonts w:asciiTheme="majorHAnsi" w:hAnsiTheme="majorHAnsi" w:cstheme="majorHAnsi"/>
          <w:b/>
          <w:bCs/>
          <w:sz w:val="36"/>
          <w:szCs w:val="36"/>
        </w:rPr>
        <w:t>2</w:t>
      </w:r>
    </w:p>
    <w:p w14:paraId="13D46DCD" w14:textId="77777777" w:rsidR="001A1D1F" w:rsidRPr="00F331A4" w:rsidRDefault="001A1D1F" w:rsidP="00A97911">
      <w:pPr>
        <w:pStyle w:val="Ttulo21"/>
        <w:jc w:val="left"/>
        <w:rPr>
          <w:rFonts w:asciiTheme="majorHAnsi" w:hAnsiTheme="majorHAnsi" w:cstheme="majorHAnsi"/>
          <w:sz w:val="36"/>
          <w:szCs w:val="36"/>
        </w:rPr>
      </w:pPr>
    </w:p>
    <w:p w14:paraId="2B21B8FC" w14:textId="763E2992" w:rsidR="00F331A4" w:rsidRPr="00F331A4" w:rsidRDefault="00F331A4" w:rsidP="00B823AA">
      <w:pPr>
        <w:pStyle w:val="Ttulo21"/>
        <w:rPr>
          <w:rFonts w:cstheme="minorHAnsi"/>
          <w:sz w:val="26"/>
          <w:szCs w:val="26"/>
        </w:rPr>
      </w:pPr>
      <w:r w:rsidRPr="00F331A4">
        <w:rPr>
          <w:rFonts w:cstheme="minorHAnsi"/>
          <w:sz w:val="26"/>
          <w:szCs w:val="26"/>
        </w:rPr>
        <w:t xml:space="preserve">Grupo </w:t>
      </w:r>
      <w:r w:rsidR="002B4E24">
        <w:rPr>
          <w:rFonts w:cstheme="minorHAnsi"/>
          <w:sz w:val="26"/>
          <w:szCs w:val="26"/>
        </w:rPr>
        <w:t>2</w:t>
      </w:r>
    </w:p>
    <w:p w14:paraId="1D1B2CDD" w14:textId="17B41EFE" w:rsidR="00B823AA" w:rsidRPr="00F331A4" w:rsidRDefault="004108A7" w:rsidP="00B823AA">
      <w:pPr>
        <w:pStyle w:val="Ttulo21"/>
        <w:rPr>
          <w:rFonts w:cstheme="minorHAnsi"/>
          <w:sz w:val="26"/>
          <w:szCs w:val="26"/>
        </w:rPr>
      </w:pPr>
      <w:r w:rsidRPr="00F331A4">
        <w:rPr>
          <w:rFonts w:cstheme="minorHAnsi"/>
          <w:sz w:val="26"/>
          <w:szCs w:val="26"/>
        </w:rPr>
        <w:t>Caciani Toniolo</w:t>
      </w:r>
      <w:r w:rsidR="00F331A4" w:rsidRPr="00F331A4">
        <w:rPr>
          <w:rFonts w:cstheme="minorHAnsi"/>
          <w:sz w:val="26"/>
          <w:szCs w:val="26"/>
        </w:rPr>
        <w:t>,</w:t>
      </w:r>
      <w:r w:rsidRPr="00F331A4">
        <w:rPr>
          <w:rFonts w:cstheme="minorHAnsi"/>
          <w:sz w:val="26"/>
          <w:szCs w:val="26"/>
        </w:rPr>
        <w:t xml:space="preserve"> Melina 02866/1</w:t>
      </w:r>
    </w:p>
    <w:p w14:paraId="652F3281" w14:textId="52290E6B" w:rsidR="004108A7" w:rsidRPr="00F331A4" w:rsidRDefault="002B4E24" w:rsidP="00B823AA">
      <w:pPr>
        <w:pStyle w:val="Ttulo21"/>
        <w:rPr>
          <w:rFonts w:cstheme="minorHAnsi"/>
          <w:sz w:val="26"/>
          <w:szCs w:val="26"/>
        </w:rPr>
      </w:pPr>
      <w:r>
        <w:rPr>
          <w:rFonts w:cstheme="minorHAnsi"/>
          <w:sz w:val="26"/>
          <w:szCs w:val="26"/>
        </w:rPr>
        <w:t>Chanquía</w:t>
      </w:r>
      <w:r w:rsidR="00F331A4" w:rsidRPr="00F331A4">
        <w:rPr>
          <w:rFonts w:cstheme="minorHAnsi"/>
          <w:sz w:val="26"/>
          <w:szCs w:val="26"/>
        </w:rPr>
        <w:t>,</w:t>
      </w:r>
      <w:r w:rsidR="004108A7" w:rsidRPr="00F331A4">
        <w:rPr>
          <w:rFonts w:cstheme="minorHAnsi"/>
          <w:sz w:val="26"/>
          <w:szCs w:val="26"/>
        </w:rPr>
        <w:t xml:space="preserve"> </w:t>
      </w:r>
      <w:r>
        <w:rPr>
          <w:rFonts w:cstheme="minorHAnsi"/>
          <w:sz w:val="26"/>
          <w:szCs w:val="26"/>
        </w:rPr>
        <w:t>Joaquín</w:t>
      </w:r>
      <w:r w:rsidR="004108A7" w:rsidRPr="00F331A4">
        <w:rPr>
          <w:rFonts w:cstheme="minorHAnsi"/>
          <w:sz w:val="26"/>
          <w:szCs w:val="26"/>
        </w:rPr>
        <w:t xml:space="preserve"> 02</w:t>
      </w:r>
      <w:r>
        <w:rPr>
          <w:rFonts w:cstheme="minorHAnsi"/>
          <w:sz w:val="26"/>
          <w:szCs w:val="26"/>
        </w:rPr>
        <w:t>887</w:t>
      </w:r>
      <w:r w:rsidR="004108A7" w:rsidRPr="00F331A4">
        <w:rPr>
          <w:rFonts w:cstheme="minorHAnsi"/>
          <w:sz w:val="26"/>
          <w:szCs w:val="26"/>
        </w:rPr>
        <w:t>/7</w:t>
      </w:r>
    </w:p>
    <w:p w14:paraId="09750C87" w14:textId="24EBBE93" w:rsidR="00F331A4" w:rsidRPr="001A1D1F" w:rsidRDefault="002B4E24" w:rsidP="001A1D1F">
      <w:pPr>
        <w:pStyle w:val="Ttulo21"/>
        <w:rPr>
          <w:rFonts w:cstheme="minorHAnsi"/>
          <w:sz w:val="26"/>
          <w:szCs w:val="26"/>
        </w:rPr>
      </w:pPr>
      <w:r>
        <w:rPr>
          <w:rFonts w:cstheme="minorHAnsi"/>
          <w:sz w:val="26"/>
          <w:szCs w:val="26"/>
        </w:rPr>
        <w:t>Ollier</w:t>
      </w:r>
      <w:r w:rsidR="00F331A4" w:rsidRPr="00F331A4">
        <w:rPr>
          <w:rFonts w:cstheme="minorHAnsi"/>
          <w:sz w:val="26"/>
          <w:szCs w:val="26"/>
        </w:rPr>
        <w:t>,</w:t>
      </w:r>
      <w:r w:rsidR="004108A7" w:rsidRPr="00F331A4">
        <w:rPr>
          <w:rFonts w:cstheme="minorHAnsi"/>
          <w:sz w:val="26"/>
          <w:szCs w:val="26"/>
        </w:rPr>
        <w:t xml:space="preserve"> </w:t>
      </w:r>
      <w:r>
        <w:rPr>
          <w:rFonts w:cstheme="minorHAnsi"/>
          <w:sz w:val="26"/>
          <w:szCs w:val="26"/>
        </w:rPr>
        <w:t>Gabriel</w:t>
      </w:r>
      <w:r w:rsidR="004108A7" w:rsidRPr="00F331A4">
        <w:rPr>
          <w:rFonts w:cstheme="minorHAnsi"/>
          <w:sz w:val="26"/>
          <w:szCs w:val="26"/>
        </w:rPr>
        <w:t xml:space="preserve"> 029</w:t>
      </w:r>
      <w:r>
        <w:rPr>
          <w:rFonts w:cstheme="minorHAnsi"/>
          <w:sz w:val="26"/>
          <w:szCs w:val="26"/>
        </w:rPr>
        <w:t>58</w:t>
      </w:r>
      <w:r w:rsidR="004108A7" w:rsidRPr="00F331A4">
        <w:rPr>
          <w:rFonts w:cstheme="minorHAnsi"/>
          <w:sz w:val="26"/>
          <w:szCs w:val="26"/>
        </w:rPr>
        <w:t>/</w:t>
      </w:r>
      <w:r>
        <w:rPr>
          <w:rFonts w:cstheme="minorHAnsi"/>
          <w:sz w:val="26"/>
          <w:szCs w:val="26"/>
        </w:rPr>
        <w:t>4</w:t>
      </w:r>
    </w:p>
    <w:p w14:paraId="2295745B" w14:textId="77777777" w:rsidR="00F331A4" w:rsidRPr="00AB5BA3" w:rsidRDefault="00F331A4">
      <w:pPr>
        <w:pStyle w:val="Ttulo"/>
      </w:pPr>
    </w:p>
    <w:p w14:paraId="22DFAFAB" w14:textId="77777777" w:rsidR="004108A7" w:rsidRPr="00F331A4" w:rsidRDefault="004108A7" w:rsidP="004108A7">
      <w:pPr>
        <w:pStyle w:val="Ttulo21"/>
        <w:rPr>
          <w:sz w:val="26"/>
          <w:szCs w:val="26"/>
        </w:rPr>
      </w:pPr>
      <w:r w:rsidRPr="00F331A4">
        <w:rPr>
          <w:sz w:val="26"/>
          <w:szCs w:val="26"/>
        </w:rPr>
        <w:t>UNLP</w:t>
      </w:r>
    </w:p>
    <w:p w14:paraId="41E44E58" w14:textId="77777777" w:rsidR="004108A7" w:rsidRPr="00F331A4" w:rsidRDefault="004108A7" w:rsidP="004108A7">
      <w:pPr>
        <w:pStyle w:val="Ttulo21"/>
        <w:rPr>
          <w:sz w:val="26"/>
          <w:szCs w:val="26"/>
        </w:rPr>
      </w:pPr>
      <w:r w:rsidRPr="00F331A4">
        <w:rPr>
          <w:sz w:val="26"/>
          <w:szCs w:val="26"/>
        </w:rPr>
        <w:t>Facultad de Ingeniería</w:t>
      </w:r>
    </w:p>
    <w:p w14:paraId="4EA004EB" w14:textId="77777777" w:rsidR="004108A7" w:rsidRPr="00F331A4" w:rsidRDefault="004108A7" w:rsidP="004108A7">
      <w:pPr>
        <w:pStyle w:val="Ttulo21"/>
        <w:rPr>
          <w:sz w:val="26"/>
          <w:szCs w:val="26"/>
        </w:rPr>
      </w:pPr>
      <w:r w:rsidRPr="00F331A4">
        <w:rPr>
          <w:sz w:val="26"/>
          <w:szCs w:val="26"/>
        </w:rPr>
        <w:t>Departamento de Electrotecnia</w:t>
      </w:r>
    </w:p>
    <w:p w14:paraId="75AB11CB" w14:textId="46C3AFFB" w:rsidR="00F801B2" w:rsidRDefault="002B4E24" w:rsidP="00E42509">
      <w:pPr>
        <w:pStyle w:val="Ttulo21"/>
        <w:rPr>
          <w:sz w:val="26"/>
          <w:szCs w:val="26"/>
        </w:rPr>
      </w:pPr>
      <w:r>
        <w:rPr>
          <w:sz w:val="26"/>
          <w:szCs w:val="26"/>
        </w:rPr>
        <w:t xml:space="preserve">Taller de Proyecto I </w:t>
      </w:r>
      <w:r w:rsidR="004108A7" w:rsidRPr="00F331A4">
        <w:rPr>
          <w:sz w:val="26"/>
          <w:szCs w:val="26"/>
        </w:rPr>
        <w:t xml:space="preserve"> (E</w:t>
      </w:r>
      <w:r>
        <w:rPr>
          <w:sz w:val="26"/>
          <w:szCs w:val="26"/>
        </w:rPr>
        <w:t>0</w:t>
      </w:r>
      <w:r w:rsidR="004108A7" w:rsidRPr="00F331A4">
        <w:rPr>
          <w:sz w:val="26"/>
          <w:szCs w:val="26"/>
        </w:rPr>
        <w:t>30</w:t>
      </w:r>
      <w:r>
        <w:rPr>
          <w:sz w:val="26"/>
          <w:szCs w:val="26"/>
        </w:rPr>
        <w:t>6</w:t>
      </w:r>
      <w:r w:rsidR="004108A7" w:rsidRPr="00F331A4">
        <w:rPr>
          <w:sz w:val="26"/>
          <w:szCs w:val="26"/>
        </w:rPr>
        <w:t>)</w:t>
      </w:r>
    </w:p>
    <w:p w14:paraId="14938675" w14:textId="23291499" w:rsidR="002B4E24" w:rsidRPr="00E42509" w:rsidRDefault="00CA077F" w:rsidP="00E42509">
      <w:pPr>
        <w:pStyle w:val="Ttulo21"/>
        <w:rPr>
          <w:sz w:val="26"/>
          <w:szCs w:val="26"/>
        </w:rPr>
      </w:pPr>
      <w:r>
        <w:rPr>
          <w:sz w:val="26"/>
          <w:szCs w:val="26"/>
        </w:rPr>
        <w:t>31</w:t>
      </w:r>
      <w:r w:rsidR="002B4E24">
        <w:rPr>
          <w:sz w:val="26"/>
          <w:szCs w:val="26"/>
        </w:rPr>
        <w:t xml:space="preserve"> de </w:t>
      </w:r>
      <w:r w:rsidR="00264BFF">
        <w:rPr>
          <w:sz w:val="26"/>
          <w:szCs w:val="26"/>
        </w:rPr>
        <w:t>octubre</w:t>
      </w:r>
      <w:r w:rsidR="002B4E24">
        <w:rPr>
          <w:sz w:val="26"/>
          <w:szCs w:val="26"/>
        </w:rPr>
        <w:t xml:space="preserve"> de 2024</w:t>
      </w:r>
    </w:p>
    <w:p w14:paraId="2C4CE593" w14:textId="7BFA9D39" w:rsidR="007133D5" w:rsidRPr="001E0DD7" w:rsidRDefault="00C721F3" w:rsidP="00CF40A9">
      <w:pPr>
        <w:pStyle w:val="Ttulo1"/>
        <w:spacing w:line="276" w:lineRule="auto"/>
        <w:jc w:val="left"/>
        <w:rPr>
          <w:noProof/>
          <w:color w:val="000000" w:themeColor="text2"/>
          <w:sz w:val="36"/>
          <w:szCs w:val="36"/>
          <w:lang w:val="es-AR"/>
        </w:rPr>
      </w:pPr>
      <w:bookmarkStart w:id="13" w:name="_Toc175559836"/>
      <w:bookmarkStart w:id="14" w:name="_Toc175559947"/>
      <w:bookmarkStart w:id="15" w:name="_Toc175560155"/>
      <w:bookmarkStart w:id="16" w:name="_Toc176443420"/>
      <w:bookmarkStart w:id="17" w:name="_Toc176443587"/>
      <w:bookmarkStart w:id="18" w:name="_Toc177487905"/>
      <w:bookmarkStart w:id="19" w:name="_Toc178531315"/>
      <w:bookmarkStart w:id="20" w:name="_Toc178531341"/>
      <w:bookmarkStart w:id="21" w:name="_Toc178628906"/>
      <w:bookmarkStart w:id="22" w:name="_Toc178629295"/>
      <w:bookmarkStart w:id="23" w:name="_Toc179879088"/>
      <w:bookmarkStart w:id="24" w:name="_Toc179879434"/>
      <w:bookmarkStart w:id="25" w:name="_Toc179879534"/>
      <w:bookmarkStart w:id="26" w:name="_Toc181103781"/>
      <w:r w:rsidRPr="001E0DD7">
        <w:rPr>
          <w:noProof/>
          <w:color w:val="000000" w:themeColor="text2"/>
          <w:sz w:val="36"/>
          <w:szCs w:val="36"/>
          <w:lang w:val="es-AR"/>
        </w:rPr>
        <w:lastRenderedPageBreak/>
        <w:t>ÍNDICE</w:t>
      </w:r>
      <w:bookmarkEnd w:id="13"/>
      <w:bookmarkEnd w:id="14"/>
      <w:bookmarkEnd w:id="15"/>
      <w:bookmarkEnd w:id="16"/>
      <w:bookmarkEnd w:id="17"/>
      <w:bookmarkEnd w:id="18"/>
      <w:bookmarkEnd w:id="19"/>
      <w:bookmarkEnd w:id="20"/>
      <w:bookmarkEnd w:id="21"/>
      <w:bookmarkEnd w:id="22"/>
      <w:bookmarkEnd w:id="23"/>
      <w:bookmarkEnd w:id="24"/>
      <w:bookmarkEnd w:id="25"/>
      <w:bookmarkEnd w:id="26"/>
    </w:p>
    <w:sdt>
      <w:sdtPr>
        <w:rPr>
          <w:b w:val="0"/>
          <w:bCs w:val="0"/>
          <w:noProof w:val="0"/>
          <w:sz w:val="24"/>
          <w:szCs w:val="24"/>
          <w:lang w:val="es-ES"/>
        </w:rPr>
        <w:id w:val="-424263453"/>
        <w:docPartObj>
          <w:docPartGallery w:val="Table of Contents"/>
          <w:docPartUnique/>
        </w:docPartObj>
      </w:sdtPr>
      <w:sdtContent>
        <w:p w14:paraId="061B7CDA" w14:textId="496D45CD" w:rsidR="006475A3" w:rsidRDefault="007133D5" w:rsidP="006475A3">
          <w:pPr>
            <w:pStyle w:val="TDC1"/>
            <w:ind w:firstLine="0"/>
            <w:rPr>
              <w:b w:val="0"/>
              <w:bCs w:val="0"/>
              <w:kern w:val="2"/>
              <w:sz w:val="24"/>
              <w:szCs w:val="24"/>
              <w:lang w:eastAsia="es-AR"/>
              <w14:ligatures w14:val="standardContextual"/>
            </w:rPr>
          </w:pPr>
          <w:r w:rsidRPr="00CF40A9">
            <w:fldChar w:fldCharType="begin"/>
          </w:r>
          <w:r w:rsidRPr="00CF40A9">
            <w:instrText xml:space="preserve"> TOC \o "1-3" \h \z \u </w:instrText>
          </w:r>
          <w:r w:rsidRPr="00CF40A9">
            <w:fldChar w:fldCharType="separate"/>
          </w:r>
        </w:p>
        <w:p w14:paraId="67915B9C" w14:textId="56048899" w:rsidR="006475A3" w:rsidRDefault="006475A3">
          <w:pPr>
            <w:pStyle w:val="TDC1"/>
            <w:rPr>
              <w:b w:val="0"/>
              <w:bCs w:val="0"/>
              <w:kern w:val="2"/>
              <w:sz w:val="24"/>
              <w:szCs w:val="24"/>
              <w:lang w:eastAsia="es-AR"/>
              <w14:ligatures w14:val="standardContextual"/>
            </w:rPr>
          </w:pPr>
          <w:hyperlink w:anchor="_Toc181103782" w:history="1">
            <w:r w:rsidRPr="00383C76">
              <w:rPr>
                <w:rStyle w:val="Hipervnculo"/>
              </w:rPr>
              <w:t>INTRODUCCIÓN</w:t>
            </w:r>
            <w:r>
              <w:rPr>
                <w:webHidden/>
              </w:rPr>
              <w:tab/>
            </w:r>
            <w:r>
              <w:rPr>
                <w:webHidden/>
              </w:rPr>
              <w:fldChar w:fldCharType="begin"/>
            </w:r>
            <w:r>
              <w:rPr>
                <w:webHidden/>
              </w:rPr>
              <w:instrText xml:space="preserve"> PAGEREF _Toc181103782 \h </w:instrText>
            </w:r>
            <w:r>
              <w:rPr>
                <w:webHidden/>
              </w:rPr>
            </w:r>
            <w:r>
              <w:rPr>
                <w:webHidden/>
              </w:rPr>
              <w:fldChar w:fldCharType="separate"/>
            </w:r>
            <w:r>
              <w:rPr>
                <w:webHidden/>
              </w:rPr>
              <w:t>3</w:t>
            </w:r>
            <w:r>
              <w:rPr>
                <w:webHidden/>
              </w:rPr>
              <w:fldChar w:fldCharType="end"/>
            </w:r>
          </w:hyperlink>
        </w:p>
        <w:p w14:paraId="4E745426" w14:textId="0012104D" w:rsidR="006475A3" w:rsidRDefault="006475A3">
          <w:pPr>
            <w:pStyle w:val="TDC1"/>
            <w:rPr>
              <w:b w:val="0"/>
              <w:bCs w:val="0"/>
              <w:kern w:val="2"/>
              <w:sz w:val="24"/>
              <w:szCs w:val="24"/>
              <w:lang w:eastAsia="es-AR"/>
              <w14:ligatures w14:val="standardContextual"/>
            </w:rPr>
          </w:pPr>
          <w:hyperlink w:anchor="_Toc181103783" w:history="1">
            <w:r w:rsidRPr="00383C76">
              <w:rPr>
                <w:rStyle w:val="Hipervnculo"/>
              </w:rPr>
              <w:t>DISEÑO DE LA PCB</w:t>
            </w:r>
            <w:r>
              <w:rPr>
                <w:webHidden/>
              </w:rPr>
              <w:tab/>
            </w:r>
            <w:r>
              <w:rPr>
                <w:webHidden/>
              </w:rPr>
              <w:fldChar w:fldCharType="begin"/>
            </w:r>
            <w:r>
              <w:rPr>
                <w:webHidden/>
              </w:rPr>
              <w:instrText xml:space="preserve"> PAGEREF _Toc181103783 \h </w:instrText>
            </w:r>
            <w:r>
              <w:rPr>
                <w:webHidden/>
              </w:rPr>
            </w:r>
            <w:r>
              <w:rPr>
                <w:webHidden/>
              </w:rPr>
              <w:fldChar w:fldCharType="separate"/>
            </w:r>
            <w:r>
              <w:rPr>
                <w:webHidden/>
              </w:rPr>
              <w:t>3</w:t>
            </w:r>
            <w:r>
              <w:rPr>
                <w:webHidden/>
              </w:rPr>
              <w:fldChar w:fldCharType="end"/>
            </w:r>
          </w:hyperlink>
        </w:p>
        <w:p w14:paraId="5FCD25E5" w14:textId="4842ADE2" w:rsidR="006475A3" w:rsidRDefault="006475A3">
          <w:pPr>
            <w:pStyle w:val="TDC2"/>
            <w:rPr>
              <w:kern w:val="2"/>
              <w:sz w:val="24"/>
              <w:szCs w:val="24"/>
              <w:lang w:eastAsia="es-AR"/>
              <w14:ligatures w14:val="standardContextual"/>
            </w:rPr>
          </w:pPr>
          <w:hyperlink w:anchor="_Toc181103784" w:history="1">
            <w:r w:rsidRPr="00383C76">
              <w:rPr>
                <w:rStyle w:val="Hipervnculo"/>
              </w:rPr>
              <w:t>COMPONENTES</w:t>
            </w:r>
            <w:r>
              <w:rPr>
                <w:webHidden/>
              </w:rPr>
              <w:tab/>
            </w:r>
            <w:r>
              <w:rPr>
                <w:webHidden/>
              </w:rPr>
              <w:fldChar w:fldCharType="begin"/>
            </w:r>
            <w:r>
              <w:rPr>
                <w:webHidden/>
              </w:rPr>
              <w:instrText xml:space="preserve"> PAGEREF _Toc181103784 \h </w:instrText>
            </w:r>
            <w:r>
              <w:rPr>
                <w:webHidden/>
              </w:rPr>
            </w:r>
            <w:r>
              <w:rPr>
                <w:webHidden/>
              </w:rPr>
              <w:fldChar w:fldCharType="separate"/>
            </w:r>
            <w:r>
              <w:rPr>
                <w:webHidden/>
              </w:rPr>
              <w:t>3</w:t>
            </w:r>
            <w:r>
              <w:rPr>
                <w:webHidden/>
              </w:rPr>
              <w:fldChar w:fldCharType="end"/>
            </w:r>
          </w:hyperlink>
        </w:p>
        <w:p w14:paraId="5C33B834" w14:textId="4815A42A" w:rsidR="006475A3" w:rsidRDefault="006475A3">
          <w:pPr>
            <w:pStyle w:val="TDC1"/>
            <w:rPr>
              <w:b w:val="0"/>
              <w:bCs w:val="0"/>
              <w:kern w:val="2"/>
              <w:sz w:val="24"/>
              <w:szCs w:val="24"/>
              <w:lang w:eastAsia="es-AR"/>
              <w14:ligatures w14:val="standardContextual"/>
            </w:rPr>
          </w:pPr>
          <w:hyperlink w:anchor="_Toc181103785" w:history="1">
            <w:r w:rsidRPr="00383C76">
              <w:rPr>
                <w:rStyle w:val="Hipervnculo"/>
              </w:rPr>
              <w:t>DESARROLLO MECÁNICO??</w:t>
            </w:r>
            <w:r>
              <w:rPr>
                <w:webHidden/>
              </w:rPr>
              <w:tab/>
            </w:r>
            <w:r>
              <w:rPr>
                <w:webHidden/>
              </w:rPr>
              <w:fldChar w:fldCharType="begin"/>
            </w:r>
            <w:r>
              <w:rPr>
                <w:webHidden/>
              </w:rPr>
              <w:instrText xml:space="preserve"> PAGEREF _Toc181103785 \h </w:instrText>
            </w:r>
            <w:r>
              <w:rPr>
                <w:webHidden/>
              </w:rPr>
            </w:r>
            <w:r>
              <w:rPr>
                <w:webHidden/>
              </w:rPr>
              <w:fldChar w:fldCharType="separate"/>
            </w:r>
            <w:r>
              <w:rPr>
                <w:webHidden/>
              </w:rPr>
              <w:t>5</w:t>
            </w:r>
            <w:r>
              <w:rPr>
                <w:webHidden/>
              </w:rPr>
              <w:fldChar w:fldCharType="end"/>
            </w:r>
          </w:hyperlink>
        </w:p>
        <w:p w14:paraId="472E7FF4" w14:textId="5FCAACA7" w:rsidR="006475A3" w:rsidRDefault="006475A3">
          <w:pPr>
            <w:pStyle w:val="TDC1"/>
            <w:rPr>
              <w:b w:val="0"/>
              <w:bCs w:val="0"/>
              <w:kern w:val="2"/>
              <w:sz w:val="24"/>
              <w:szCs w:val="24"/>
              <w:lang w:eastAsia="es-AR"/>
              <w14:ligatures w14:val="standardContextual"/>
            </w:rPr>
          </w:pPr>
          <w:hyperlink w:anchor="_Toc181103786" w:history="1">
            <w:r w:rsidRPr="00383C76">
              <w:rPr>
                <w:rStyle w:val="Hipervnculo"/>
              </w:rPr>
              <w:t>DESARROLLO DE SOFTWARE</w:t>
            </w:r>
            <w:r>
              <w:rPr>
                <w:webHidden/>
              </w:rPr>
              <w:tab/>
            </w:r>
            <w:r>
              <w:rPr>
                <w:webHidden/>
              </w:rPr>
              <w:fldChar w:fldCharType="begin"/>
            </w:r>
            <w:r>
              <w:rPr>
                <w:webHidden/>
              </w:rPr>
              <w:instrText xml:space="preserve"> PAGEREF _Toc181103786 \h </w:instrText>
            </w:r>
            <w:r>
              <w:rPr>
                <w:webHidden/>
              </w:rPr>
            </w:r>
            <w:r>
              <w:rPr>
                <w:webHidden/>
              </w:rPr>
              <w:fldChar w:fldCharType="separate"/>
            </w:r>
            <w:r>
              <w:rPr>
                <w:webHidden/>
              </w:rPr>
              <w:t>6</w:t>
            </w:r>
            <w:r>
              <w:rPr>
                <w:webHidden/>
              </w:rPr>
              <w:fldChar w:fldCharType="end"/>
            </w:r>
          </w:hyperlink>
        </w:p>
        <w:p w14:paraId="5DEF7E0B" w14:textId="5674941A" w:rsidR="006475A3" w:rsidRDefault="006475A3">
          <w:pPr>
            <w:pStyle w:val="TDC2"/>
            <w:rPr>
              <w:kern w:val="2"/>
              <w:sz w:val="24"/>
              <w:szCs w:val="24"/>
              <w:lang w:eastAsia="es-AR"/>
              <w14:ligatures w14:val="standardContextual"/>
            </w:rPr>
          </w:pPr>
          <w:hyperlink w:anchor="_Toc181103787" w:history="1">
            <w:r w:rsidRPr="00383C76">
              <w:rPr>
                <w:rStyle w:val="Hipervnculo"/>
              </w:rPr>
              <w:t>ARQUITECTURA DEL FIRMWARE</w:t>
            </w:r>
            <w:r>
              <w:rPr>
                <w:webHidden/>
              </w:rPr>
              <w:tab/>
            </w:r>
            <w:r>
              <w:rPr>
                <w:webHidden/>
              </w:rPr>
              <w:fldChar w:fldCharType="begin"/>
            </w:r>
            <w:r>
              <w:rPr>
                <w:webHidden/>
              </w:rPr>
              <w:instrText xml:space="preserve"> PAGEREF _Toc181103787 \h </w:instrText>
            </w:r>
            <w:r>
              <w:rPr>
                <w:webHidden/>
              </w:rPr>
            </w:r>
            <w:r>
              <w:rPr>
                <w:webHidden/>
              </w:rPr>
              <w:fldChar w:fldCharType="separate"/>
            </w:r>
            <w:r>
              <w:rPr>
                <w:webHidden/>
              </w:rPr>
              <w:t>6</w:t>
            </w:r>
            <w:r>
              <w:rPr>
                <w:webHidden/>
              </w:rPr>
              <w:fldChar w:fldCharType="end"/>
            </w:r>
          </w:hyperlink>
        </w:p>
        <w:p w14:paraId="47C353FF" w14:textId="207DDFCD" w:rsidR="006475A3" w:rsidRDefault="006475A3">
          <w:pPr>
            <w:pStyle w:val="TDC2"/>
            <w:rPr>
              <w:kern w:val="2"/>
              <w:sz w:val="24"/>
              <w:szCs w:val="24"/>
              <w:lang w:eastAsia="es-AR"/>
              <w14:ligatures w14:val="standardContextual"/>
            </w:rPr>
          </w:pPr>
          <w:hyperlink w:anchor="_Toc181103788" w:history="1">
            <w:r w:rsidRPr="00383C76">
              <w:rPr>
                <w:rStyle w:val="Hipervnculo"/>
              </w:rPr>
              <w:t>MODULARIZACIÓN</w:t>
            </w:r>
            <w:r>
              <w:rPr>
                <w:webHidden/>
              </w:rPr>
              <w:tab/>
            </w:r>
            <w:r>
              <w:rPr>
                <w:webHidden/>
              </w:rPr>
              <w:fldChar w:fldCharType="begin"/>
            </w:r>
            <w:r>
              <w:rPr>
                <w:webHidden/>
              </w:rPr>
              <w:instrText xml:space="preserve"> PAGEREF _Toc181103788 \h </w:instrText>
            </w:r>
            <w:r>
              <w:rPr>
                <w:webHidden/>
              </w:rPr>
            </w:r>
            <w:r>
              <w:rPr>
                <w:webHidden/>
              </w:rPr>
              <w:fldChar w:fldCharType="separate"/>
            </w:r>
            <w:r>
              <w:rPr>
                <w:webHidden/>
              </w:rPr>
              <w:t>6</w:t>
            </w:r>
            <w:r>
              <w:rPr>
                <w:webHidden/>
              </w:rPr>
              <w:fldChar w:fldCharType="end"/>
            </w:r>
          </w:hyperlink>
        </w:p>
        <w:p w14:paraId="2B7A3BF9" w14:textId="7D687BAC" w:rsidR="006475A3" w:rsidRDefault="006475A3">
          <w:pPr>
            <w:pStyle w:val="TDC1"/>
            <w:rPr>
              <w:b w:val="0"/>
              <w:bCs w:val="0"/>
              <w:kern w:val="2"/>
              <w:sz w:val="24"/>
              <w:szCs w:val="24"/>
              <w:lang w:eastAsia="es-AR"/>
              <w14:ligatures w14:val="standardContextual"/>
            </w:rPr>
          </w:pPr>
          <w:hyperlink w:anchor="_Toc181103789" w:history="1">
            <w:r w:rsidRPr="00383C76">
              <w:rPr>
                <w:rStyle w:val="Hipervnculo"/>
              </w:rPr>
              <w:t>ENSAYOS</w:t>
            </w:r>
            <w:r>
              <w:rPr>
                <w:webHidden/>
              </w:rPr>
              <w:tab/>
            </w:r>
            <w:r>
              <w:rPr>
                <w:webHidden/>
              </w:rPr>
              <w:fldChar w:fldCharType="begin"/>
            </w:r>
            <w:r>
              <w:rPr>
                <w:webHidden/>
              </w:rPr>
              <w:instrText xml:space="preserve"> PAGEREF _Toc181103789 \h </w:instrText>
            </w:r>
            <w:r>
              <w:rPr>
                <w:webHidden/>
              </w:rPr>
            </w:r>
            <w:r>
              <w:rPr>
                <w:webHidden/>
              </w:rPr>
              <w:fldChar w:fldCharType="separate"/>
            </w:r>
            <w:r>
              <w:rPr>
                <w:webHidden/>
              </w:rPr>
              <w:t>8</w:t>
            </w:r>
            <w:r>
              <w:rPr>
                <w:webHidden/>
              </w:rPr>
              <w:fldChar w:fldCharType="end"/>
            </w:r>
          </w:hyperlink>
        </w:p>
        <w:p w14:paraId="0B5B8D3C" w14:textId="132C4E02" w:rsidR="006475A3" w:rsidRDefault="006475A3">
          <w:pPr>
            <w:pStyle w:val="TDC3"/>
            <w:tabs>
              <w:tab w:val="right" w:leader="dot" w:pos="9016"/>
            </w:tabs>
            <w:rPr>
              <w:noProof/>
              <w:kern w:val="2"/>
              <w:lang w:val="es-AR" w:eastAsia="es-AR"/>
              <w14:ligatures w14:val="standardContextual"/>
            </w:rPr>
          </w:pPr>
          <w:hyperlink w:anchor="_Toc181103790" w:history="1">
            <w:r w:rsidRPr="00383C76">
              <w:rPr>
                <w:rStyle w:val="Hipervnculo"/>
                <w:noProof/>
              </w:rPr>
              <w:t>MÓDULOS DE ELECTRÓNICA</w:t>
            </w:r>
            <w:r>
              <w:rPr>
                <w:noProof/>
                <w:webHidden/>
              </w:rPr>
              <w:tab/>
            </w:r>
            <w:r>
              <w:rPr>
                <w:noProof/>
                <w:webHidden/>
              </w:rPr>
              <w:fldChar w:fldCharType="begin"/>
            </w:r>
            <w:r>
              <w:rPr>
                <w:noProof/>
                <w:webHidden/>
              </w:rPr>
              <w:instrText xml:space="preserve"> PAGEREF _Toc181103790 \h </w:instrText>
            </w:r>
            <w:r>
              <w:rPr>
                <w:noProof/>
                <w:webHidden/>
              </w:rPr>
            </w:r>
            <w:r>
              <w:rPr>
                <w:noProof/>
                <w:webHidden/>
              </w:rPr>
              <w:fldChar w:fldCharType="separate"/>
            </w:r>
            <w:r>
              <w:rPr>
                <w:noProof/>
                <w:webHidden/>
              </w:rPr>
              <w:t>8</w:t>
            </w:r>
            <w:r>
              <w:rPr>
                <w:noProof/>
                <w:webHidden/>
              </w:rPr>
              <w:fldChar w:fldCharType="end"/>
            </w:r>
          </w:hyperlink>
        </w:p>
        <w:p w14:paraId="5245FF1A" w14:textId="5073EC6E" w:rsidR="006475A3" w:rsidRDefault="006475A3">
          <w:pPr>
            <w:pStyle w:val="TDC3"/>
            <w:tabs>
              <w:tab w:val="right" w:leader="dot" w:pos="9016"/>
            </w:tabs>
            <w:rPr>
              <w:noProof/>
              <w:kern w:val="2"/>
              <w:lang w:val="es-AR" w:eastAsia="es-AR"/>
              <w14:ligatures w14:val="standardContextual"/>
            </w:rPr>
          </w:pPr>
          <w:hyperlink w:anchor="_Toc181103791" w:history="1">
            <w:r w:rsidRPr="00383C76">
              <w:rPr>
                <w:rStyle w:val="Hipervnculo"/>
                <w:noProof/>
              </w:rPr>
              <w:t>COMPONENTES MECÁNICOS</w:t>
            </w:r>
            <w:r>
              <w:rPr>
                <w:noProof/>
                <w:webHidden/>
              </w:rPr>
              <w:tab/>
            </w:r>
            <w:r>
              <w:rPr>
                <w:noProof/>
                <w:webHidden/>
              </w:rPr>
              <w:fldChar w:fldCharType="begin"/>
            </w:r>
            <w:r>
              <w:rPr>
                <w:noProof/>
                <w:webHidden/>
              </w:rPr>
              <w:instrText xml:space="preserve"> PAGEREF _Toc181103791 \h </w:instrText>
            </w:r>
            <w:r>
              <w:rPr>
                <w:noProof/>
                <w:webHidden/>
              </w:rPr>
            </w:r>
            <w:r>
              <w:rPr>
                <w:noProof/>
                <w:webHidden/>
              </w:rPr>
              <w:fldChar w:fldCharType="separate"/>
            </w:r>
            <w:r>
              <w:rPr>
                <w:noProof/>
                <w:webHidden/>
              </w:rPr>
              <w:t>8</w:t>
            </w:r>
            <w:r>
              <w:rPr>
                <w:noProof/>
                <w:webHidden/>
              </w:rPr>
              <w:fldChar w:fldCharType="end"/>
            </w:r>
          </w:hyperlink>
        </w:p>
        <w:p w14:paraId="62586D26" w14:textId="12D5B264" w:rsidR="006475A3" w:rsidRDefault="006475A3">
          <w:pPr>
            <w:pStyle w:val="TDC3"/>
            <w:tabs>
              <w:tab w:val="right" w:leader="dot" w:pos="9016"/>
            </w:tabs>
            <w:rPr>
              <w:noProof/>
              <w:kern w:val="2"/>
              <w:lang w:val="es-AR" w:eastAsia="es-AR"/>
              <w14:ligatures w14:val="standardContextual"/>
            </w:rPr>
          </w:pPr>
          <w:hyperlink w:anchor="_Toc181103792" w:history="1">
            <w:r w:rsidRPr="00383C76">
              <w:rPr>
                <w:rStyle w:val="Hipervnculo"/>
                <w:noProof/>
              </w:rPr>
              <w:t>PARTES IMPRESAS</w:t>
            </w:r>
            <w:r>
              <w:rPr>
                <w:noProof/>
                <w:webHidden/>
              </w:rPr>
              <w:tab/>
            </w:r>
            <w:r>
              <w:rPr>
                <w:noProof/>
                <w:webHidden/>
              </w:rPr>
              <w:fldChar w:fldCharType="begin"/>
            </w:r>
            <w:r>
              <w:rPr>
                <w:noProof/>
                <w:webHidden/>
              </w:rPr>
              <w:instrText xml:space="preserve"> PAGEREF _Toc181103792 \h </w:instrText>
            </w:r>
            <w:r>
              <w:rPr>
                <w:noProof/>
                <w:webHidden/>
              </w:rPr>
            </w:r>
            <w:r>
              <w:rPr>
                <w:noProof/>
                <w:webHidden/>
              </w:rPr>
              <w:fldChar w:fldCharType="separate"/>
            </w:r>
            <w:r>
              <w:rPr>
                <w:noProof/>
                <w:webHidden/>
              </w:rPr>
              <w:t>9</w:t>
            </w:r>
            <w:r>
              <w:rPr>
                <w:noProof/>
                <w:webHidden/>
              </w:rPr>
              <w:fldChar w:fldCharType="end"/>
            </w:r>
          </w:hyperlink>
        </w:p>
        <w:p w14:paraId="75602970" w14:textId="0432954F" w:rsidR="006475A3" w:rsidRDefault="006475A3">
          <w:pPr>
            <w:pStyle w:val="TDC1"/>
            <w:rPr>
              <w:b w:val="0"/>
              <w:bCs w:val="0"/>
              <w:kern w:val="2"/>
              <w:sz w:val="24"/>
              <w:szCs w:val="24"/>
              <w:lang w:eastAsia="es-AR"/>
              <w14:ligatures w14:val="standardContextual"/>
            </w:rPr>
          </w:pPr>
          <w:hyperlink w:anchor="_Toc181103793" w:history="1">
            <w:r w:rsidRPr="00383C76">
              <w:rPr>
                <w:rStyle w:val="Hipervnculo"/>
              </w:rPr>
              <w:t>CRONOGRAMA PRELIMINAR</w:t>
            </w:r>
            <w:r>
              <w:rPr>
                <w:webHidden/>
              </w:rPr>
              <w:tab/>
            </w:r>
            <w:r>
              <w:rPr>
                <w:webHidden/>
              </w:rPr>
              <w:fldChar w:fldCharType="begin"/>
            </w:r>
            <w:r>
              <w:rPr>
                <w:webHidden/>
              </w:rPr>
              <w:instrText xml:space="preserve"> PAGEREF _Toc181103793 \h </w:instrText>
            </w:r>
            <w:r>
              <w:rPr>
                <w:webHidden/>
              </w:rPr>
            </w:r>
            <w:r>
              <w:rPr>
                <w:webHidden/>
              </w:rPr>
              <w:fldChar w:fldCharType="separate"/>
            </w:r>
            <w:r>
              <w:rPr>
                <w:webHidden/>
              </w:rPr>
              <w:t>9</w:t>
            </w:r>
            <w:r>
              <w:rPr>
                <w:webHidden/>
              </w:rPr>
              <w:fldChar w:fldCharType="end"/>
            </w:r>
          </w:hyperlink>
        </w:p>
        <w:p w14:paraId="05229757" w14:textId="753DA77E" w:rsidR="006475A3" w:rsidRDefault="006475A3">
          <w:pPr>
            <w:pStyle w:val="TDC1"/>
            <w:rPr>
              <w:b w:val="0"/>
              <w:bCs w:val="0"/>
              <w:kern w:val="2"/>
              <w:sz w:val="24"/>
              <w:szCs w:val="24"/>
              <w:lang w:eastAsia="es-AR"/>
              <w14:ligatures w14:val="standardContextual"/>
            </w:rPr>
          </w:pPr>
          <w:hyperlink w:anchor="_Toc181103794" w:history="1">
            <w:r w:rsidRPr="00383C76">
              <w:rPr>
                <w:rStyle w:val="Hipervnculo"/>
              </w:rPr>
              <w:t>BIBLIOGRAFÍA</w:t>
            </w:r>
            <w:r>
              <w:rPr>
                <w:webHidden/>
              </w:rPr>
              <w:tab/>
            </w:r>
            <w:r>
              <w:rPr>
                <w:webHidden/>
              </w:rPr>
              <w:fldChar w:fldCharType="begin"/>
            </w:r>
            <w:r>
              <w:rPr>
                <w:webHidden/>
              </w:rPr>
              <w:instrText xml:space="preserve"> PAGEREF _Toc181103794 \h </w:instrText>
            </w:r>
            <w:r>
              <w:rPr>
                <w:webHidden/>
              </w:rPr>
            </w:r>
            <w:r>
              <w:rPr>
                <w:webHidden/>
              </w:rPr>
              <w:fldChar w:fldCharType="separate"/>
            </w:r>
            <w:r>
              <w:rPr>
                <w:webHidden/>
              </w:rPr>
              <w:t>10</w:t>
            </w:r>
            <w:r>
              <w:rPr>
                <w:webHidden/>
              </w:rPr>
              <w:fldChar w:fldCharType="end"/>
            </w:r>
          </w:hyperlink>
        </w:p>
        <w:p w14:paraId="43B8A6D4" w14:textId="1B149C94" w:rsidR="00730361" w:rsidRPr="00BC45B2" w:rsidRDefault="007133D5" w:rsidP="00BC45B2">
          <w:pPr>
            <w:rPr>
              <w:b/>
              <w:bCs/>
              <w:sz w:val="32"/>
              <w:szCs w:val="32"/>
            </w:rPr>
          </w:pPr>
          <w:r w:rsidRPr="00CF40A9">
            <w:rPr>
              <w:b/>
              <w:bCs/>
              <w:sz w:val="32"/>
              <w:szCs w:val="32"/>
            </w:rPr>
            <w:fldChar w:fldCharType="end"/>
          </w:r>
        </w:p>
      </w:sdtContent>
    </w:sdt>
    <w:p w14:paraId="40E6F396" w14:textId="77777777" w:rsidR="00BC45B2" w:rsidRDefault="00BC45B2">
      <w:pPr>
        <w:rPr>
          <w:rFonts w:asciiTheme="majorHAnsi" w:eastAsiaTheme="majorEastAsia" w:hAnsiTheme="majorHAnsi" w:cstheme="majorBidi"/>
          <w:b/>
          <w:bCs/>
          <w:noProof/>
          <w:color w:val="000000" w:themeColor="text2"/>
          <w:sz w:val="40"/>
          <w:szCs w:val="40"/>
          <w:lang w:val="es-AR"/>
        </w:rPr>
      </w:pPr>
      <w:r>
        <w:rPr>
          <w:noProof/>
          <w:color w:val="000000" w:themeColor="text2"/>
          <w:sz w:val="40"/>
          <w:szCs w:val="40"/>
          <w:lang w:val="es-AR"/>
        </w:rPr>
        <w:br w:type="page"/>
      </w:r>
    </w:p>
    <w:p w14:paraId="67DE103F" w14:textId="7683FF52" w:rsidR="00F2405F" w:rsidRPr="00F2405F" w:rsidRDefault="00F2405F" w:rsidP="00F2405F">
      <w:pPr>
        <w:pStyle w:val="Ttulo1"/>
        <w:spacing w:line="276" w:lineRule="auto"/>
        <w:jc w:val="left"/>
        <w:rPr>
          <w:noProof/>
          <w:color w:val="000000" w:themeColor="text2"/>
          <w:sz w:val="40"/>
          <w:szCs w:val="40"/>
          <w:lang w:val="es-AR"/>
        </w:rPr>
      </w:pPr>
      <w:bookmarkStart w:id="27" w:name="_Toc181103782"/>
      <w:r w:rsidRPr="00FF30B8">
        <w:rPr>
          <w:noProof/>
          <w:color w:val="000000" w:themeColor="text2"/>
          <w:sz w:val="40"/>
          <w:szCs w:val="40"/>
          <w:lang w:val="es-AR"/>
        </w:rPr>
        <w:lastRenderedPageBreak/>
        <w:t>INTRODUCCIÓN</w:t>
      </w:r>
      <w:bookmarkEnd w:id="27"/>
    </w:p>
    <w:p w14:paraId="4D223A92" w14:textId="4D4B7FB8" w:rsidR="00F2405F" w:rsidRDefault="00A5253A" w:rsidP="091C7482">
      <w:pPr>
        <w:spacing w:line="240" w:lineRule="auto"/>
        <w:ind w:firstLine="0"/>
        <w:rPr>
          <w:lang w:val="es-AR"/>
        </w:rPr>
      </w:pPr>
      <w:r>
        <w:rPr>
          <w:noProof/>
        </w:rPr>
        <mc:AlternateContent>
          <mc:Choice Requires="wps">
            <w:drawing>
              <wp:anchor distT="0" distB="0" distL="114300" distR="114300" simplePos="0" relativeHeight="251658241" behindDoc="0" locked="0" layoutInCell="1" allowOverlap="1" wp14:anchorId="2B74E91A" wp14:editId="4121EB45">
                <wp:simplePos x="0" y="0"/>
                <wp:positionH relativeFrom="column">
                  <wp:posOffset>-27940</wp:posOffset>
                </wp:positionH>
                <wp:positionV relativeFrom="paragraph">
                  <wp:posOffset>180340</wp:posOffset>
                </wp:positionV>
                <wp:extent cx="6009640" cy="6985"/>
                <wp:effectExtent l="0" t="0" r="10160" b="12065"/>
                <wp:wrapNone/>
                <wp:docPr id="1727304925"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11"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22D778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14:paraId="4F8111AF" w14:textId="0D7D5FE6" w:rsidR="091C7482" w:rsidRDefault="091C7482" w:rsidP="0DF44F36">
      <w:pPr>
        <w:spacing w:line="276" w:lineRule="auto"/>
        <w:ind w:firstLine="0"/>
        <w:jc w:val="both"/>
        <w:rPr>
          <w:rFonts w:ascii="Times New Roman" w:eastAsia="Times New Roman" w:hAnsi="Times New Roman" w:cs="Times New Roman"/>
        </w:rPr>
      </w:pPr>
    </w:p>
    <w:p w14:paraId="4ED971EE" w14:textId="5BDCB39D" w:rsidR="34D58127" w:rsidRDefault="26CC313B" w:rsidP="34D58127">
      <w:pPr>
        <w:spacing w:line="276" w:lineRule="auto"/>
        <w:ind w:firstLine="0"/>
        <w:jc w:val="both"/>
        <w:rPr>
          <w:rFonts w:ascii="Times New Roman" w:eastAsia="Times New Roman" w:hAnsi="Times New Roman" w:cs="Times New Roman"/>
          <w:sz w:val="32"/>
          <w:szCs w:val="32"/>
        </w:rPr>
      </w:pPr>
      <w:r w:rsidRPr="2D7A5C47">
        <w:rPr>
          <w:rFonts w:ascii="Times New Roman" w:eastAsia="Times New Roman" w:hAnsi="Times New Roman" w:cs="Times New Roman"/>
          <w:sz w:val="32"/>
          <w:szCs w:val="32"/>
        </w:rPr>
        <w:t xml:space="preserve">Incluya como mínimo en el informe una introducción resumiendo el contenido </w:t>
      </w:r>
      <w:proofErr w:type="gramStart"/>
      <w:r w:rsidRPr="2D7A5C47">
        <w:rPr>
          <w:rFonts w:ascii="Times New Roman" w:eastAsia="Times New Roman" w:hAnsi="Times New Roman" w:cs="Times New Roman"/>
          <w:sz w:val="32"/>
          <w:szCs w:val="32"/>
        </w:rPr>
        <w:t>del mismo</w:t>
      </w:r>
      <w:proofErr w:type="gramEnd"/>
      <w:r w:rsidRPr="2D7A5C47">
        <w:rPr>
          <w:rFonts w:ascii="Times New Roman" w:eastAsia="Times New Roman" w:hAnsi="Times New Roman" w:cs="Times New Roman"/>
          <w:sz w:val="32"/>
          <w:szCs w:val="32"/>
        </w:rPr>
        <w:t>, distintas secciones explicando los avances en el desarrollo de hardware, software y la parte mecánica del proyecto, fundamentando las decisiones del diseño y una sección con ensayos o validaciones realizadas hasta el momento.</w:t>
      </w:r>
      <w:r w:rsidR="27921580" w:rsidRPr="2D7A5C47">
        <w:rPr>
          <w:rFonts w:ascii="Times New Roman" w:eastAsia="Times New Roman" w:hAnsi="Times New Roman" w:cs="Times New Roman"/>
          <w:sz w:val="32"/>
          <w:szCs w:val="32"/>
        </w:rPr>
        <w:t xml:space="preserve"> </w:t>
      </w:r>
      <w:r w:rsidR="175C1EFF" w:rsidRPr="2D7A5C47">
        <w:rPr>
          <w:rFonts w:ascii="Times New Roman" w:eastAsia="Times New Roman" w:hAnsi="Times New Roman" w:cs="Times New Roman"/>
          <w:sz w:val="32"/>
          <w:szCs w:val="32"/>
        </w:rPr>
        <w:t>Además</w:t>
      </w:r>
      <w:r w:rsidR="7B4C0E4D" w:rsidRPr="7B4C0E4D">
        <w:rPr>
          <w:rFonts w:ascii="Times New Roman" w:eastAsia="Times New Roman" w:hAnsi="Times New Roman" w:cs="Times New Roman"/>
          <w:sz w:val="32"/>
          <w:szCs w:val="32"/>
        </w:rPr>
        <w:t>,</w:t>
      </w:r>
      <w:r w:rsidR="175C1EFF" w:rsidRPr="2D7A5C47">
        <w:rPr>
          <w:rFonts w:ascii="Times New Roman" w:eastAsia="Times New Roman" w:hAnsi="Times New Roman" w:cs="Times New Roman"/>
          <w:sz w:val="32"/>
          <w:szCs w:val="32"/>
        </w:rPr>
        <w:t xml:space="preserve"> deberá incluir como anexos el cronograma ajustado según el estado de avance, las tareas individuales realizadas hasta la fecha con las horas invertidas por cada integrante hasta el momento y las tareas a futuro de cada uno.</w:t>
      </w:r>
    </w:p>
    <w:p w14:paraId="6FE5FDD8" w14:textId="6E784579" w:rsidR="26CC313B" w:rsidRDefault="26CC313B" w:rsidP="26CC313B">
      <w:pPr>
        <w:spacing w:line="276" w:lineRule="auto"/>
        <w:ind w:firstLine="0"/>
        <w:jc w:val="both"/>
        <w:rPr>
          <w:rFonts w:ascii="Times New Roman" w:eastAsia="Times New Roman" w:hAnsi="Times New Roman" w:cs="Times New Roman"/>
        </w:rPr>
      </w:pPr>
    </w:p>
    <w:p w14:paraId="77BAF7B6" w14:textId="6D682BF1" w:rsidR="26CC313B" w:rsidRDefault="26CC313B" w:rsidP="26CC313B">
      <w:pPr>
        <w:spacing w:line="276" w:lineRule="auto"/>
        <w:ind w:firstLine="0"/>
        <w:jc w:val="both"/>
        <w:rPr>
          <w:rFonts w:ascii="Times New Roman" w:eastAsia="Times New Roman" w:hAnsi="Times New Roman" w:cs="Times New Roman"/>
        </w:rPr>
      </w:pPr>
    </w:p>
    <w:p w14:paraId="60E55C5E" w14:textId="41049EB9" w:rsidR="091C7482" w:rsidRDefault="091C7482" w:rsidP="091C7482">
      <w:pPr>
        <w:spacing w:line="276" w:lineRule="auto"/>
        <w:jc w:val="both"/>
        <w:rPr>
          <w:rFonts w:ascii="Times New Roman" w:eastAsia="Times New Roman" w:hAnsi="Times New Roman" w:cs="Times New Roman"/>
          <w:lang w:val="es-AR"/>
        </w:rPr>
      </w:pPr>
    </w:p>
    <w:p w14:paraId="75110997" w14:textId="24CB4D7E" w:rsidR="006F4BBF" w:rsidRDefault="00A87741" w:rsidP="0023142A">
      <w:pPr>
        <w:spacing w:line="276" w:lineRule="auto"/>
        <w:jc w:val="both"/>
        <w:rPr>
          <w:rFonts w:ascii="Times New Roman" w:eastAsia="Times New Roman" w:hAnsi="Times New Roman" w:cs="Times New Roman"/>
          <w:lang w:val="es-AR"/>
        </w:rPr>
      </w:pPr>
      <w:r w:rsidRPr="00A87741">
        <w:rPr>
          <w:rFonts w:ascii="Times New Roman" w:eastAsia="Times New Roman" w:hAnsi="Times New Roman" w:cs="Times New Roman"/>
          <w:lang w:val="es-AR"/>
        </w:rPr>
        <w:t>El presente</w:t>
      </w:r>
      <w:r w:rsidR="00686730">
        <w:rPr>
          <w:rFonts w:ascii="Times New Roman" w:eastAsia="Times New Roman" w:hAnsi="Times New Roman" w:cs="Times New Roman"/>
          <w:lang w:val="es-AR"/>
        </w:rPr>
        <w:t xml:space="preserve"> informe detalla los avances en el desarrollo de un</w:t>
      </w:r>
      <w:r w:rsidRPr="00A87741">
        <w:rPr>
          <w:rFonts w:ascii="Times New Roman" w:eastAsia="Times New Roman" w:hAnsi="Times New Roman" w:cs="Times New Roman"/>
          <w:lang w:val="es-AR"/>
        </w:rPr>
        <w:t xml:space="preserve"> robot capaz de</w:t>
      </w:r>
      <w:r>
        <w:rPr>
          <w:rFonts w:ascii="Times New Roman" w:eastAsia="Times New Roman" w:hAnsi="Times New Roman" w:cs="Times New Roman"/>
          <w:lang w:val="es-AR"/>
        </w:rPr>
        <w:t xml:space="preserve"> dibujar</w:t>
      </w:r>
      <w:r w:rsidRPr="00A87741">
        <w:rPr>
          <w:rFonts w:ascii="Times New Roman" w:eastAsia="Times New Roman" w:hAnsi="Times New Roman" w:cs="Times New Roman"/>
          <w:lang w:val="es-AR"/>
        </w:rPr>
        <w:t xml:space="preserve"> figuras geométricas básicas</w:t>
      </w:r>
      <w:r w:rsidR="006F4BBF">
        <w:rPr>
          <w:rFonts w:ascii="Times New Roman" w:eastAsia="Times New Roman" w:hAnsi="Times New Roman" w:cs="Times New Roman"/>
          <w:lang w:val="es-AR"/>
        </w:rPr>
        <w:t xml:space="preserve"> y </w:t>
      </w:r>
      <w:r w:rsidRPr="00A87741">
        <w:rPr>
          <w:rFonts w:ascii="Times New Roman" w:eastAsia="Times New Roman" w:hAnsi="Times New Roman" w:cs="Times New Roman"/>
          <w:lang w:val="es-AR"/>
        </w:rPr>
        <w:t>reconocer</w:t>
      </w:r>
      <w:r w:rsidR="006F4BBF">
        <w:rPr>
          <w:rFonts w:ascii="Times New Roman" w:eastAsia="Times New Roman" w:hAnsi="Times New Roman" w:cs="Times New Roman"/>
          <w:lang w:val="es-AR"/>
        </w:rPr>
        <w:t xml:space="preserve"> dibujos de dichas </w:t>
      </w:r>
      <w:r w:rsidRPr="00A87741">
        <w:rPr>
          <w:rFonts w:ascii="Times New Roman" w:eastAsia="Times New Roman" w:hAnsi="Times New Roman" w:cs="Times New Roman"/>
          <w:lang w:val="es-AR"/>
        </w:rPr>
        <w:t xml:space="preserve">figuras. Además, como objetivo secundario, el robot será capaz de jugar al ta-te-ti, permitiendo una experiencia más </w:t>
      </w:r>
      <w:r>
        <w:rPr>
          <w:rFonts w:ascii="Times New Roman" w:eastAsia="Times New Roman" w:hAnsi="Times New Roman" w:cs="Times New Roman"/>
          <w:lang w:val="es-AR"/>
        </w:rPr>
        <w:t>entretenida</w:t>
      </w:r>
      <w:r w:rsidRPr="00A87741">
        <w:rPr>
          <w:rFonts w:ascii="Times New Roman" w:eastAsia="Times New Roman" w:hAnsi="Times New Roman" w:cs="Times New Roman"/>
          <w:lang w:val="es-AR"/>
        </w:rPr>
        <w:t xml:space="preserve">. </w:t>
      </w:r>
    </w:p>
    <w:p w14:paraId="5A1ED166" w14:textId="49A38D8E" w:rsidR="000169D2" w:rsidRDefault="006F4BBF" w:rsidP="0023142A">
      <w:pPr>
        <w:spacing w:line="276" w:lineRule="auto"/>
        <w:jc w:val="both"/>
        <w:rPr>
          <w:rFonts w:ascii="Times New Roman" w:eastAsia="Times New Roman" w:hAnsi="Times New Roman" w:cs="Times New Roman"/>
          <w:lang w:val="es-AR"/>
        </w:rPr>
      </w:pPr>
      <w:r w:rsidRPr="00C05931">
        <w:rPr>
          <w:rFonts w:ascii="Times New Roman" w:eastAsia="Times New Roman" w:hAnsi="Times New Roman" w:cs="Times New Roman"/>
          <w:lang w:val="es-AR"/>
        </w:rPr>
        <w:t>E</w:t>
      </w:r>
      <w:r w:rsidR="009955BF">
        <w:rPr>
          <w:rFonts w:ascii="Times New Roman" w:eastAsia="Times New Roman" w:hAnsi="Times New Roman" w:cs="Times New Roman"/>
          <w:lang w:val="es-AR"/>
        </w:rPr>
        <w:t xml:space="preserve">n este informe </w:t>
      </w:r>
      <w:r w:rsidR="003E1805">
        <w:rPr>
          <w:rFonts w:ascii="Times New Roman" w:eastAsia="Times New Roman" w:hAnsi="Times New Roman" w:cs="Times New Roman"/>
          <w:lang w:val="es-AR"/>
        </w:rPr>
        <w:t xml:space="preserve">se </w:t>
      </w:r>
      <w:r w:rsidR="0014240C">
        <w:rPr>
          <w:rFonts w:ascii="Times New Roman" w:eastAsia="Times New Roman" w:hAnsi="Times New Roman" w:cs="Times New Roman"/>
          <w:lang w:val="es-AR"/>
        </w:rPr>
        <w:t>en</w:t>
      </w:r>
      <w:r w:rsidR="000D4290">
        <w:rPr>
          <w:rFonts w:ascii="Times New Roman" w:eastAsia="Times New Roman" w:hAnsi="Times New Roman" w:cs="Times New Roman"/>
          <w:lang w:val="es-AR"/>
        </w:rPr>
        <w:t>umeran l</w:t>
      </w:r>
      <w:r w:rsidR="00EF23DD">
        <w:rPr>
          <w:rFonts w:ascii="Times New Roman" w:eastAsia="Times New Roman" w:hAnsi="Times New Roman" w:cs="Times New Roman"/>
          <w:lang w:val="es-AR"/>
        </w:rPr>
        <w:t xml:space="preserve">as modificaciones </w:t>
      </w:r>
      <w:r w:rsidR="00640A5A">
        <w:rPr>
          <w:rFonts w:ascii="Times New Roman" w:eastAsia="Times New Roman" w:hAnsi="Times New Roman" w:cs="Times New Roman"/>
          <w:lang w:val="es-AR"/>
        </w:rPr>
        <w:t xml:space="preserve">decididas </w:t>
      </w:r>
      <w:r w:rsidR="00B36876">
        <w:rPr>
          <w:rFonts w:ascii="Times New Roman" w:eastAsia="Times New Roman" w:hAnsi="Times New Roman" w:cs="Times New Roman"/>
          <w:lang w:val="es-AR"/>
        </w:rPr>
        <w:t>relacionadas al diseño del robot</w:t>
      </w:r>
      <w:r w:rsidR="00001444">
        <w:rPr>
          <w:rFonts w:ascii="Times New Roman" w:eastAsia="Times New Roman" w:hAnsi="Times New Roman" w:cs="Times New Roman"/>
          <w:lang w:val="es-AR"/>
        </w:rPr>
        <w:t>, l</w:t>
      </w:r>
      <w:r w:rsidR="00C3645F">
        <w:rPr>
          <w:rFonts w:ascii="Times New Roman" w:eastAsia="Times New Roman" w:hAnsi="Times New Roman" w:cs="Times New Roman"/>
          <w:lang w:val="es-AR"/>
        </w:rPr>
        <w:t xml:space="preserve">as pruebas realizadas </w:t>
      </w:r>
      <w:r w:rsidR="00E43B87">
        <w:rPr>
          <w:rFonts w:ascii="Times New Roman" w:eastAsia="Times New Roman" w:hAnsi="Times New Roman" w:cs="Times New Roman"/>
          <w:lang w:val="es-AR"/>
        </w:rPr>
        <w:t>y el diseño de la PCB</w:t>
      </w:r>
    </w:p>
    <w:p w14:paraId="5D4A822B" w14:textId="0E760996" w:rsidR="3E9A3505" w:rsidRDefault="3E9A3505" w:rsidP="3E9A3505">
      <w:pPr>
        <w:spacing w:line="276" w:lineRule="auto"/>
        <w:jc w:val="both"/>
        <w:rPr>
          <w:rFonts w:ascii="Times New Roman" w:eastAsia="Times New Roman" w:hAnsi="Times New Roman" w:cs="Times New Roman"/>
          <w:lang w:val="es-AR"/>
        </w:rPr>
      </w:pPr>
    </w:p>
    <w:p w14:paraId="6EDFEB19" w14:textId="11D3BDB8" w:rsidR="3E9A3505" w:rsidRDefault="3E9A3505" w:rsidP="3E9A3505">
      <w:pPr>
        <w:spacing w:line="276" w:lineRule="auto"/>
        <w:jc w:val="both"/>
        <w:rPr>
          <w:rFonts w:ascii="Times New Roman" w:eastAsia="Times New Roman" w:hAnsi="Times New Roman" w:cs="Times New Roman"/>
          <w:lang w:val="es-AR"/>
        </w:rPr>
      </w:pPr>
    </w:p>
    <w:p w14:paraId="71A54B9F" w14:textId="77777777" w:rsidR="000169D2" w:rsidRDefault="000169D2" w:rsidP="000169D2">
      <w:pPr>
        <w:spacing w:line="276" w:lineRule="auto"/>
        <w:jc w:val="both"/>
        <w:rPr>
          <w:noProof/>
          <w:color w:val="000000" w:themeColor="text2"/>
          <w:sz w:val="40"/>
          <w:szCs w:val="40"/>
          <w:lang w:val="es-AR"/>
        </w:rPr>
      </w:pPr>
    </w:p>
    <w:p w14:paraId="2E454389" w14:textId="77777777" w:rsidR="00225432" w:rsidRDefault="00225432">
      <w:pPr>
        <w:rPr>
          <w:rFonts w:asciiTheme="majorHAnsi" w:eastAsiaTheme="majorEastAsia" w:hAnsiTheme="majorHAnsi" w:cstheme="majorBidi"/>
          <w:b/>
          <w:bCs/>
          <w:noProof/>
          <w:color w:val="000000" w:themeColor="text2"/>
          <w:sz w:val="40"/>
          <w:szCs w:val="40"/>
          <w:lang w:val="es-AR"/>
        </w:rPr>
      </w:pPr>
      <w:bookmarkStart w:id="28" w:name="_Toc181103783"/>
      <w:r>
        <w:rPr>
          <w:noProof/>
          <w:color w:val="000000" w:themeColor="text2"/>
          <w:sz w:val="40"/>
          <w:szCs w:val="40"/>
          <w:lang w:val="es-AR"/>
        </w:rPr>
        <w:br w:type="page"/>
      </w:r>
    </w:p>
    <w:p w14:paraId="2659EBAF" w14:textId="2CA0C228" w:rsidR="007F3C7E" w:rsidRPr="000169D2" w:rsidRDefault="00A97911" w:rsidP="000169D2">
      <w:pPr>
        <w:pStyle w:val="Ttulo1"/>
        <w:spacing w:line="276" w:lineRule="auto"/>
        <w:jc w:val="left"/>
        <w:rPr>
          <w:noProof/>
          <w:color w:val="000000" w:themeColor="text2"/>
          <w:sz w:val="40"/>
          <w:szCs w:val="40"/>
          <w:lang w:val="es-AR"/>
        </w:rPr>
      </w:pPr>
      <w:r>
        <w:rPr>
          <w:noProof/>
          <w:color w:val="000000" w:themeColor="text2"/>
          <w:sz w:val="40"/>
          <w:szCs w:val="40"/>
          <w:lang w:val="es-AR"/>
        </w:rPr>
        <w:lastRenderedPageBreak/>
        <w:t>D</w:t>
      </w:r>
      <w:r w:rsidR="007133D5" w:rsidRPr="000169D2">
        <w:rPr>
          <w:noProof/>
          <w:color w:val="000000" w:themeColor="text2"/>
          <w:sz w:val="40"/>
          <w:szCs w:val="40"/>
          <w:lang w:val="es-AR"/>
        </w:rPr>
        <w:t>IS</w:t>
      </w:r>
      <w:r>
        <w:rPr>
          <w:noProof/>
          <w:color w:val="000000" w:themeColor="text2"/>
          <w:sz w:val="40"/>
          <w:szCs w:val="40"/>
          <w:lang w:val="es-AR"/>
        </w:rPr>
        <w:t xml:space="preserve">EÑO DE </w:t>
      </w:r>
      <w:r w:rsidR="00352E0F">
        <w:rPr>
          <w:noProof/>
          <w:color w:val="000000" w:themeColor="text2"/>
          <w:sz w:val="40"/>
          <w:szCs w:val="40"/>
          <w:lang w:val="es-AR"/>
        </w:rPr>
        <w:t>LA PCB</w:t>
      </w:r>
      <w:bookmarkEnd w:id="28"/>
    </w:p>
    <w:p w14:paraId="62B36F44" w14:textId="1A0B7688" w:rsidR="007F3C7E" w:rsidRDefault="00A5253A" w:rsidP="007F3C7E">
      <w:pPr>
        <w:spacing w:line="240" w:lineRule="auto"/>
        <w:rPr>
          <w:lang w:val="es-AR"/>
        </w:rPr>
      </w:pPr>
      <w:r>
        <w:rPr>
          <w:noProof/>
        </w:rPr>
        <mc:AlternateContent>
          <mc:Choice Requires="wps">
            <w:drawing>
              <wp:anchor distT="0" distB="0" distL="114300" distR="114300" simplePos="0" relativeHeight="251658242" behindDoc="0" locked="0" layoutInCell="1" allowOverlap="1" wp14:anchorId="28290CF4" wp14:editId="7A2FE259">
                <wp:simplePos x="0" y="0"/>
                <wp:positionH relativeFrom="column">
                  <wp:posOffset>-27305</wp:posOffset>
                </wp:positionH>
                <wp:positionV relativeFrom="paragraph">
                  <wp:posOffset>180340</wp:posOffset>
                </wp:positionV>
                <wp:extent cx="6009640" cy="6985"/>
                <wp:effectExtent l="0" t="0" r="10160" b="12065"/>
                <wp:wrapNone/>
                <wp:docPr id="1305112515"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9"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15pt,14.2pt" to="471.05pt,14.75pt" w14:anchorId="77CD6D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">
                <v:stroke joinstyle="miter"/>
              </v:line>
            </w:pict>
          </mc:Fallback>
        </mc:AlternateContent>
      </w:r>
    </w:p>
    <w:p w14:paraId="46CAB608" w14:textId="67729BD1" w:rsidR="00A5253A" w:rsidRPr="00162810" w:rsidRDefault="00A5253A" w:rsidP="00F81357">
      <w:pPr>
        <w:spacing w:line="276" w:lineRule="auto"/>
        <w:ind w:firstLine="0"/>
        <w:jc w:val="both"/>
        <w:rPr>
          <w:rFonts w:ascii="Times New Roman" w:eastAsia="Times New Roman" w:hAnsi="Times New Roman" w:cs="Times New Roman"/>
          <w:lang w:val="es-AR"/>
        </w:rPr>
      </w:pPr>
    </w:p>
    <w:p w14:paraId="0219F453" w14:textId="50B3B367" w:rsidR="00951B79" w:rsidRDefault="00162810" w:rsidP="6C5C6763">
      <w:pPr>
        <w:spacing w:line="360" w:lineRule="auto"/>
        <w:jc w:val="both"/>
        <w:rPr>
          <w:rFonts w:ascii="Times New Roman" w:eastAsia="Times New Roman" w:hAnsi="Times New Roman" w:cs="Times New Roman"/>
          <w:lang w:val="es-AR"/>
        </w:rPr>
      </w:pPr>
      <w:bookmarkStart w:id="29" w:name="_Hlk179877948"/>
      <w:r>
        <w:rPr>
          <w:rFonts w:ascii="Times New Roman" w:eastAsia="Times New Roman" w:hAnsi="Times New Roman" w:cs="Times New Roman"/>
          <w:lang w:val="es-AR"/>
        </w:rPr>
        <w:t xml:space="preserve">Para el diseño de la PCB se comenzó utilizando uno de los ponchos predefinidos que se pueden encontrar en la </w:t>
      </w:r>
      <w:r w:rsidR="00951B79">
        <w:rPr>
          <w:rFonts w:ascii="Times New Roman" w:eastAsia="Times New Roman" w:hAnsi="Times New Roman" w:cs="Times New Roman"/>
          <w:lang w:val="es-AR"/>
        </w:rPr>
        <w:t>página</w:t>
      </w:r>
      <w:r>
        <w:rPr>
          <w:rFonts w:ascii="Times New Roman" w:eastAsia="Times New Roman" w:hAnsi="Times New Roman" w:cs="Times New Roman"/>
          <w:lang w:val="es-AR"/>
        </w:rPr>
        <w:t xml:space="preserve"> del </w:t>
      </w:r>
      <w:r w:rsidR="00951B79">
        <w:rPr>
          <w:rFonts w:ascii="Times New Roman" w:eastAsia="Times New Roman" w:hAnsi="Times New Roman" w:cs="Times New Roman"/>
          <w:lang w:val="es-AR"/>
        </w:rPr>
        <w:t xml:space="preserve">proyecto </w:t>
      </w:r>
      <w:r>
        <w:rPr>
          <w:rFonts w:ascii="Times New Roman" w:eastAsia="Times New Roman" w:hAnsi="Times New Roman" w:cs="Times New Roman"/>
          <w:lang w:val="es-AR"/>
        </w:rPr>
        <w:t>CIAA</w:t>
      </w:r>
      <w:r w:rsidR="00951B79">
        <w:rPr>
          <w:rFonts w:ascii="Times New Roman" w:eastAsia="Times New Roman" w:hAnsi="Times New Roman" w:cs="Times New Roman"/>
          <w:lang w:val="es-AR"/>
        </w:rPr>
        <w:t>:</w:t>
      </w:r>
    </w:p>
    <w:p w14:paraId="60F7CB9E" w14:textId="20C12293" w:rsidR="00352E0F" w:rsidRDefault="00951B79" w:rsidP="6C5C6763">
      <w:pPr>
        <w:spacing w:line="360" w:lineRule="auto"/>
        <w:jc w:val="both"/>
        <w:rPr>
          <w:rFonts w:ascii="Times New Roman" w:eastAsia="Times New Roman" w:hAnsi="Times New Roman" w:cs="Times New Roman"/>
          <w:lang w:val="es-AR"/>
        </w:rPr>
      </w:pPr>
      <w:hyperlink r:id="rId13" w:history="1">
        <w:r w:rsidRPr="00813345">
          <w:rPr>
            <w:rStyle w:val="Hipervnculo"/>
            <w:rFonts w:ascii="Times New Roman" w:eastAsia="Times New Roman" w:hAnsi="Times New Roman" w:cs="Times New Roman"/>
            <w:lang w:val="es-AR"/>
          </w:rPr>
          <w:t>https://www.proyecto-ciaa.com.ar/devwiki/doku.php%3Fid=desarrollo:edu-ciaa:ponchos_modelos.html</w:t>
        </w:r>
      </w:hyperlink>
    </w:p>
    <w:p w14:paraId="0B648D00" w14:textId="7766AAEC" w:rsidR="00951B79" w:rsidRDefault="00951B79" w:rsidP="6C5C676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t xml:space="preserve">De los distintos modelos de ponchos que están subidos al repositorio ahí mencionado </w:t>
      </w:r>
      <w:r w:rsidR="004A1EEC">
        <w:rPr>
          <w:rFonts w:ascii="Times New Roman" w:eastAsia="Times New Roman" w:hAnsi="Times New Roman" w:cs="Times New Roman"/>
          <w:lang w:val="es-AR"/>
        </w:rPr>
        <w:t>se utilizó inicialmente el poncho grande ya que este cubría la totalidad de la CIAA y utilizaba los cuatro tornillos</w:t>
      </w:r>
      <w:r w:rsidR="00B44B27">
        <w:rPr>
          <w:rFonts w:ascii="Times New Roman" w:eastAsia="Times New Roman" w:hAnsi="Times New Roman" w:cs="Times New Roman"/>
          <w:lang w:val="es-AR"/>
        </w:rPr>
        <w:t xml:space="preserve"> de fijación ubicados en la misma.</w:t>
      </w:r>
    </w:p>
    <w:p w14:paraId="50D3A4F1" w14:textId="3D2BBAC9" w:rsidR="00225432" w:rsidRDefault="00B44B27" w:rsidP="00225432">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t>Además de la plantilla del poncho se utilizaron las huellas de cada componente que será ubicado en la misma</w:t>
      </w:r>
      <w:r w:rsidR="00FF4C43">
        <w:rPr>
          <w:rFonts w:ascii="Times New Roman" w:eastAsia="Times New Roman" w:hAnsi="Times New Roman" w:cs="Times New Roman"/>
          <w:lang w:val="es-AR"/>
        </w:rPr>
        <w:t>:</w:t>
      </w:r>
    </w:p>
    <w:p w14:paraId="599119B7" w14:textId="6D1E293C" w:rsidR="00951B79" w:rsidRDefault="0070511E" w:rsidP="6C5C676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t xml:space="preserve">Conectores: Para el resto de los componentes, al no estar ubicados en </w:t>
      </w:r>
      <w:r w:rsidR="00C0759C">
        <w:rPr>
          <w:rFonts w:ascii="Times New Roman" w:eastAsia="Times New Roman" w:hAnsi="Times New Roman" w:cs="Times New Roman"/>
          <w:lang w:val="es-AR"/>
        </w:rPr>
        <w:t>el poncho se utilizaron conectores de diversa cantidad de pads dependientes de su uso. En el diagrama esquematico se utilizaron los símbolos “Screw_Terminal_01x0X” (en X va la cantidad de pines necesarios). Como este símbolo no contaba con una huella predefinida se utilizaron unas huellas encontradas en</w:t>
      </w:r>
      <w:r w:rsidR="00225432">
        <w:rPr>
          <w:rFonts w:ascii="Times New Roman" w:eastAsia="Times New Roman" w:hAnsi="Times New Roman" w:cs="Times New Roman"/>
          <w:lang w:val="es-AR"/>
        </w:rPr>
        <w:t xml:space="preserve"> un repositorio de github que implementaba la huella para la inserción de borneras de 2, 3 y 4 pines:</w:t>
      </w:r>
    </w:p>
    <w:p w14:paraId="543AC453" w14:textId="48C43CF7" w:rsidR="00225432" w:rsidRDefault="00225432" w:rsidP="6C5C6763">
      <w:pPr>
        <w:spacing w:line="360" w:lineRule="auto"/>
        <w:jc w:val="both"/>
        <w:rPr>
          <w:rFonts w:ascii="Times New Roman" w:eastAsia="Times New Roman" w:hAnsi="Times New Roman" w:cs="Times New Roman"/>
          <w:lang w:val="es-AR"/>
        </w:rPr>
      </w:pPr>
      <w:hyperlink r:id="rId14" w:history="1">
        <w:r w:rsidRPr="00813345">
          <w:rPr>
            <w:rStyle w:val="Hipervnculo"/>
            <w:rFonts w:ascii="Times New Roman" w:eastAsia="Times New Roman" w:hAnsi="Times New Roman" w:cs="Times New Roman"/>
            <w:lang w:val="es-AR"/>
          </w:rPr>
          <w:t>https://github.com/MrChunckuee-Electronics/KiCad_Libraries/tree/master</w:t>
        </w:r>
      </w:hyperlink>
      <w:r>
        <w:rPr>
          <w:rFonts w:ascii="Times New Roman" w:eastAsia="Times New Roman" w:hAnsi="Times New Roman" w:cs="Times New Roman"/>
          <w:lang w:val="es-AR"/>
        </w:rPr>
        <w:tab/>
      </w:r>
      <w:r w:rsidRPr="001E7E2D">
        <w:rPr>
          <w:noProof/>
          <w:lang w:val="es-AR"/>
        </w:rPr>
        <w:drawing>
          <wp:inline distT="0" distB="0" distL="0" distR="0" wp14:anchorId="2B4376AC" wp14:editId="562C7196">
            <wp:extent cx="2768455" cy="3574895"/>
            <wp:effectExtent l="0" t="0" r="0" b="6985"/>
            <wp:docPr id="2958221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2113" name="Imagen 1" descr="Interfaz de usuario gráfica&#10;&#10;Descripción generada automáticamente"/>
                    <pic:cNvPicPr/>
                  </pic:nvPicPr>
                  <pic:blipFill>
                    <a:blip r:embed="rId15"/>
                    <a:stretch>
                      <a:fillRect/>
                    </a:stretch>
                  </pic:blipFill>
                  <pic:spPr>
                    <a:xfrm>
                      <a:off x="0" y="0"/>
                      <a:ext cx="2778498" cy="3587863"/>
                    </a:xfrm>
                    <a:prstGeom prst="rect">
                      <a:avLst/>
                    </a:prstGeom>
                  </pic:spPr>
                </pic:pic>
              </a:graphicData>
            </a:graphic>
          </wp:inline>
        </w:drawing>
      </w:r>
    </w:p>
    <w:p w14:paraId="5F0B0700" w14:textId="77777777" w:rsidR="00225432" w:rsidRDefault="00225432" w:rsidP="00225432">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lastRenderedPageBreak/>
        <w:t>DRV8825: Para cada controlador se utilizó una huella ya predefinida en kicad con la ubicación de cada uno de los pines.</w:t>
      </w:r>
    </w:p>
    <w:p w14:paraId="451872C7" w14:textId="77777777" w:rsidR="00225432" w:rsidRDefault="00225432" w:rsidP="00225432">
      <w:pPr>
        <w:spacing w:line="360" w:lineRule="auto"/>
        <w:jc w:val="both"/>
        <w:rPr>
          <w:rFonts w:ascii="Times New Roman" w:eastAsia="Times New Roman" w:hAnsi="Times New Roman" w:cs="Times New Roman"/>
          <w:lang w:val="es-AR"/>
        </w:rPr>
      </w:pPr>
      <w:r w:rsidRPr="00FF4C43">
        <w:rPr>
          <w:rFonts w:ascii="Times New Roman" w:eastAsia="Times New Roman" w:hAnsi="Times New Roman" w:cs="Times New Roman"/>
          <w:noProof/>
          <w:lang w:val="es-AR"/>
        </w:rPr>
        <w:drawing>
          <wp:inline distT="0" distB="0" distL="0" distR="0" wp14:anchorId="55F81130" wp14:editId="28B83090">
            <wp:extent cx="2700733" cy="3200400"/>
            <wp:effectExtent l="0" t="0" r="4445" b="0"/>
            <wp:docPr id="1690587489"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87489" name="Imagen 1" descr="Forma&#10;&#10;Descripción generada automáticamente"/>
                    <pic:cNvPicPr/>
                  </pic:nvPicPr>
                  <pic:blipFill>
                    <a:blip r:embed="rId16"/>
                    <a:stretch>
                      <a:fillRect/>
                    </a:stretch>
                  </pic:blipFill>
                  <pic:spPr>
                    <a:xfrm>
                      <a:off x="0" y="0"/>
                      <a:ext cx="2703832" cy="3204072"/>
                    </a:xfrm>
                    <a:prstGeom prst="rect">
                      <a:avLst/>
                    </a:prstGeom>
                  </pic:spPr>
                </pic:pic>
              </a:graphicData>
            </a:graphic>
          </wp:inline>
        </w:drawing>
      </w:r>
    </w:p>
    <w:p w14:paraId="3BCE5E79" w14:textId="242586F4" w:rsidR="00225432" w:rsidRDefault="008328DB" w:rsidP="6C5C676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t>{</w:t>
      </w:r>
    </w:p>
    <w:p w14:paraId="2B22040E" w14:textId="1CFBA6A1" w:rsidR="00225432" w:rsidRDefault="00225432" w:rsidP="6C5C676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t xml:space="preserve">Capacitor: Para la conexión de la alimentación de los motores paso a paso se ubico un </w:t>
      </w:r>
      <w:r w:rsidR="004436DA">
        <w:rPr>
          <w:rFonts w:ascii="Times New Roman" w:eastAsia="Times New Roman" w:hAnsi="Times New Roman" w:cs="Times New Roman"/>
          <w:lang w:val="es-AR"/>
        </w:rPr>
        <w:t>capacitor entre las pistas de tensión de motor y la malla de GND</w:t>
      </w:r>
      <w:r w:rsidR="00173A94">
        <w:rPr>
          <w:rFonts w:ascii="Times New Roman" w:eastAsia="Times New Roman" w:hAnsi="Times New Roman" w:cs="Times New Roman"/>
          <w:lang w:val="es-AR"/>
        </w:rPr>
        <w:t>, la huella utilizada se encuentra en las librerías por defecto de kicad.</w:t>
      </w:r>
    </w:p>
    <w:p w14:paraId="07024FE4" w14:textId="608D4E24" w:rsidR="004436DA" w:rsidRDefault="004A4E6E" w:rsidP="6C5C6763">
      <w:pPr>
        <w:spacing w:line="360" w:lineRule="auto"/>
        <w:jc w:val="both"/>
        <w:rPr>
          <w:rFonts w:ascii="Times New Roman" w:eastAsia="Times New Roman" w:hAnsi="Times New Roman" w:cs="Times New Roman"/>
          <w:lang w:val="es-AR"/>
        </w:rPr>
      </w:pPr>
      <w:r w:rsidRPr="004A4E6E">
        <w:rPr>
          <w:rFonts w:ascii="Times New Roman" w:eastAsia="Times New Roman" w:hAnsi="Times New Roman" w:cs="Times New Roman"/>
          <w:noProof/>
          <w:lang w:val="es-AR"/>
        </w:rPr>
        <w:drawing>
          <wp:inline distT="0" distB="0" distL="0" distR="0" wp14:anchorId="27FB985E" wp14:editId="7A49FF5A">
            <wp:extent cx="2575783" cy="1425063"/>
            <wp:effectExtent l="0" t="0" r="0" b="3810"/>
            <wp:docPr id="870767558"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7558" name="Imagen 1" descr="Imagen de la pantalla de un celular con letras&#10;&#10;Descripción generada automáticamente con confianza baja"/>
                    <pic:cNvPicPr/>
                  </pic:nvPicPr>
                  <pic:blipFill>
                    <a:blip r:embed="rId17"/>
                    <a:stretch>
                      <a:fillRect/>
                    </a:stretch>
                  </pic:blipFill>
                  <pic:spPr>
                    <a:xfrm>
                      <a:off x="0" y="0"/>
                      <a:ext cx="2575783" cy="1425063"/>
                    </a:xfrm>
                    <a:prstGeom prst="rect">
                      <a:avLst/>
                    </a:prstGeom>
                  </pic:spPr>
                </pic:pic>
              </a:graphicData>
            </a:graphic>
          </wp:inline>
        </w:drawing>
      </w:r>
    </w:p>
    <w:p w14:paraId="496D0279" w14:textId="77777777" w:rsidR="004A4E6E" w:rsidRDefault="004A4E6E" w:rsidP="6C5C6763">
      <w:pPr>
        <w:spacing w:line="360" w:lineRule="auto"/>
        <w:jc w:val="both"/>
        <w:rPr>
          <w:rFonts w:ascii="Times New Roman" w:eastAsia="Times New Roman" w:hAnsi="Times New Roman" w:cs="Times New Roman"/>
          <w:lang w:val="es-AR"/>
        </w:rPr>
      </w:pPr>
    </w:p>
    <w:p w14:paraId="2E50907B" w14:textId="77777777" w:rsidR="003031F3" w:rsidRDefault="003031F3">
      <w:pPr>
        <w:rPr>
          <w:rFonts w:ascii="Times New Roman" w:eastAsia="Times New Roman" w:hAnsi="Times New Roman" w:cs="Times New Roman"/>
          <w:lang w:val="es-AR"/>
        </w:rPr>
      </w:pPr>
      <w:r>
        <w:rPr>
          <w:rFonts w:ascii="Times New Roman" w:eastAsia="Times New Roman" w:hAnsi="Times New Roman" w:cs="Times New Roman"/>
          <w:lang w:val="es-AR"/>
        </w:rPr>
        <w:br w:type="page"/>
      </w:r>
    </w:p>
    <w:p w14:paraId="60B0CA32" w14:textId="60075223" w:rsidR="003031F3" w:rsidRDefault="005F6F0F" w:rsidP="003031F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lastRenderedPageBreak/>
        <w:t>Luego de agregar huellas para cada componente se conectaron los pad necesarios para cumplir la conexión dada por el diagrama esquemático del proyecto y siguiendo las</w:t>
      </w:r>
      <w:r w:rsidR="00637C29">
        <w:rPr>
          <w:rFonts w:ascii="Times New Roman" w:eastAsia="Times New Roman" w:hAnsi="Times New Roman" w:cs="Times New Roman"/>
          <w:lang w:val="es-AR"/>
        </w:rPr>
        <w:t xml:space="preserve"> pautas dadas por la catedra se llego al siguiente diseño final:</w:t>
      </w:r>
    </w:p>
    <w:p w14:paraId="1791802B" w14:textId="0CFC220C" w:rsidR="00637C29" w:rsidRDefault="003031F3" w:rsidP="6C5C6763">
      <w:pPr>
        <w:spacing w:line="360" w:lineRule="auto"/>
        <w:jc w:val="both"/>
        <w:rPr>
          <w:rFonts w:ascii="Times New Roman" w:eastAsia="Times New Roman" w:hAnsi="Times New Roman" w:cs="Times New Roman"/>
          <w:lang w:val="es-AR"/>
        </w:rPr>
      </w:pPr>
      <w:r w:rsidRPr="003031F3">
        <w:rPr>
          <w:rFonts w:ascii="Times New Roman" w:eastAsia="Times New Roman" w:hAnsi="Times New Roman" w:cs="Times New Roman"/>
          <w:lang w:val="es-AR"/>
        </w:rPr>
        <w:drawing>
          <wp:inline distT="0" distB="0" distL="0" distR="0" wp14:anchorId="3FB2CD3F" wp14:editId="2D32C289">
            <wp:extent cx="4826000" cy="7711849"/>
            <wp:effectExtent l="0" t="0" r="0" b="3810"/>
            <wp:docPr id="758608810"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08810" name="Imagen 1" descr="Imagen de la pantalla de un video juego&#10;&#10;Descripción generada automáticamente con confianza media"/>
                    <pic:cNvPicPr/>
                  </pic:nvPicPr>
                  <pic:blipFill>
                    <a:blip r:embed="rId18"/>
                    <a:stretch>
                      <a:fillRect/>
                    </a:stretch>
                  </pic:blipFill>
                  <pic:spPr>
                    <a:xfrm>
                      <a:off x="0" y="0"/>
                      <a:ext cx="4832821" cy="7722750"/>
                    </a:xfrm>
                    <a:prstGeom prst="rect">
                      <a:avLst/>
                    </a:prstGeom>
                  </pic:spPr>
                </pic:pic>
              </a:graphicData>
            </a:graphic>
          </wp:inline>
        </w:drawing>
      </w:r>
    </w:p>
    <w:p w14:paraId="5F115012" w14:textId="274FC846" w:rsidR="003031F3" w:rsidRDefault="003031F3">
      <w:pPr>
        <w:rPr>
          <w:rFonts w:ascii="Times New Roman" w:eastAsia="Times New Roman" w:hAnsi="Times New Roman" w:cs="Times New Roman"/>
          <w:lang w:val="es-AR"/>
        </w:rPr>
      </w:pPr>
      <w:r>
        <w:rPr>
          <w:rFonts w:ascii="Times New Roman" w:eastAsia="Times New Roman" w:hAnsi="Times New Roman" w:cs="Times New Roman"/>
          <w:lang w:val="es-AR"/>
        </w:rPr>
        <w:br w:type="page"/>
      </w:r>
    </w:p>
    <w:p w14:paraId="3AC2FD9F" w14:textId="2F57CB93" w:rsidR="003031F3" w:rsidRDefault="003031F3" w:rsidP="6C5C6763">
      <w:pPr>
        <w:spacing w:line="360" w:lineRule="auto"/>
        <w:jc w:val="both"/>
        <w:rPr>
          <w:rFonts w:ascii="Times New Roman" w:eastAsia="Times New Roman" w:hAnsi="Times New Roman" w:cs="Times New Roman"/>
          <w:lang w:val="es-AR"/>
        </w:rPr>
      </w:pPr>
      <w:r>
        <w:rPr>
          <w:rFonts w:ascii="Times New Roman" w:eastAsia="Times New Roman" w:hAnsi="Times New Roman" w:cs="Times New Roman"/>
          <w:lang w:val="es-AR"/>
        </w:rPr>
        <w:lastRenderedPageBreak/>
        <w:t>El diseño esquematico tambien sufrió modificaciones a lo largo del diseño de la placa PCB como la adición de los conectores en lugar de la conexión directa entre la CIAA y el servo o la ESP32. Y el cambio del uso de varios pines por comodidad para la conexión.</w:t>
      </w:r>
    </w:p>
    <w:p w14:paraId="0D96FDEB" w14:textId="4929AE52" w:rsidR="00951B79" w:rsidRPr="00162810" w:rsidRDefault="003031F3" w:rsidP="6C5C6763">
      <w:pPr>
        <w:spacing w:line="360" w:lineRule="auto"/>
        <w:jc w:val="both"/>
        <w:rPr>
          <w:rFonts w:ascii="Times New Roman" w:eastAsia="Times New Roman" w:hAnsi="Times New Roman" w:cs="Times New Roman"/>
          <w:lang w:val="es-AR"/>
        </w:rPr>
      </w:pPr>
      <w:r>
        <w:rPr>
          <w:noProof/>
        </w:rPr>
        <w:drawing>
          <wp:inline distT="0" distB="0" distL="0" distR="0" wp14:anchorId="1E05B2A5" wp14:editId="3175B330">
            <wp:extent cx="7297210" cy="5160436"/>
            <wp:effectExtent l="1588" t="0" r="952" b="953"/>
            <wp:docPr id="4111727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273" name="Imagen 1" descr="Diagrama, Esquemático&#10;&#10;Descripción generada automáticamente"/>
                    <pic:cNvPicPr/>
                  </pic:nvPicPr>
                  <pic:blipFill>
                    <a:blip r:embed="rId19"/>
                    <a:stretch>
                      <a:fillRect/>
                    </a:stretch>
                  </pic:blipFill>
                  <pic:spPr>
                    <a:xfrm rot="5400000">
                      <a:off x="0" y="0"/>
                      <a:ext cx="7319235" cy="5176011"/>
                    </a:xfrm>
                    <a:prstGeom prst="rect">
                      <a:avLst/>
                    </a:prstGeom>
                  </pic:spPr>
                </pic:pic>
              </a:graphicData>
            </a:graphic>
          </wp:inline>
        </w:drawing>
      </w:r>
    </w:p>
    <w:p w14:paraId="272DB068" w14:textId="1ED54DF1" w:rsidR="00162810" w:rsidRDefault="00162810">
      <w:pPr>
        <w:rPr>
          <w:noProof/>
          <w:color w:val="000000" w:themeColor="text2"/>
          <w:sz w:val="40"/>
          <w:szCs w:val="40"/>
          <w:lang w:val="es-AR"/>
        </w:rPr>
      </w:pPr>
      <w:r>
        <w:rPr>
          <w:noProof/>
          <w:color w:val="000000" w:themeColor="text2"/>
          <w:sz w:val="40"/>
          <w:szCs w:val="40"/>
          <w:lang w:val="es-AR"/>
        </w:rPr>
        <w:br w:type="page"/>
      </w:r>
    </w:p>
    <w:p w14:paraId="781BC6F4" w14:textId="77777777" w:rsidR="00162810" w:rsidRDefault="00162810" w:rsidP="6C5C6763">
      <w:pPr>
        <w:spacing w:line="360" w:lineRule="auto"/>
        <w:jc w:val="both"/>
        <w:rPr>
          <w:noProof/>
          <w:color w:val="000000" w:themeColor="text2"/>
          <w:sz w:val="40"/>
          <w:szCs w:val="40"/>
          <w:lang w:val="es-AR"/>
        </w:rPr>
      </w:pPr>
    </w:p>
    <w:p w14:paraId="4ECC2B97" w14:textId="37E17C4E" w:rsidR="00E765E0" w:rsidRPr="00BC45B2" w:rsidRDefault="56DBE40D" w:rsidP="00BC45B2">
      <w:pPr>
        <w:spacing w:line="276" w:lineRule="auto"/>
        <w:ind w:firstLine="0"/>
        <w:jc w:val="both"/>
        <w:rPr>
          <w:b/>
          <w:bCs/>
        </w:rPr>
      </w:pPr>
      <w:r w:rsidRPr="56DBE40D">
        <w:rPr>
          <w:b/>
          <w:bCs/>
          <w:noProof/>
          <w:color w:val="000000" w:themeColor="text2"/>
          <w:sz w:val="40"/>
          <w:szCs w:val="40"/>
          <w:lang w:val="es-AR"/>
        </w:rPr>
        <w:t>DESARROLLO</w:t>
      </w:r>
      <w:r w:rsidR="00352E0F">
        <w:rPr>
          <w:b/>
          <w:bCs/>
          <w:noProof/>
          <w:color w:val="000000" w:themeColor="text2"/>
          <w:sz w:val="40"/>
          <w:szCs w:val="40"/>
          <w:lang w:val="es-AR"/>
        </w:rPr>
        <w:t xml:space="preserve"> DE HARDWARE</w:t>
      </w:r>
      <w:r w:rsidR="018896ED" w:rsidRPr="018896ED">
        <w:rPr>
          <w:b/>
          <w:bCs/>
          <w:noProof/>
          <w:color w:val="000000" w:themeColor="text2"/>
          <w:sz w:val="40"/>
          <w:szCs w:val="40"/>
          <w:lang w:val="es-AR"/>
        </w:rPr>
        <w:t xml:space="preserve"> </w:t>
      </w:r>
      <w:r w:rsidR="3B077CE8" w:rsidRPr="3B077CE8">
        <w:rPr>
          <w:b/>
          <w:bCs/>
          <w:noProof/>
          <w:color w:val="000000" w:themeColor="text2"/>
          <w:sz w:val="40"/>
          <w:szCs w:val="40"/>
          <w:lang w:val="es-AR"/>
        </w:rPr>
        <w:t xml:space="preserve">  </w:t>
      </w:r>
    </w:p>
    <w:p w14:paraId="6887469A" w14:textId="75A17FCD" w:rsidR="00E765E0" w:rsidRPr="00BC45B2" w:rsidRDefault="00E765E0" w:rsidP="00BC45B2">
      <w:pPr>
        <w:spacing w:line="240" w:lineRule="auto"/>
        <w:rPr>
          <w:b/>
          <w:bCs/>
          <w:lang w:val="es-AR"/>
        </w:rPr>
      </w:pPr>
      <w:r w:rsidRPr="00BC45B2">
        <w:rPr>
          <w:b/>
          <w:bCs/>
          <w:noProof/>
        </w:rPr>
        <mc:AlternateContent>
          <mc:Choice Requires="wps">
            <w:drawing>
              <wp:anchor distT="0" distB="0" distL="114300" distR="114300" simplePos="0" relativeHeight="251658249" behindDoc="0" locked="0" layoutInCell="1" allowOverlap="1" wp14:anchorId="2EE38D0A" wp14:editId="6B291555">
                <wp:simplePos x="0" y="0"/>
                <wp:positionH relativeFrom="column">
                  <wp:posOffset>-27940</wp:posOffset>
                </wp:positionH>
                <wp:positionV relativeFrom="paragraph">
                  <wp:posOffset>180340</wp:posOffset>
                </wp:positionV>
                <wp:extent cx="6009640" cy="6985"/>
                <wp:effectExtent l="0" t="0" r="10160" b="12065"/>
                <wp:wrapNone/>
                <wp:docPr id="649268788"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7"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20B53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bookmarkEnd w:id="29"/>
    <w:p w14:paraId="7FCD861B" w14:textId="77777777" w:rsidR="00BC45B2" w:rsidRDefault="00BC45B2" w:rsidP="00772458">
      <w:pPr>
        <w:spacing w:line="360" w:lineRule="auto"/>
        <w:jc w:val="both"/>
        <w:rPr>
          <w:lang w:val="es-AR"/>
        </w:rPr>
      </w:pPr>
    </w:p>
    <w:p w14:paraId="386A1EC4" w14:textId="5E4A905E" w:rsidR="0A0A4A58" w:rsidRDefault="5145D142" w:rsidP="0A0A4A58">
      <w:pPr>
        <w:spacing w:line="360" w:lineRule="auto"/>
        <w:jc w:val="both"/>
        <w:rPr>
          <w:lang w:val="es-AR"/>
        </w:rPr>
      </w:pPr>
      <w:r w:rsidRPr="5145D142">
        <w:rPr>
          <w:lang w:val="es-AR"/>
        </w:rPr>
        <w:t>Esta etapa se utilizó para la prueba y familiarización de los componentes a utilizar</w:t>
      </w:r>
      <w:r w:rsidR="475825BC" w:rsidRPr="475825BC">
        <w:rPr>
          <w:lang w:val="es-AR"/>
        </w:rPr>
        <w:t xml:space="preserve"> donde</w:t>
      </w:r>
    </w:p>
    <w:p w14:paraId="45CDE8E1" w14:textId="55A65CA8" w:rsidR="223E30F9" w:rsidRDefault="223E30F9" w:rsidP="223E30F9">
      <w:pPr>
        <w:spacing w:line="360" w:lineRule="auto"/>
        <w:jc w:val="both"/>
        <w:rPr>
          <w:lang w:val="es-AR"/>
        </w:rPr>
      </w:pPr>
    </w:p>
    <w:p w14:paraId="493EEC4B" w14:textId="24789205" w:rsidR="2C5EF669" w:rsidRDefault="2C5EF669" w:rsidP="258DCBF3">
      <w:pPr>
        <w:spacing w:line="360" w:lineRule="auto"/>
        <w:ind w:left="720" w:firstLine="0"/>
        <w:jc w:val="both"/>
      </w:pPr>
      <w:r w:rsidRPr="2C5EF669">
        <w:rPr>
          <w:lang w:val="es-AR"/>
        </w:rPr>
        <w:t>SERVO</w:t>
      </w:r>
    </w:p>
    <w:p w14:paraId="03BFDD85" w14:textId="46334A60" w:rsidR="17C8951D" w:rsidRDefault="17C8951D" w:rsidP="17C8951D">
      <w:pPr>
        <w:spacing w:line="360" w:lineRule="auto"/>
        <w:ind w:left="720" w:firstLine="0"/>
        <w:jc w:val="both"/>
        <w:rPr>
          <w:lang w:val="es-AR"/>
        </w:rPr>
      </w:pPr>
      <w:r w:rsidRPr="17C8951D">
        <w:rPr>
          <w:lang w:val="es-AR"/>
        </w:rPr>
        <w:t>Este dispositivo presenta una conexión simple con la placa, ya que solo necesita un canal de información y su respectiva alimentación, como se ve en la siguiente imagen.</w:t>
      </w:r>
    </w:p>
    <w:p w14:paraId="30FDE6E1" w14:textId="344540A2" w:rsidR="17C8951D" w:rsidRDefault="17C8951D" w:rsidP="17C8951D">
      <w:pPr>
        <w:spacing w:line="360" w:lineRule="auto"/>
        <w:ind w:left="720" w:firstLine="0"/>
        <w:jc w:val="both"/>
      </w:pPr>
      <w:r>
        <w:rPr>
          <w:noProof/>
        </w:rPr>
        <w:drawing>
          <wp:inline distT="0" distB="0" distL="0" distR="0" wp14:anchorId="4E963D1F" wp14:editId="72D0D049">
            <wp:extent cx="5724524" cy="942975"/>
            <wp:effectExtent l="0" t="0" r="0" b="0"/>
            <wp:docPr id="1484910850" name="Picture 148491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05AB40B2" w14:textId="02EA063E" w:rsidR="2B3997E0" w:rsidRDefault="17C8951D" w:rsidP="6B3D9FA0">
      <w:pPr>
        <w:pStyle w:val="Prrafodelista"/>
        <w:spacing w:line="360" w:lineRule="auto"/>
        <w:jc w:val="both"/>
        <w:rPr>
          <w:lang w:val="es-AR"/>
        </w:rPr>
      </w:pPr>
      <w:r w:rsidRPr="17C8951D">
        <w:rPr>
          <w:lang w:val="es-AR"/>
        </w:rPr>
        <w:t>ESP CAM</w:t>
      </w:r>
    </w:p>
    <w:p w14:paraId="7273A3AF" w14:textId="5FAF7F1E" w:rsidR="17C8951D" w:rsidRDefault="17C8951D" w:rsidP="17C8951D">
      <w:pPr>
        <w:pStyle w:val="Prrafodelista"/>
        <w:spacing w:line="360" w:lineRule="auto"/>
        <w:jc w:val="both"/>
        <w:rPr>
          <w:lang w:val="es-AR"/>
        </w:rPr>
      </w:pPr>
    </w:p>
    <w:p w14:paraId="2F4DBC0B" w14:textId="65F5A02C" w:rsidR="17C8951D" w:rsidRDefault="17C8951D" w:rsidP="17C8951D">
      <w:pPr>
        <w:pStyle w:val="Prrafodelista"/>
        <w:spacing w:line="360" w:lineRule="auto"/>
        <w:jc w:val="both"/>
        <w:rPr>
          <w:lang w:val="es-AR"/>
        </w:rPr>
      </w:pPr>
    </w:p>
    <w:p w14:paraId="12D91045" w14:textId="3D9E120F" w:rsidR="17C8951D" w:rsidRDefault="17C8951D" w:rsidP="17C8951D">
      <w:pPr>
        <w:pStyle w:val="Prrafodelista"/>
        <w:spacing w:line="360" w:lineRule="auto"/>
        <w:jc w:val="both"/>
        <w:rPr>
          <w:lang w:val="es-AR"/>
        </w:rPr>
      </w:pPr>
    </w:p>
    <w:p w14:paraId="2EB9DA82" w14:textId="548DA7F8" w:rsidR="4CC8C167" w:rsidRDefault="7C5C7BD3" w:rsidP="4CC8C167">
      <w:pPr>
        <w:pStyle w:val="Prrafodelista"/>
        <w:spacing w:line="360" w:lineRule="auto"/>
        <w:jc w:val="both"/>
        <w:rPr>
          <w:lang w:val="es-AR"/>
        </w:rPr>
      </w:pPr>
      <w:r w:rsidRPr="7C5C7BD3">
        <w:rPr>
          <w:lang w:val="es-AR"/>
        </w:rPr>
        <w:t>CONTROLADOR DRV8825 – MOTORES</w:t>
      </w:r>
    </w:p>
    <w:p w14:paraId="5A371832" w14:textId="2D462376" w:rsidR="7C5C7BD3" w:rsidRDefault="7C5C7BD3" w:rsidP="17C8951D">
      <w:pPr>
        <w:spacing w:line="360" w:lineRule="auto"/>
        <w:jc w:val="both"/>
        <w:rPr>
          <w:lang w:val="es-AR"/>
        </w:rPr>
      </w:pPr>
    </w:p>
    <w:p w14:paraId="6C9B84D9" w14:textId="2BF3A6E4" w:rsidR="6B3D9FA0" w:rsidRDefault="6B3D9FA0" w:rsidP="6B3D9FA0">
      <w:pPr>
        <w:pStyle w:val="Prrafodelista"/>
        <w:spacing w:line="360" w:lineRule="auto"/>
        <w:jc w:val="both"/>
        <w:rPr>
          <w:lang w:val="es-AR"/>
        </w:rPr>
      </w:pPr>
    </w:p>
    <w:p w14:paraId="1F8F7065" w14:textId="61A1FE48" w:rsidR="2B3997E0" w:rsidRDefault="2B3997E0" w:rsidP="2B3997E0">
      <w:pPr>
        <w:spacing w:line="360" w:lineRule="auto"/>
        <w:jc w:val="both"/>
        <w:rPr>
          <w:lang w:val="es-AR"/>
        </w:rPr>
      </w:pPr>
    </w:p>
    <w:p w14:paraId="311A997C" w14:textId="1917CE80" w:rsidR="2B3997E0" w:rsidRDefault="2B3997E0" w:rsidP="2B3997E0">
      <w:pPr>
        <w:spacing w:line="360" w:lineRule="auto"/>
        <w:jc w:val="both"/>
        <w:rPr>
          <w:lang w:val="es-AR"/>
        </w:rPr>
      </w:pPr>
    </w:p>
    <w:p w14:paraId="271C2E1E" w14:textId="5F714774" w:rsidR="2B3997E0" w:rsidRDefault="2B3997E0" w:rsidP="2B3997E0">
      <w:pPr>
        <w:spacing w:line="360" w:lineRule="auto"/>
        <w:jc w:val="both"/>
        <w:rPr>
          <w:lang w:val="es-AR"/>
        </w:rPr>
      </w:pPr>
    </w:p>
    <w:p w14:paraId="64C5B3BE" w14:textId="1D9301F1" w:rsidR="2B3997E0" w:rsidRDefault="2B3997E0" w:rsidP="2B3997E0">
      <w:pPr>
        <w:spacing w:line="360" w:lineRule="auto"/>
        <w:jc w:val="both"/>
        <w:rPr>
          <w:lang w:val="es-AR"/>
        </w:rPr>
      </w:pPr>
    </w:p>
    <w:p w14:paraId="1AD4B8B6" w14:textId="54814F56" w:rsidR="00040C7A" w:rsidRPr="00772458" w:rsidRDefault="00E765E0" w:rsidP="00772458">
      <w:pPr>
        <w:spacing w:line="360" w:lineRule="auto"/>
        <w:jc w:val="both"/>
        <w:rPr>
          <w:lang w:val="es-AR"/>
        </w:rPr>
      </w:pPr>
      <w:r w:rsidRPr="005B0FE0">
        <w:rPr>
          <w:lang w:val="es-AR"/>
        </w:rPr>
        <w:t>En el siguiente diseño esquemático se muestran las conexiones necesarias para el funcionamiento de la plataforma dibujante. En la parte inferior izquierda se encuentran las dos tiras de pines correspondientes a la EDU-CIAA, por encima de esta se encuentran un servo y la ESP32-CAM. A la derecha se encuentran ambos controladores de motor DRV8825 y conexiones para poder conectar cada uno de los motores.</w:t>
      </w:r>
      <w:r w:rsidR="00772458" w:rsidRPr="00772458">
        <w:rPr>
          <w:noProof/>
          <w:lang w:val="en-US"/>
        </w:rPr>
        <mc:AlternateContent>
          <mc:Choice Requires="wps">
            <w:drawing>
              <wp:anchor distT="0" distB="0" distL="114300" distR="114300" simplePos="0" relativeHeight="251658250" behindDoc="0" locked="0" layoutInCell="1" allowOverlap="1" wp14:anchorId="454F773F" wp14:editId="758FDB36">
                <wp:simplePos x="0" y="0"/>
                <wp:positionH relativeFrom="page">
                  <wp:posOffset>3907155</wp:posOffset>
                </wp:positionH>
                <wp:positionV relativeFrom="page">
                  <wp:posOffset>3776345</wp:posOffset>
                </wp:positionV>
                <wp:extent cx="1270" cy="152400"/>
                <wp:effectExtent l="1905" t="4445" r="0" b="0"/>
                <wp:wrapNone/>
                <wp:docPr id="238130318" name="Forma libre: form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52400"/>
                        </a:xfrm>
                        <a:custGeom>
                          <a:avLst/>
                          <a:gdLst>
                            <a:gd name="T0" fmla="+- 0 6187 5947"/>
                            <a:gd name="T1" fmla="*/ 6187 h 240"/>
                            <a:gd name="T2" fmla="+- 0 5947 5947"/>
                            <a:gd name="T3" fmla="*/ 5947 h 240"/>
                            <a:gd name="T4" fmla="+- 0 6187 5947"/>
                            <a:gd name="T5" fmla="*/ 6187 h 240"/>
                          </a:gdLst>
                          <a:ahLst/>
                          <a:cxnLst>
                            <a:cxn ang="0">
                              <a:pos x="0" y="T1"/>
                            </a:cxn>
                            <a:cxn ang="0">
                              <a:pos x="0" y="T3"/>
                            </a:cxn>
                            <a:cxn ang="0">
                              <a:pos x="0" y="T5"/>
                            </a:cxn>
                          </a:cxnLst>
                          <a:rect l="0" t="0" r="r" b="b"/>
                          <a:pathLst>
                            <a:path h="240">
                              <a:moveTo>
                                <a:pt x="0" y="240"/>
                              </a:moveTo>
                              <a:lnTo>
                                <a:pt x="0" y="0"/>
                              </a:lnTo>
                              <a:lnTo>
                                <a:pt x="0" y="240"/>
                              </a:lnTo>
                              <a:close/>
                            </a:path>
                          </a:pathLst>
                        </a:custGeom>
                        <a:solidFill>
                          <a:srgbClr val="FFEF6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Forma libre: forma 16" style="position:absolute;margin-left:307.65pt;margin-top:297.35pt;width:.1pt;height:12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240" o:spid="_x0000_s1026" fillcolor="#ffef66" stroked="f" path="m,240l,,,24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" w14:anchorId="39D5BE70">
                <v:fill opacity="52428f"/>
                <v:path arrowok="t" o:connecttype="custom" o:connectlocs="0,3928745;0,3776345;0,3928745" o:connectangles="0,0,0"/>
                <w10:wrap anchorx="page" anchory="page"/>
              </v:shape>
            </w:pict>
          </mc:Fallback>
        </mc:AlternateContent>
      </w:r>
    </w:p>
    <w:p w14:paraId="0769AA39" w14:textId="5F5113B4" w:rsidR="00BC45B2" w:rsidRDefault="00772458" w:rsidP="17C8951D">
      <w:pPr>
        <w:ind w:firstLine="0"/>
        <w:jc w:val="center"/>
        <w:rPr>
          <w:rFonts w:asciiTheme="majorHAnsi" w:eastAsiaTheme="majorEastAsia" w:hAnsiTheme="majorHAnsi" w:cstheme="majorBidi"/>
          <w:b/>
          <w:bCs/>
          <w:noProof/>
          <w:color w:val="000000" w:themeColor="text2"/>
          <w:sz w:val="40"/>
          <w:szCs w:val="40"/>
          <w:lang w:val="es-AR"/>
        </w:rPr>
      </w:pPr>
      <w:r w:rsidRPr="00772458">
        <w:rPr>
          <w:noProof/>
        </w:rPr>
        <w:lastRenderedPageBreak/>
        <w:drawing>
          <wp:inline distT="0" distB="0" distL="0" distR="0" wp14:anchorId="1A8F12C1" wp14:editId="6D848757">
            <wp:extent cx="8907472" cy="6111675"/>
            <wp:effectExtent l="7303" t="0" r="0" b="0"/>
            <wp:docPr id="19724575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941857" cy="6135268"/>
                    </a:xfrm>
                    <a:prstGeom prst="rect">
                      <a:avLst/>
                    </a:prstGeom>
                    <a:noFill/>
                    <a:ln>
                      <a:noFill/>
                    </a:ln>
                  </pic:spPr>
                </pic:pic>
              </a:graphicData>
            </a:graphic>
          </wp:inline>
        </w:drawing>
      </w:r>
    </w:p>
    <w:bookmarkStart w:id="30" w:name="_Toc181103785"/>
    <w:p w14:paraId="1F0AA2A5" w14:textId="392E987A" w:rsidR="007A281E" w:rsidRPr="00BC45B2" w:rsidRDefault="00BC45B2" w:rsidP="00BC45B2">
      <w:pPr>
        <w:pStyle w:val="Ttulo1"/>
        <w:jc w:val="left"/>
        <w:rPr>
          <w:noProof/>
          <w:sz w:val="40"/>
          <w:szCs w:val="40"/>
          <w:lang w:val="es-AR"/>
        </w:rPr>
      </w:pPr>
      <w:r w:rsidRPr="00BC45B2">
        <w:rPr>
          <w:noProof/>
          <w:sz w:val="40"/>
          <w:szCs w:val="40"/>
          <w:lang w:val="es-AR"/>
        </w:rPr>
        <w:lastRenderedPageBreak/>
        <mc:AlternateContent>
          <mc:Choice Requires="wps">
            <w:drawing>
              <wp:anchor distT="0" distB="0" distL="114300" distR="114300" simplePos="0" relativeHeight="251658251" behindDoc="0" locked="0" layoutInCell="1" allowOverlap="1" wp14:anchorId="771C5E01" wp14:editId="37B44327">
                <wp:simplePos x="0" y="0"/>
                <wp:positionH relativeFrom="column">
                  <wp:posOffset>-41275</wp:posOffset>
                </wp:positionH>
                <wp:positionV relativeFrom="paragraph">
                  <wp:posOffset>508230</wp:posOffset>
                </wp:positionV>
                <wp:extent cx="6009640" cy="6985"/>
                <wp:effectExtent l="0" t="0" r="10160" b="12065"/>
                <wp:wrapNone/>
                <wp:docPr id="137948456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7"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3.25pt,40pt" to="469.95pt,40.55pt" w14:anchorId="23CDE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">
                <v:stroke joinstyle="miter"/>
              </v:line>
            </w:pict>
          </mc:Fallback>
        </mc:AlternateContent>
      </w:r>
      <w:r w:rsidRPr="00BC45B2">
        <w:rPr>
          <w:noProof/>
          <w:sz w:val="40"/>
          <w:szCs w:val="40"/>
          <w:lang w:val="es-AR"/>
        </w:rPr>
        <w:t>D</w:t>
      </w:r>
      <w:r w:rsidR="006475A3">
        <w:rPr>
          <w:noProof/>
          <w:sz w:val="40"/>
          <w:szCs w:val="40"/>
          <w:lang w:val="es-AR"/>
        </w:rPr>
        <w:t>ESARROLLO MECÁNICO</w:t>
      </w:r>
      <w:bookmarkEnd w:id="30"/>
      <w:r w:rsidR="006475A3">
        <w:rPr>
          <w:noProof/>
          <w:sz w:val="40"/>
          <w:szCs w:val="40"/>
          <w:lang w:val="es-AR"/>
        </w:rPr>
        <w:t>??</w:t>
      </w:r>
    </w:p>
    <w:p w14:paraId="0688604C" w14:textId="77777777" w:rsidR="00BC45B2" w:rsidRDefault="00BC45B2" w:rsidP="00BC45B2">
      <w:pPr>
        <w:spacing w:line="360" w:lineRule="auto"/>
        <w:rPr>
          <w:lang w:val="es-AR"/>
        </w:rPr>
      </w:pPr>
    </w:p>
    <w:p w14:paraId="76654BFF" w14:textId="19810ACF" w:rsidR="007A281E" w:rsidRPr="00BC45B2" w:rsidRDefault="007A281E" w:rsidP="00BC45B2">
      <w:pPr>
        <w:spacing w:line="360" w:lineRule="auto"/>
        <w:rPr>
          <w:lang w:val="es-AR"/>
        </w:rPr>
      </w:pPr>
      <w:r>
        <w:rPr>
          <w:lang w:val="es-AR"/>
        </w:rPr>
        <w:t>A continuación, se presenta el modelo de la estructura del sistema. Puede llegar a sufrir modificaciones a lo largo de su desarrollo, pero este es el diseño preliminar ideado.</w:t>
      </w:r>
      <w:r>
        <w:rPr>
          <w:noProof/>
          <w:lang w:val="es-AR"/>
        </w:rPr>
        <w:drawing>
          <wp:inline distT="0" distB="0" distL="0" distR="0" wp14:anchorId="6F7A1043" wp14:editId="393CAFC2">
            <wp:extent cx="5363455" cy="3463726"/>
            <wp:effectExtent l="0" t="0" r="8890" b="3810"/>
            <wp:docPr id="1875508212"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08212"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391165" cy="3481621"/>
                    </a:xfrm>
                    <a:prstGeom prst="rect">
                      <a:avLst/>
                    </a:prstGeom>
                  </pic:spPr>
                </pic:pic>
              </a:graphicData>
            </a:graphic>
          </wp:inline>
        </w:drawing>
      </w:r>
      <w:r>
        <w:rPr>
          <w:noProof/>
          <w:lang w:val="es-AR"/>
        </w:rPr>
        <w:drawing>
          <wp:inline distT="0" distB="0" distL="0" distR="0" wp14:anchorId="7357F02B" wp14:editId="3BE55093">
            <wp:extent cx="5381627" cy="3619180"/>
            <wp:effectExtent l="0" t="0" r="0" b="635"/>
            <wp:docPr id="17986572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7242" name="Imagen 1798657242"/>
                    <pic:cNvPicPr/>
                  </pic:nvPicPr>
                  <pic:blipFill>
                    <a:blip r:embed="rId23">
                      <a:extLst>
                        <a:ext uri="{28A0092B-C50C-407E-A947-70E740481C1C}">
                          <a14:useLocalDpi xmlns:a14="http://schemas.microsoft.com/office/drawing/2010/main" val="0"/>
                        </a:ext>
                      </a:extLst>
                    </a:blip>
                    <a:stretch>
                      <a:fillRect/>
                    </a:stretch>
                  </pic:blipFill>
                  <pic:spPr>
                    <a:xfrm>
                      <a:off x="0" y="0"/>
                      <a:ext cx="5394969" cy="3628153"/>
                    </a:xfrm>
                    <a:prstGeom prst="rect">
                      <a:avLst/>
                    </a:prstGeom>
                  </pic:spPr>
                </pic:pic>
              </a:graphicData>
            </a:graphic>
          </wp:inline>
        </w:drawing>
      </w:r>
    </w:p>
    <w:p w14:paraId="424BB3C8" w14:textId="319C663C" w:rsidR="007F3C7E" w:rsidRPr="00F2405F" w:rsidRDefault="00A97911" w:rsidP="007F3C7E">
      <w:pPr>
        <w:pStyle w:val="Ttulo1"/>
        <w:spacing w:line="276" w:lineRule="auto"/>
        <w:jc w:val="left"/>
        <w:rPr>
          <w:noProof/>
          <w:color w:val="000000" w:themeColor="text2"/>
          <w:sz w:val="40"/>
          <w:szCs w:val="40"/>
          <w:lang w:val="es-AR"/>
        </w:rPr>
      </w:pPr>
      <w:bookmarkStart w:id="31" w:name="_Toc181103786"/>
      <w:r>
        <w:rPr>
          <w:noProof/>
          <w:color w:val="000000" w:themeColor="text2"/>
          <w:sz w:val="40"/>
          <w:szCs w:val="40"/>
          <w:lang w:val="es-AR"/>
        </w:rPr>
        <w:lastRenderedPageBreak/>
        <w:t>D</w:t>
      </w:r>
      <w:r w:rsidR="006475A3">
        <w:rPr>
          <w:noProof/>
          <w:color w:val="000000" w:themeColor="text2"/>
          <w:sz w:val="40"/>
          <w:szCs w:val="40"/>
          <w:lang w:val="es-AR"/>
        </w:rPr>
        <w:t>ESARROLLO DE SOFTWARE</w:t>
      </w:r>
      <w:bookmarkEnd w:id="31"/>
    </w:p>
    <w:p w14:paraId="6D3CD7B2" w14:textId="5FBA517C" w:rsidR="007F3C7E" w:rsidRDefault="00A5253A" w:rsidP="007F3C7E">
      <w:pPr>
        <w:spacing w:line="240" w:lineRule="auto"/>
        <w:rPr>
          <w:lang w:val="es-AR"/>
        </w:rPr>
      </w:pPr>
      <w:r>
        <w:rPr>
          <w:noProof/>
        </w:rPr>
        <mc:AlternateContent>
          <mc:Choice Requires="wps">
            <w:drawing>
              <wp:anchor distT="0" distB="0" distL="114300" distR="114300" simplePos="0" relativeHeight="251658243" behindDoc="0" locked="0" layoutInCell="1" allowOverlap="1" wp14:anchorId="639ADF04" wp14:editId="3491FD97">
                <wp:simplePos x="0" y="0"/>
                <wp:positionH relativeFrom="column">
                  <wp:posOffset>-27940</wp:posOffset>
                </wp:positionH>
                <wp:positionV relativeFrom="paragraph">
                  <wp:posOffset>180340</wp:posOffset>
                </wp:positionV>
                <wp:extent cx="6009640" cy="6985"/>
                <wp:effectExtent l="0" t="0" r="10160" b="12065"/>
                <wp:wrapNone/>
                <wp:docPr id="44034918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7"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4A09AA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14:paraId="175990A3" w14:textId="77777777" w:rsidR="00060D36" w:rsidRPr="00D259EE" w:rsidRDefault="00060D36" w:rsidP="00EE064A">
      <w:pPr>
        <w:ind w:firstLine="0"/>
        <w:rPr>
          <w:lang w:val="es-AR"/>
        </w:rPr>
      </w:pPr>
    </w:p>
    <w:p w14:paraId="71E9DA84" w14:textId="2D360D5C" w:rsidR="004D58EA" w:rsidRDefault="00A5253A" w:rsidP="0088235F">
      <w:pPr>
        <w:pStyle w:val="Ttulo2"/>
        <w:jc w:val="both"/>
        <w:rPr>
          <w:lang w:val="es-AR"/>
        </w:rPr>
      </w:pPr>
      <w:bookmarkStart w:id="32" w:name="_Toc181103787"/>
      <w:r>
        <w:rPr>
          <w:lang w:val="es-AR"/>
        </w:rPr>
        <w:t>A</w:t>
      </w:r>
      <w:r w:rsidR="001E0DD7">
        <w:rPr>
          <w:lang w:val="es-AR"/>
        </w:rPr>
        <w:t>RQUITECTURA DEL FIRMWARE</w:t>
      </w:r>
      <w:bookmarkEnd w:id="32"/>
    </w:p>
    <w:p w14:paraId="4F5D6A24" w14:textId="6B04D1F3" w:rsidR="00834AAE" w:rsidRPr="00834AAE" w:rsidRDefault="00834AAE" w:rsidP="00834AAE">
      <w:pPr>
        <w:spacing w:line="360" w:lineRule="auto"/>
        <w:jc w:val="both"/>
        <w:rPr>
          <w:lang w:val="es-AR"/>
        </w:rPr>
      </w:pPr>
      <w:r w:rsidRPr="00834AAE">
        <w:rPr>
          <w:lang w:val="es-AR"/>
        </w:rPr>
        <w:t>Se eligió una arquitectura</w:t>
      </w:r>
      <w:r>
        <w:rPr>
          <w:b/>
          <w:bCs/>
          <w:lang w:val="es-AR"/>
        </w:rPr>
        <w:t xml:space="preserve"> </w:t>
      </w:r>
      <w:r w:rsidRPr="00834AAE">
        <w:rPr>
          <w:b/>
          <w:bCs/>
          <w:lang w:val="es-AR"/>
        </w:rPr>
        <w:t xml:space="preserve">RTOS </w:t>
      </w:r>
      <w:r w:rsidRPr="00834AAE">
        <w:rPr>
          <w:lang w:val="es-AR"/>
        </w:rPr>
        <w:t>(Sistema Operativo en Tiempo Real). Esta arquitectura permitirá gestionar mejor las tareas que ocurren simultáneamente</w:t>
      </w:r>
      <w:r>
        <w:rPr>
          <w:lang w:val="es-AR"/>
        </w:rPr>
        <w:t>, ya que su implementación trae ventajas como la priorización de tareas, escalabilidad,</w:t>
      </w:r>
      <w:r w:rsidR="00DC4E2B">
        <w:rPr>
          <w:lang w:val="es-AR"/>
        </w:rPr>
        <w:t xml:space="preserve"> concurrencia de tareas,</w:t>
      </w:r>
      <w:r>
        <w:rPr>
          <w:lang w:val="es-AR"/>
        </w:rPr>
        <w:t xml:space="preserve"> manejo eficiente de interrupciones y temporización. </w:t>
      </w:r>
    </w:p>
    <w:p w14:paraId="531E1373" w14:textId="772F9646" w:rsidR="00E41B7B" w:rsidRPr="001E0DD7" w:rsidRDefault="00E41B7B" w:rsidP="001E0DD7">
      <w:pPr>
        <w:spacing w:line="360" w:lineRule="auto"/>
        <w:ind w:firstLine="0"/>
        <w:jc w:val="both"/>
        <w:rPr>
          <w:lang w:val="es-AR"/>
        </w:rPr>
      </w:pPr>
    </w:p>
    <w:p w14:paraId="34D8981C" w14:textId="24A81606" w:rsidR="008B495A" w:rsidRPr="008B495A" w:rsidRDefault="001E0DD7" w:rsidP="00E35406">
      <w:pPr>
        <w:pStyle w:val="Ttulo2"/>
        <w:jc w:val="both"/>
        <w:rPr>
          <w:lang w:val="es-AR"/>
        </w:rPr>
      </w:pPr>
      <w:bookmarkStart w:id="33" w:name="_Toc181103788"/>
      <w:r>
        <w:rPr>
          <w:lang w:val="es-AR"/>
        </w:rPr>
        <w:t>MODULARIZACIÓN</w:t>
      </w:r>
      <w:bookmarkEnd w:id="33"/>
    </w:p>
    <w:p w14:paraId="7547E563" w14:textId="60C0D9AF" w:rsidR="00691DE9" w:rsidRDefault="00691DE9" w:rsidP="00691DE9">
      <w:pPr>
        <w:spacing w:line="360" w:lineRule="auto"/>
        <w:jc w:val="both"/>
        <w:rPr>
          <w:lang w:val="es-AR"/>
        </w:rPr>
      </w:pPr>
      <w:r w:rsidRPr="005A4A68">
        <w:rPr>
          <w:lang w:val="es-AR"/>
        </w:rPr>
        <w:t xml:space="preserve">El </w:t>
      </w:r>
      <w:r>
        <w:rPr>
          <w:lang w:val="es-AR"/>
        </w:rPr>
        <w:t>software</w:t>
      </w:r>
      <w:r w:rsidRPr="005A4A68">
        <w:rPr>
          <w:lang w:val="es-AR"/>
        </w:rPr>
        <w:t xml:space="preserve"> se organiza</w:t>
      </w:r>
      <w:r w:rsidR="003200FA">
        <w:rPr>
          <w:lang w:val="es-AR"/>
        </w:rPr>
        <w:t>rá</w:t>
      </w:r>
      <w:r w:rsidRPr="005A4A68">
        <w:rPr>
          <w:lang w:val="es-AR"/>
        </w:rPr>
        <w:t xml:space="preserve"> en módulos </w:t>
      </w:r>
      <w:r>
        <w:rPr>
          <w:lang w:val="es-AR"/>
        </w:rPr>
        <w:t>que</w:t>
      </w:r>
      <w:r w:rsidRPr="005A4A68">
        <w:rPr>
          <w:lang w:val="es-AR"/>
        </w:rPr>
        <w:t xml:space="preserve"> asegura</w:t>
      </w:r>
      <w:r>
        <w:rPr>
          <w:lang w:val="es-AR"/>
        </w:rPr>
        <w:t>n</w:t>
      </w:r>
      <w:r w:rsidRPr="005A4A68">
        <w:rPr>
          <w:lang w:val="es-AR"/>
        </w:rPr>
        <w:t xml:space="preserve"> que cada función del sistema pueda desarrollarse, probarse y mantenerse de manera independiente. Esto promueve una alta cohesión dentro de cada módulo y minimiza la dependencia entre ellos, favoreciendo la reutilización y el escalamiento del proyecto.</w:t>
      </w:r>
      <w:r w:rsidR="00530E40">
        <w:rPr>
          <w:lang w:val="es-AR"/>
        </w:rPr>
        <w:t xml:space="preserve"> Además de los módulos enumerados a continuación, obviamente existirá un módulo integrador (main) que </w:t>
      </w:r>
      <w:r w:rsidR="00530E40" w:rsidRPr="00530E40">
        <w:t>coordine la interacción entre los módulos</w:t>
      </w:r>
      <w:r w:rsidR="00530E40">
        <w:t xml:space="preserve"> y dirija el flujo de trabajo.</w:t>
      </w:r>
    </w:p>
    <w:p w14:paraId="32375728" w14:textId="77777777" w:rsidR="00CF72AB" w:rsidRDefault="00CF72AB" w:rsidP="00691DE9">
      <w:pPr>
        <w:spacing w:line="360" w:lineRule="auto"/>
        <w:jc w:val="both"/>
        <w:rPr>
          <w:lang w:val="es-AR"/>
        </w:rPr>
      </w:pPr>
    </w:p>
    <w:p w14:paraId="702B93A7" w14:textId="2E7F6FDF" w:rsidR="00CF72AB" w:rsidRPr="00486820" w:rsidRDefault="00CF72AB" w:rsidP="00486820">
      <w:pPr>
        <w:pStyle w:val="Prrafodelista"/>
        <w:numPr>
          <w:ilvl w:val="0"/>
          <w:numId w:val="35"/>
        </w:numPr>
        <w:rPr>
          <w:b/>
          <w:bCs/>
        </w:rPr>
      </w:pPr>
      <w:r w:rsidRPr="000F066F">
        <w:rPr>
          <w:b/>
          <w:bCs/>
        </w:rPr>
        <w:t>RECONOCIMIENTO DE IMÁGENES</w:t>
      </w:r>
    </w:p>
    <w:p w14:paraId="1DF20101" w14:textId="03670335" w:rsidR="00CF72AB" w:rsidRPr="00691DE9" w:rsidRDefault="3343869E" w:rsidP="3343869E">
      <w:pPr>
        <w:spacing w:line="360" w:lineRule="auto"/>
        <w:ind w:left="720"/>
        <w:jc w:val="both"/>
        <w:rPr>
          <w:rFonts w:ascii="Times New Roman" w:eastAsia="Times New Roman" w:hAnsi="Times New Roman" w:cs="Times New Roman"/>
          <w:lang w:val="es-AR"/>
        </w:rPr>
      </w:pPr>
      <w:r w:rsidRPr="3343869E">
        <w:rPr>
          <w:rFonts w:ascii="Times New Roman" w:eastAsia="Times New Roman" w:hAnsi="Times New Roman" w:cs="Times New Roman"/>
          <w:lang w:val="es-AR"/>
        </w:rPr>
        <w:t>Este módulo procesa</w:t>
      </w:r>
      <w:r w:rsidR="003200FA">
        <w:rPr>
          <w:rFonts w:ascii="Times New Roman" w:eastAsia="Times New Roman" w:hAnsi="Times New Roman" w:cs="Times New Roman"/>
          <w:lang w:val="es-AR"/>
        </w:rPr>
        <w:t>rá</w:t>
      </w:r>
      <w:r w:rsidRPr="3343869E">
        <w:rPr>
          <w:rFonts w:ascii="Times New Roman" w:eastAsia="Times New Roman" w:hAnsi="Times New Roman" w:cs="Times New Roman"/>
          <w:lang w:val="es-AR"/>
        </w:rPr>
        <w:t xml:space="preserve"> las imágenes capturadas por la ESP32-CAM para identificar figuras geométricas básicas. Se utiliza</w:t>
      </w:r>
      <w:r w:rsidR="003200FA">
        <w:rPr>
          <w:rFonts w:ascii="Times New Roman" w:eastAsia="Times New Roman" w:hAnsi="Times New Roman" w:cs="Times New Roman"/>
          <w:lang w:val="es-AR"/>
        </w:rPr>
        <w:t>rá</w:t>
      </w:r>
      <w:r w:rsidRPr="3343869E">
        <w:rPr>
          <w:rFonts w:ascii="Times New Roman" w:eastAsia="Times New Roman" w:hAnsi="Times New Roman" w:cs="Times New Roman"/>
          <w:lang w:val="es-AR"/>
        </w:rPr>
        <w:t xml:space="preserve"> la plataforma de Arduino, junto con sus librerías, para facilitar el procesamiento de las imágenes. Se obt</w:t>
      </w:r>
      <w:r w:rsidR="003200FA">
        <w:rPr>
          <w:rFonts w:ascii="Times New Roman" w:eastAsia="Times New Roman" w:hAnsi="Times New Roman" w:cs="Times New Roman"/>
          <w:lang w:val="es-AR"/>
        </w:rPr>
        <w:t>endrán</w:t>
      </w:r>
      <w:r w:rsidRPr="3343869E">
        <w:rPr>
          <w:rFonts w:ascii="Times New Roman" w:eastAsia="Times New Roman" w:hAnsi="Times New Roman" w:cs="Times New Roman"/>
          <w:lang w:val="es-AR"/>
        </w:rPr>
        <w:t xml:space="preserve"> las imágenes mediante las librerías del ESP32-CAM, y se procesa</w:t>
      </w:r>
      <w:r w:rsidR="003200FA">
        <w:rPr>
          <w:rFonts w:ascii="Times New Roman" w:eastAsia="Times New Roman" w:hAnsi="Times New Roman" w:cs="Times New Roman"/>
          <w:lang w:val="es-AR"/>
        </w:rPr>
        <w:t>rán</w:t>
      </w:r>
      <w:r w:rsidRPr="3343869E">
        <w:rPr>
          <w:rFonts w:ascii="Times New Roman" w:eastAsia="Times New Roman" w:hAnsi="Times New Roman" w:cs="Times New Roman"/>
          <w:lang w:val="es-AR"/>
        </w:rPr>
        <w:t xml:space="preserve"> utilizando un algoritmo de inteligencia artificial de </w:t>
      </w:r>
      <w:hyperlink r:id="rId24" w:history="1">
        <w:r w:rsidRPr="005A3658">
          <w:rPr>
            <w:rStyle w:val="Hipervnculo"/>
            <w:rFonts w:ascii="Times New Roman" w:eastAsia="Times New Roman" w:hAnsi="Times New Roman" w:cs="Times New Roman"/>
            <w:lang w:val="es-AR"/>
          </w:rPr>
          <w:t>Edge Impulse</w:t>
        </w:r>
      </w:hyperlink>
      <w:r w:rsidRPr="3343869E">
        <w:rPr>
          <w:rFonts w:ascii="Times New Roman" w:eastAsia="Times New Roman" w:hAnsi="Times New Roman" w:cs="Times New Roman"/>
          <w:lang w:val="es-AR"/>
        </w:rPr>
        <w:t>, lo que permite reconocer la figura geométrica. El resultado obtenido se comunica</w:t>
      </w:r>
      <w:r w:rsidR="003200FA">
        <w:rPr>
          <w:rFonts w:ascii="Times New Roman" w:eastAsia="Times New Roman" w:hAnsi="Times New Roman" w:cs="Times New Roman"/>
          <w:lang w:val="es-AR"/>
        </w:rPr>
        <w:t>rá</w:t>
      </w:r>
      <w:r w:rsidRPr="3343869E">
        <w:rPr>
          <w:rFonts w:ascii="Times New Roman" w:eastAsia="Times New Roman" w:hAnsi="Times New Roman" w:cs="Times New Roman"/>
          <w:lang w:val="es-AR"/>
        </w:rPr>
        <w:t xml:space="preserve"> a la EDU-CIAA para su posterior procesamiento. El enfoque de este módulo será el área a la que se le dedicará más esfuerzo en este proyecto.</w:t>
      </w:r>
    </w:p>
    <w:p w14:paraId="52CC652E" w14:textId="52E92D77" w:rsidR="00CF72AB" w:rsidRPr="00691DE9" w:rsidRDefault="00CF72AB" w:rsidP="3343869E">
      <w:pPr>
        <w:spacing w:line="360" w:lineRule="auto"/>
        <w:ind w:left="720"/>
        <w:jc w:val="both"/>
        <w:rPr>
          <w:lang w:val="es-AR"/>
        </w:rPr>
      </w:pPr>
    </w:p>
    <w:p w14:paraId="065264C4" w14:textId="77777777" w:rsidR="00CF72AB" w:rsidRPr="000F066F" w:rsidRDefault="00CF72AB" w:rsidP="000F066F">
      <w:pPr>
        <w:pStyle w:val="Prrafodelista"/>
        <w:numPr>
          <w:ilvl w:val="0"/>
          <w:numId w:val="35"/>
        </w:numPr>
        <w:rPr>
          <w:b/>
          <w:bCs/>
        </w:rPr>
      </w:pPr>
      <w:r w:rsidRPr="000F066F">
        <w:rPr>
          <w:b/>
          <w:bCs/>
        </w:rPr>
        <w:t>COMUNICACIÓN</w:t>
      </w:r>
    </w:p>
    <w:p w14:paraId="41018D7B" w14:textId="710ABDE4" w:rsidR="00542A95" w:rsidRPr="003200FA" w:rsidRDefault="00CF72AB" w:rsidP="003200FA">
      <w:pPr>
        <w:spacing w:line="360" w:lineRule="auto"/>
        <w:ind w:left="720"/>
        <w:jc w:val="both"/>
        <w:rPr>
          <w:lang w:val="es-AR"/>
        </w:rPr>
      </w:pPr>
      <w:r w:rsidRPr="005A4A68">
        <w:rPr>
          <w:lang w:val="es-AR"/>
        </w:rPr>
        <w:t>Este módulo maneja</w:t>
      </w:r>
      <w:r w:rsidR="003200FA">
        <w:rPr>
          <w:lang w:val="es-AR"/>
        </w:rPr>
        <w:t>rá</w:t>
      </w:r>
      <w:r w:rsidRPr="005A4A68">
        <w:rPr>
          <w:lang w:val="es-AR"/>
        </w:rPr>
        <w:t xml:space="preserve"> la comunicación entre los dos microcontroladores</w:t>
      </w:r>
      <w:r>
        <w:rPr>
          <w:lang w:val="es-AR"/>
        </w:rPr>
        <w:t xml:space="preserve">, </w:t>
      </w:r>
      <w:r w:rsidRPr="00881796">
        <w:t>env</w:t>
      </w:r>
      <w:r w:rsidR="003200FA">
        <w:t>i</w:t>
      </w:r>
      <w:r>
        <w:t>a</w:t>
      </w:r>
      <w:r w:rsidR="003200FA">
        <w:t xml:space="preserve">rá </w:t>
      </w:r>
      <w:r w:rsidRPr="00881796">
        <w:t>las imágenes capturadas al módulo de reconocimiento de imágenes para el procesamiento</w:t>
      </w:r>
      <w:r w:rsidRPr="005A4A68">
        <w:rPr>
          <w:lang w:val="es-AR"/>
        </w:rPr>
        <w:t>. Utiliza</w:t>
      </w:r>
      <w:r w:rsidR="003200FA">
        <w:rPr>
          <w:lang w:val="es-AR"/>
        </w:rPr>
        <w:t>rá</w:t>
      </w:r>
      <w:r w:rsidRPr="005A4A68">
        <w:rPr>
          <w:lang w:val="es-AR"/>
        </w:rPr>
        <w:t xml:space="preserve"> protocolo </w:t>
      </w:r>
      <w:r w:rsidR="00B07472" w:rsidRPr="005A4A68">
        <w:rPr>
          <w:lang w:val="es-AR"/>
        </w:rPr>
        <w:t>UART para</w:t>
      </w:r>
      <w:r w:rsidRPr="005A4A68">
        <w:rPr>
          <w:lang w:val="es-AR"/>
        </w:rPr>
        <w:t xml:space="preserve"> enviar y recibir datos de manera eficiente.</w:t>
      </w:r>
    </w:p>
    <w:p w14:paraId="4ED51874" w14:textId="1069AC3E" w:rsidR="001E0DD7" w:rsidRPr="000F066F" w:rsidRDefault="001E0DD7" w:rsidP="000F066F">
      <w:pPr>
        <w:pStyle w:val="Prrafodelista"/>
        <w:numPr>
          <w:ilvl w:val="0"/>
          <w:numId w:val="35"/>
        </w:numPr>
        <w:rPr>
          <w:b/>
          <w:bCs/>
          <w:lang w:val="es-AR"/>
        </w:rPr>
      </w:pPr>
      <w:r w:rsidRPr="000F066F">
        <w:rPr>
          <w:b/>
          <w:bCs/>
          <w:lang w:val="es-AR"/>
        </w:rPr>
        <w:lastRenderedPageBreak/>
        <w:t>CONTROL DE MOTORES</w:t>
      </w:r>
      <w:r w:rsidR="00691DE9" w:rsidRPr="000F066F">
        <w:rPr>
          <w:b/>
          <w:bCs/>
          <w:lang w:val="es-AR"/>
        </w:rPr>
        <w:tab/>
      </w:r>
    </w:p>
    <w:p w14:paraId="5AD387A7" w14:textId="2A179048" w:rsidR="000C0C2E" w:rsidRDefault="00C93D3D" w:rsidP="000F066F">
      <w:pPr>
        <w:spacing w:line="360" w:lineRule="auto"/>
        <w:ind w:left="720"/>
        <w:jc w:val="both"/>
      </w:pPr>
      <w:r w:rsidRPr="00C93D3D">
        <w:t>Este módulo se encarga</w:t>
      </w:r>
      <w:r w:rsidR="003200FA">
        <w:t>rá</w:t>
      </w:r>
      <w:r w:rsidRPr="00C93D3D">
        <w:t xml:space="preserve"> de manejar el movimiento de los motores paso a paso, los cuales controlan los ejes del robot que dibuja. Su función es convertir las instrucciones de dibujo, que provienen del sistema de reconocimiento de imágenes, en órdenes precisas para los motores, determinando tanto la cantidad de pasos como la dirección en </w:t>
      </w:r>
      <w:r w:rsidR="00054DAA">
        <w:t xml:space="preserve">la </w:t>
      </w:r>
      <w:r w:rsidRPr="00C93D3D">
        <w:t>que deben moverse.</w:t>
      </w:r>
    </w:p>
    <w:p w14:paraId="7617E714" w14:textId="77777777" w:rsidR="00FE10CC" w:rsidRPr="000F066F" w:rsidRDefault="00FE10CC" w:rsidP="000F066F">
      <w:pPr>
        <w:spacing w:line="360" w:lineRule="auto"/>
        <w:ind w:left="720"/>
        <w:jc w:val="both"/>
        <w:rPr>
          <w:lang w:val="es-AR"/>
        </w:rPr>
      </w:pPr>
    </w:p>
    <w:p w14:paraId="33FAF1C4" w14:textId="7D4BAA5C" w:rsidR="00CF72AB" w:rsidRPr="000F066F" w:rsidRDefault="00CF72AB" w:rsidP="000F066F">
      <w:pPr>
        <w:pStyle w:val="Prrafodelista"/>
        <w:numPr>
          <w:ilvl w:val="0"/>
          <w:numId w:val="35"/>
        </w:numPr>
        <w:rPr>
          <w:b/>
          <w:bCs/>
          <w:lang w:val="es-AR"/>
        </w:rPr>
      </w:pPr>
      <w:r w:rsidRPr="000F066F">
        <w:rPr>
          <w:b/>
          <w:bCs/>
          <w:lang w:val="es-AR"/>
        </w:rPr>
        <w:t>INTERFAZ DE USUARIO</w:t>
      </w:r>
    </w:p>
    <w:p w14:paraId="3D19B136" w14:textId="569A7182" w:rsidR="00CF72AB" w:rsidRDefault="00CF72AB" w:rsidP="00CF72AB">
      <w:pPr>
        <w:spacing w:line="360" w:lineRule="auto"/>
        <w:ind w:left="720"/>
        <w:jc w:val="both"/>
        <w:rPr>
          <w:lang w:val="es-AR"/>
        </w:rPr>
      </w:pPr>
      <w:r>
        <w:rPr>
          <w:lang w:val="es-AR"/>
        </w:rPr>
        <w:t>Este módulo se encarga</w:t>
      </w:r>
      <w:r w:rsidR="003200FA">
        <w:rPr>
          <w:lang w:val="es-AR"/>
        </w:rPr>
        <w:t>rá</w:t>
      </w:r>
      <w:r>
        <w:rPr>
          <w:lang w:val="es-AR"/>
        </w:rPr>
        <w:t xml:space="preserve"> de la interacción con el usuario para poder definir el modo de funcionamiento o para indicarle al jugador el siguiente paso que debe realizar.</w:t>
      </w:r>
      <w:r w:rsidR="006979CF">
        <w:rPr>
          <w:lang w:val="es-AR"/>
        </w:rPr>
        <w:t xml:space="preserve"> </w:t>
      </w:r>
      <w:r w:rsidR="007851B8" w:rsidRPr="007851B8">
        <w:t xml:space="preserve">Aunque aún no se ha definido completamente cómo se implementará la interfaz, se está evaluando la posibilidad de utilizar la aplicación </w:t>
      </w:r>
      <w:hyperlink r:id="rId25" w:history="1">
        <w:r w:rsidR="007851B8" w:rsidRPr="001532C9">
          <w:rPr>
            <w:rStyle w:val="Hipervnculo"/>
          </w:rPr>
          <w:t>MIT App Inventor</w:t>
        </w:r>
      </w:hyperlink>
      <w:r w:rsidR="007851B8" w:rsidRPr="007851B8">
        <w:t xml:space="preserve"> en conjunto con la conectividad Bluetooth del módulo ESP32. Esto permitiría que el usuario controle el robot desde un dispositivo móvil de manera inalámbrica, facilitando una experiencia de uso intuitiva y sin cables.</w:t>
      </w:r>
      <w:r w:rsidR="00997536">
        <w:t xml:space="preserve"> De todas formas, esto no est</w:t>
      </w:r>
      <w:r w:rsidR="0026059B">
        <w:t xml:space="preserve">á completamente definido ya que no es </w:t>
      </w:r>
      <w:r w:rsidR="00FE10CC">
        <w:t>una</w:t>
      </w:r>
      <w:r w:rsidR="0026059B">
        <w:t xml:space="preserve"> prioridad del proyecto</w:t>
      </w:r>
      <w:r w:rsidR="00FE10CC">
        <w:t>, pero se contempla esta posibilidad.</w:t>
      </w:r>
    </w:p>
    <w:p w14:paraId="5FA1D2D1" w14:textId="77777777" w:rsidR="00CF72AB" w:rsidRPr="005A4A68" w:rsidRDefault="00CF72AB" w:rsidP="00CF72AB">
      <w:pPr>
        <w:spacing w:line="360" w:lineRule="auto"/>
        <w:ind w:left="720"/>
        <w:jc w:val="both"/>
        <w:rPr>
          <w:lang w:val="es-AR"/>
        </w:rPr>
      </w:pPr>
    </w:p>
    <w:p w14:paraId="29635E2A" w14:textId="77777777" w:rsidR="00CF72AB" w:rsidRPr="000F066F" w:rsidRDefault="00CF72AB" w:rsidP="000F066F">
      <w:pPr>
        <w:pStyle w:val="Prrafodelista"/>
        <w:numPr>
          <w:ilvl w:val="0"/>
          <w:numId w:val="35"/>
        </w:numPr>
        <w:rPr>
          <w:b/>
          <w:bCs/>
          <w:lang w:val="es-AR"/>
        </w:rPr>
      </w:pPr>
      <w:r w:rsidRPr="000F066F">
        <w:rPr>
          <w:b/>
          <w:bCs/>
          <w:lang w:val="es-AR"/>
        </w:rPr>
        <w:t>JUEGO</w:t>
      </w:r>
    </w:p>
    <w:p w14:paraId="642044E0" w14:textId="2DCCC197" w:rsidR="00CF72AB" w:rsidRPr="005A4A68" w:rsidRDefault="00CF72AB" w:rsidP="00CF72AB">
      <w:pPr>
        <w:spacing w:line="360" w:lineRule="auto"/>
        <w:ind w:left="720"/>
        <w:jc w:val="both"/>
        <w:rPr>
          <w:lang w:val="es-AR"/>
        </w:rPr>
      </w:pPr>
      <w:r w:rsidRPr="005A4A68">
        <w:rPr>
          <w:lang w:val="es-AR"/>
        </w:rPr>
        <w:t xml:space="preserve">Este módulo </w:t>
      </w:r>
      <w:r w:rsidR="000547FA">
        <w:rPr>
          <w:lang w:val="es-AR"/>
        </w:rPr>
        <w:t>tendrá</w:t>
      </w:r>
      <w:r w:rsidRPr="005A4A68">
        <w:rPr>
          <w:lang w:val="es-AR"/>
        </w:rPr>
        <w:t xml:space="preserve"> la lógica del juego TA-TE-TI, que interactúa tanto con el sistema de control de motores como con el de reconocimiento de imágenes. El juego se controla a partir de las imágenes detectadas por la ESP32-CAM y ejecuta movimientos de acuerdo con las reglas del juego.</w:t>
      </w:r>
    </w:p>
    <w:p w14:paraId="4F84575D" w14:textId="77777777" w:rsidR="00691DE9" w:rsidRPr="00691DE9" w:rsidRDefault="00691DE9" w:rsidP="00691DE9">
      <w:pPr>
        <w:rPr>
          <w:lang w:val="es-AR"/>
        </w:rPr>
      </w:pPr>
    </w:p>
    <w:p w14:paraId="11FB3CD2" w14:textId="2F82B896" w:rsidR="001E0DD7" w:rsidRPr="000F066F" w:rsidRDefault="00CF72AB" w:rsidP="000F066F">
      <w:pPr>
        <w:pStyle w:val="Prrafodelista"/>
        <w:numPr>
          <w:ilvl w:val="0"/>
          <w:numId w:val="35"/>
        </w:numPr>
        <w:rPr>
          <w:b/>
          <w:bCs/>
          <w:lang w:val="es-AR"/>
        </w:rPr>
      </w:pPr>
      <w:r w:rsidRPr="000F066F">
        <w:rPr>
          <w:b/>
          <w:bCs/>
          <w:lang w:val="es-AR"/>
        </w:rPr>
        <w:t>MODO DE PRUEBA</w:t>
      </w:r>
    </w:p>
    <w:p w14:paraId="14D7CE74" w14:textId="264CEA9D" w:rsidR="00A97911" w:rsidRDefault="00691DE9" w:rsidP="007A281E">
      <w:pPr>
        <w:spacing w:line="360" w:lineRule="auto"/>
        <w:ind w:left="720"/>
        <w:jc w:val="both"/>
        <w:rPr>
          <w:lang w:val="es-AR"/>
        </w:rPr>
      </w:pPr>
      <w:r w:rsidRPr="005A4A68">
        <w:rPr>
          <w:lang w:val="es-AR"/>
        </w:rPr>
        <w:t>Este módulo cont</w:t>
      </w:r>
      <w:r w:rsidR="000547FA">
        <w:rPr>
          <w:lang w:val="es-AR"/>
        </w:rPr>
        <w:t>endrá</w:t>
      </w:r>
      <w:r w:rsidRPr="005A4A68">
        <w:rPr>
          <w:lang w:val="es-AR"/>
        </w:rPr>
        <w:t xml:space="preserve"> la lógica </w:t>
      </w:r>
      <w:r>
        <w:rPr>
          <w:lang w:val="es-AR"/>
        </w:rPr>
        <w:t>de la función de testeo de funcionamiento, en la cual se pide al jugador dibujar una figura en una sección de la hoja para posteriormente ser copiada por el robot dibujante.</w:t>
      </w:r>
    </w:p>
    <w:p w14:paraId="4FAE12F3" w14:textId="77777777" w:rsidR="00A97911" w:rsidRDefault="00A97911" w:rsidP="007133D5">
      <w:pPr>
        <w:spacing w:line="276" w:lineRule="auto"/>
        <w:ind w:left="720"/>
        <w:jc w:val="both"/>
        <w:rPr>
          <w:lang w:val="es-AR"/>
        </w:rPr>
      </w:pPr>
    </w:p>
    <w:p w14:paraId="6107A48B" w14:textId="77777777" w:rsidR="007A281E" w:rsidRDefault="007A281E" w:rsidP="007133D5">
      <w:pPr>
        <w:spacing w:line="276" w:lineRule="auto"/>
        <w:ind w:left="720"/>
        <w:jc w:val="both"/>
        <w:rPr>
          <w:lang w:val="es-AR"/>
        </w:rPr>
      </w:pPr>
    </w:p>
    <w:p w14:paraId="7C92E271" w14:textId="77777777" w:rsidR="00542A95" w:rsidRDefault="00542A95">
      <w:pPr>
        <w:rPr>
          <w:rFonts w:asciiTheme="majorHAnsi" w:eastAsiaTheme="majorEastAsia" w:hAnsiTheme="majorHAnsi" w:cstheme="majorBidi"/>
          <w:b/>
          <w:bCs/>
          <w:noProof/>
          <w:color w:val="000000" w:themeColor="text2"/>
          <w:sz w:val="40"/>
          <w:szCs w:val="40"/>
          <w:lang w:val="es-AR"/>
        </w:rPr>
      </w:pPr>
      <w:r>
        <w:rPr>
          <w:noProof/>
          <w:color w:val="000000" w:themeColor="text2"/>
          <w:sz w:val="40"/>
          <w:szCs w:val="40"/>
          <w:lang w:val="es-AR"/>
        </w:rPr>
        <w:br w:type="page"/>
      </w:r>
    </w:p>
    <w:p w14:paraId="0D355558" w14:textId="249D3258" w:rsidR="00A97911" w:rsidRPr="00F2405F" w:rsidRDefault="006475A3" w:rsidP="00A97911">
      <w:pPr>
        <w:pStyle w:val="Ttulo1"/>
        <w:spacing w:line="276" w:lineRule="auto"/>
        <w:jc w:val="left"/>
        <w:rPr>
          <w:noProof/>
          <w:color w:val="000000" w:themeColor="text2"/>
          <w:sz w:val="40"/>
          <w:szCs w:val="40"/>
          <w:lang w:val="es-AR"/>
        </w:rPr>
      </w:pPr>
      <w:bookmarkStart w:id="34" w:name="_Toc181103789"/>
      <w:r>
        <w:rPr>
          <w:noProof/>
          <w:color w:val="000000" w:themeColor="text2"/>
          <w:sz w:val="40"/>
          <w:szCs w:val="40"/>
          <w:lang w:val="es-AR"/>
        </w:rPr>
        <w:lastRenderedPageBreak/>
        <w:t>ENSAYOS</w:t>
      </w:r>
      <w:bookmarkEnd w:id="34"/>
    </w:p>
    <w:p w14:paraId="5217BAE4" w14:textId="77777777" w:rsidR="00A97911" w:rsidRDefault="00A97911" w:rsidP="00A97911">
      <w:pPr>
        <w:spacing w:line="240" w:lineRule="auto"/>
        <w:rPr>
          <w:lang w:val="es-AR"/>
        </w:rPr>
      </w:pPr>
      <w:r>
        <w:rPr>
          <w:noProof/>
        </w:rPr>
        <mc:AlternateContent>
          <mc:Choice Requires="wps">
            <w:drawing>
              <wp:anchor distT="0" distB="0" distL="114300" distR="114300" simplePos="0" relativeHeight="251658248" behindDoc="0" locked="0" layoutInCell="1" allowOverlap="1" wp14:anchorId="73699B92" wp14:editId="3582375C">
                <wp:simplePos x="0" y="0"/>
                <wp:positionH relativeFrom="column">
                  <wp:posOffset>-27940</wp:posOffset>
                </wp:positionH>
                <wp:positionV relativeFrom="paragraph">
                  <wp:posOffset>180340</wp:posOffset>
                </wp:positionV>
                <wp:extent cx="6009640" cy="6985"/>
                <wp:effectExtent l="0" t="0" r="10160" b="12065"/>
                <wp:wrapNone/>
                <wp:docPr id="931226704"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7"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2D8C46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14:paraId="0DA7F7F6" w14:textId="77777777" w:rsidR="00A97911" w:rsidRDefault="00A97911" w:rsidP="007133D5">
      <w:pPr>
        <w:spacing w:line="276" w:lineRule="auto"/>
        <w:ind w:left="720"/>
        <w:jc w:val="both"/>
        <w:rPr>
          <w:lang w:val="es-AR"/>
        </w:rPr>
      </w:pPr>
    </w:p>
    <w:p w14:paraId="58DB0273" w14:textId="29AD2413" w:rsidR="0099006A" w:rsidRDefault="3343869E" w:rsidP="007A281E">
      <w:pPr>
        <w:spacing w:line="360" w:lineRule="auto"/>
        <w:rPr>
          <w:noProof/>
          <w:lang w:val="es-AR"/>
        </w:rPr>
      </w:pPr>
      <w:r w:rsidRPr="3343869E">
        <w:rPr>
          <w:noProof/>
          <w:lang w:val="es-AR"/>
        </w:rPr>
        <w:t>A continuación se enumeran los elementos necesarios para llevar a cabo este proyecto, obviando materiales como tornillos, tuercas, cables, resistencias, capacitores, etc.</w:t>
      </w:r>
    </w:p>
    <w:p w14:paraId="2506A3B8" w14:textId="77777777" w:rsidR="00BC45B2" w:rsidRDefault="00BC45B2" w:rsidP="007A281E">
      <w:pPr>
        <w:spacing w:line="360" w:lineRule="auto"/>
        <w:rPr>
          <w:noProof/>
          <w:lang w:val="es-AR"/>
        </w:rPr>
      </w:pPr>
    </w:p>
    <w:p w14:paraId="48FFBCF5" w14:textId="6737A472" w:rsidR="3343869E" w:rsidRPr="00BC45B2" w:rsidRDefault="3343869E" w:rsidP="00BC45B2">
      <w:pPr>
        <w:pStyle w:val="Ttulo3"/>
        <w:rPr>
          <w:sz w:val="28"/>
          <w:szCs w:val="28"/>
        </w:rPr>
      </w:pPr>
      <w:bookmarkStart w:id="35" w:name="_Toc181103790"/>
      <w:r w:rsidRPr="00BC45B2">
        <w:rPr>
          <w:sz w:val="28"/>
          <w:szCs w:val="28"/>
        </w:rPr>
        <w:t>M</w:t>
      </w:r>
      <w:r w:rsidR="00BC45B2">
        <w:rPr>
          <w:sz w:val="28"/>
          <w:szCs w:val="28"/>
        </w:rPr>
        <w:t>ÓDULOS DE ELECTRÓNICA</w:t>
      </w:r>
      <w:bookmarkEnd w:id="35"/>
    </w:p>
    <w:p w14:paraId="708FB59C" w14:textId="008F4E37" w:rsidR="3343869E" w:rsidRDefault="3343869E" w:rsidP="3343869E">
      <w:pPr>
        <w:pStyle w:val="Prrafodelista"/>
        <w:numPr>
          <w:ilvl w:val="0"/>
          <w:numId w:val="4"/>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1 EDU-CIAA-NXP</w:t>
      </w:r>
    </w:p>
    <w:p w14:paraId="03335092" w14:textId="21687E4E" w:rsidR="3343869E" w:rsidRDefault="3343869E" w:rsidP="3343869E">
      <w:pPr>
        <w:pStyle w:val="Prrafodelista"/>
        <w:numPr>
          <w:ilvl w:val="0"/>
          <w:numId w:val="4"/>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1 ESP-32 CAM</w:t>
      </w:r>
    </w:p>
    <w:p w14:paraId="6D7B37C7" w14:textId="3D6557C0" w:rsidR="3343869E" w:rsidRDefault="3343869E" w:rsidP="3343869E">
      <w:pPr>
        <w:pStyle w:val="Prrafodelista"/>
        <w:numPr>
          <w:ilvl w:val="0"/>
          <w:numId w:val="4"/>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2 DRV8825</w:t>
      </w:r>
    </w:p>
    <w:p w14:paraId="7548FD8D" w14:textId="753310AF" w:rsidR="3343869E" w:rsidRDefault="3343869E" w:rsidP="3343869E">
      <w:pPr>
        <w:pStyle w:val="Prrafodelista"/>
        <w:numPr>
          <w:ilvl w:val="0"/>
          <w:numId w:val="4"/>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2 Motor NEMA17 Double</w:t>
      </w:r>
    </w:p>
    <w:p w14:paraId="181697B6" w14:textId="0523054D" w:rsidR="3343869E" w:rsidRDefault="3343869E" w:rsidP="3343869E">
      <w:pPr>
        <w:pStyle w:val="Prrafodelista"/>
        <w:numPr>
          <w:ilvl w:val="0"/>
          <w:numId w:val="4"/>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1 Servo SG90</w:t>
      </w:r>
    </w:p>
    <w:p w14:paraId="1705EA0E" w14:textId="77777777" w:rsidR="00BC45B2" w:rsidRDefault="00BC45B2" w:rsidP="00BC45B2">
      <w:pPr>
        <w:pStyle w:val="Prrafodelista"/>
        <w:ind w:left="1080"/>
        <w:rPr>
          <w:rFonts w:ascii="Times New Roman" w:eastAsia="Times New Roman" w:hAnsi="Times New Roman" w:cs="Times New Roman"/>
          <w:noProof/>
          <w:lang w:val="es-AR"/>
        </w:rPr>
      </w:pPr>
    </w:p>
    <w:p w14:paraId="6FCC96C0" w14:textId="4F25996D" w:rsidR="3343869E" w:rsidRPr="00BC45B2" w:rsidRDefault="3343869E" w:rsidP="00BC45B2">
      <w:pPr>
        <w:pStyle w:val="Ttulo3"/>
        <w:rPr>
          <w:sz w:val="28"/>
          <w:szCs w:val="28"/>
        </w:rPr>
      </w:pPr>
      <w:bookmarkStart w:id="36" w:name="_Toc181103791"/>
      <w:r w:rsidRPr="00BC45B2">
        <w:rPr>
          <w:sz w:val="28"/>
          <w:szCs w:val="28"/>
        </w:rPr>
        <w:t>C</w:t>
      </w:r>
      <w:r w:rsidR="00BC45B2">
        <w:rPr>
          <w:sz w:val="28"/>
          <w:szCs w:val="28"/>
        </w:rPr>
        <w:t>OMPONENTES MECÁNICOS</w:t>
      </w:r>
      <w:bookmarkEnd w:id="36"/>
    </w:p>
    <w:p w14:paraId="38493B10" w14:textId="6B0812F9"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2x varilla de rodamiento lineal M8 x 450 mm (eje X)</w:t>
      </w:r>
    </w:p>
    <w:p w14:paraId="30EB28FB" w14:textId="7FF69D28"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2x varilla de rodamiento lineal M8 x 350 mm (eje Y)</w:t>
      </w:r>
    </w:p>
    <w:p w14:paraId="7D2F7CEF" w14:textId="72FF08FD"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2x varilla lineal M3 x 75 mm (eje Z)</w:t>
      </w:r>
    </w:p>
    <w:p w14:paraId="3DCE1750" w14:textId="2EADB0B9"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1x varilla roscada M8 x 480 mm (soporte)</w:t>
      </w:r>
    </w:p>
    <w:p w14:paraId="19C29C40" w14:textId="51AF8F19"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8x rodamientos lineales LM8UU</w:t>
      </w:r>
    </w:p>
    <w:p w14:paraId="025A851C" w14:textId="665BBA5F"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 xml:space="preserve">2x polea GT2 16 dientes </w:t>
      </w:r>
    </w:p>
    <w:p w14:paraId="37AB6876" w14:textId="2DE21A97"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1x correa GT2 de 2000 mm</w:t>
      </w:r>
    </w:p>
    <w:p w14:paraId="79BAA6A7" w14:textId="21F0C38E"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5x rodamientos 624zz</w:t>
      </w:r>
    </w:p>
    <w:p w14:paraId="3C61CF13" w14:textId="6E3B5CF6" w:rsidR="3343869E" w:rsidRDefault="3343869E" w:rsidP="3343869E">
      <w:pPr>
        <w:pStyle w:val="Prrafodelista"/>
        <w:numPr>
          <w:ilvl w:val="0"/>
          <w:numId w:val="3"/>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 xml:space="preserve">4x idler_18x13x6_01.stl </w:t>
      </w:r>
    </w:p>
    <w:p w14:paraId="5763C128" w14:textId="77777777" w:rsidR="003200FA" w:rsidRDefault="003200FA">
      <w:pPr>
        <w:rPr>
          <w:rFonts w:ascii="Times New Roman" w:eastAsia="Times New Roman" w:hAnsi="Times New Roman" w:cs="Times New Roman"/>
          <w:b/>
          <w:bCs/>
          <w:noProof/>
          <w:sz w:val="28"/>
          <w:szCs w:val="28"/>
          <w:lang w:val="es-AR"/>
        </w:rPr>
      </w:pPr>
      <w:r>
        <w:rPr>
          <w:rFonts w:ascii="Times New Roman" w:eastAsia="Times New Roman" w:hAnsi="Times New Roman" w:cs="Times New Roman"/>
          <w:noProof/>
          <w:sz w:val="28"/>
          <w:szCs w:val="28"/>
          <w:lang w:val="es-AR"/>
        </w:rPr>
        <w:br w:type="page"/>
      </w:r>
    </w:p>
    <w:p w14:paraId="05A9A1F8" w14:textId="767B62A3" w:rsidR="00BC45B2" w:rsidRPr="00BC45B2" w:rsidRDefault="3343869E" w:rsidP="00BC45B2">
      <w:pPr>
        <w:pStyle w:val="Ttulo3"/>
        <w:rPr>
          <w:sz w:val="28"/>
          <w:szCs w:val="28"/>
        </w:rPr>
      </w:pPr>
      <w:bookmarkStart w:id="37" w:name="_Toc181103792"/>
      <w:r w:rsidRPr="00BC45B2">
        <w:rPr>
          <w:sz w:val="28"/>
          <w:szCs w:val="28"/>
        </w:rPr>
        <w:lastRenderedPageBreak/>
        <w:t>P</w:t>
      </w:r>
      <w:r w:rsidR="00BC45B2">
        <w:rPr>
          <w:sz w:val="28"/>
          <w:szCs w:val="28"/>
        </w:rPr>
        <w:t>ARTES IMPRESAS</w:t>
      </w:r>
      <w:bookmarkEnd w:id="37"/>
    </w:p>
    <w:p w14:paraId="4E164DE7" w14:textId="791715BB"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Estructura eje Y delantero</w:t>
      </w:r>
    </w:p>
    <w:p w14:paraId="613FD249" w14:textId="5E4C50A5"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Estructura eje Y trasero</w:t>
      </w:r>
    </w:p>
    <w:p w14:paraId="48D16AD3" w14:textId="62315C6D"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Estructura eje X delantero</w:t>
      </w:r>
    </w:p>
    <w:p w14:paraId="68090089" w14:textId="2C070670"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Estructura eje X trasero</w:t>
      </w:r>
    </w:p>
    <w:p w14:paraId="5DAAD53E" w14:textId="0D4DC67A"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Soporte lapicera</w:t>
      </w:r>
    </w:p>
    <w:p w14:paraId="22F1E18A" w14:textId="1A02D148"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Eje central superior</w:t>
      </w:r>
    </w:p>
    <w:p w14:paraId="327A44DA" w14:textId="5C5EBDE5" w:rsidR="3343869E" w:rsidRDefault="3343869E" w:rsidP="3343869E">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Eje central inferior</w:t>
      </w:r>
    </w:p>
    <w:p w14:paraId="350C7D00" w14:textId="1A653B36" w:rsidR="007A281E" w:rsidRDefault="3343869E" w:rsidP="007022F2">
      <w:pPr>
        <w:pStyle w:val="Prrafodelista"/>
        <w:numPr>
          <w:ilvl w:val="0"/>
          <w:numId w:val="1"/>
        </w:numPr>
        <w:rPr>
          <w:rFonts w:ascii="Times New Roman" w:eastAsia="Times New Roman" w:hAnsi="Times New Roman" w:cs="Times New Roman"/>
          <w:noProof/>
          <w:lang w:val="es-AR"/>
        </w:rPr>
      </w:pPr>
      <w:r w:rsidRPr="3343869E">
        <w:rPr>
          <w:rFonts w:ascii="Times New Roman" w:eastAsia="Times New Roman" w:hAnsi="Times New Roman" w:cs="Times New Roman"/>
          <w:noProof/>
          <w:lang w:val="es-AR"/>
        </w:rPr>
        <w:t>Soporte motor (x2)</w:t>
      </w:r>
    </w:p>
    <w:p w14:paraId="057F3D3A" w14:textId="77777777" w:rsidR="007022F2" w:rsidRDefault="007022F2" w:rsidP="007022F2">
      <w:pPr>
        <w:pStyle w:val="Prrafodelista"/>
        <w:ind w:left="1080"/>
        <w:rPr>
          <w:rFonts w:ascii="Times New Roman" w:eastAsia="Times New Roman" w:hAnsi="Times New Roman" w:cs="Times New Roman"/>
          <w:noProof/>
          <w:lang w:val="es-AR"/>
        </w:rPr>
      </w:pPr>
    </w:p>
    <w:p w14:paraId="0ABAB7C4" w14:textId="77777777" w:rsidR="00BC45B2" w:rsidRPr="007022F2" w:rsidRDefault="00BC45B2" w:rsidP="007022F2">
      <w:pPr>
        <w:pStyle w:val="Prrafodelista"/>
        <w:ind w:left="1080"/>
        <w:rPr>
          <w:rFonts w:ascii="Times New Roman" w:eastAsia="Times New Roman" w:hAnsi="Times New Roman" w:cs="Times New Roman"/>
          <w:noProof/>
          <w:lang w:val="es-AR"/>
        </w:rPr>
      </w:pPr>
    </w:p>
    <w:p w14:paraId="3E3EE8BD" w14:textId="218CE3D1" w:rsidR="007133D5" w:rsidRPr="00F2405F" w:rsidRDefault="007133D5" w:rsidP="007133D5">
      <w:pPr>
        <w:pStyle w:val="Ttulo1"/>
        <w:spacing w:line="276" w:lineRule="auto"/>
        <w:jc w:val="left"/>
        <w:rPr>
          <w:noProof/>
          <w:color w:val="000000" w:themeColor="text2"/>
          <w:sz w:val="40"/>
          <w:szCs w:val="40"/>
          <w:lang w:val="es-AR"/>
        </w:rPr>
      </w:pPr>
      <w:bookmarkStart w:id="38" w:name="_Toc181103793"/>
      <w:r>
        <w:rPr>
          <w:noProof/>
          <w:color w:val="000000" w:themeColor="text2"/>
          <w:sz w:val="40"/>
          <w:szCs w:val="40"/>
          <w:lang w:val="es-AR"/>
        </w:rPr>
        <w:t>CRONOGRAMA PRELIMINAR</w:t>
      </w:r>
      <w:bookmarkEnd w:id="38"/>
    </w:p>
    <w:p w14:paraId="0E7360B9" w14:textId="5C4AAE15" w:rsidR="007133D5" w:rsidRDefault="00A5253A" w:rsidP="007133D5">
      <w:pPr>
        <w:spacing w:line="240" w:lineRule="auto"/>
        <w:rPr>
          <w:lang w:val="es-AR"/>
        </w:rPr>
      </w:pPr>
      <w:r>
        <w:rPr>
          <w:noProof/>
        </w:rPr>
        <mc:AlternateContent>
          <mc:Choice Requires="wps">
            <w:drawing>
              <wp:anchor distT="0" distB="0" distL="114300" distR="114300" simplePos="0" relativeHeight="251658244" behindDoc="0" locked="0" layoutInCell="1" allowOverlap="1" wp14:anchorId="4585EF6C" wp14:editId="3E0BA9CC">
                <wp:simplePos x="0" y="0"/>
                <wp:positionH relativeFrom="column">
                  <wp:posOffset>-27940</wp:posOffset>
                </wp:positionH>
                <wp:positionV relativeFrom="paragraph">
                  <wp:posOffset>180340</wp:posOffset>
                </wp:positionV>
                <wp:extent cx="6009640" cy="6985"/>
                <wp:effectExtent l="0" t="0" r="10160" b="12065"/>
                <wp:wrapNone/>
                <wp:docPr id="65079029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5"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56023F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14:paraId="70C69DB1" w14:textId="77777777" w:rsidR="007B63C4" w:rsidRDefault="007B63C4" w:rsidP="007B63C4">
      <w:pPr>
        <w:spacing w:line="276" w:lineRule="auto"/>
        <w:ind w:firstLine="0"/>
        <w:jc w:val="both"/>
        <w:rPr>
          <w:noProof/>
          <w:color w:val="000000" w:themeColor="text2"/>
          <w:sz w:val="40"/>
          <w:szCs w:val="40"/>
          <w:lang w:val="es-AR"/>
        </w:rPr>
      </w:pPr>
    </w:p>
    <w:p w14:paraId="3EC2E3B1" w14:textId="0EB27F34" w:rsidR="007B63C4" w:rsidRDefault="007B63C4" w:rsidP="007B63C4">
      <w:pPr>
        <w:spacing w:line="276" w:lineRule="auto"/>
        <w:ind w:left="-567" w:hanging="284"/>
        <w:jc w:val="both"/>
        <w:rPr>
          <w:noProof/>
          <w:color w:val="000000" w:themeColor="text2"/>
          <w:sz w:val="40"/>
          <w:szCs w:val="40"/>
          <w:lang w:val="es-AR"/>
        </w:rPr>
      </w:pPr>
      <w:r w:rsidRPr="007B63C4">
        <w:drawing>
          <wp:inline distT="0" distB="0" distL="0" distR="0" wp14:anchorId="134ACB10" wp14:editId="53E04A91">
            <wp:extent cx="6800675" cy="3291840"/>
            <wp:effectExtent l="0" t="0" r="635" b="3810"/>
            <wp:docPr id="16192627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6477" cy="3304329"/>
                    </a:xfrm>
                    <a:prstGeom prst="rect">
                      <a:avLst/>
                    </a:prstGeom>
                    <a:noFill/>
                    <a:ln>
                      <a:noFill/>
                    </a:ln>
                  </pic:spPr>
                </pic:pic>
              </a:graphicData>
            </a:graphic>
          </wp:inline>
        </w:drawing>
      </w:r>
    </w:p>
    <w:p w14:paraId="53F98BBE" w14:textId="77777777" w:rsidR="007B63C4" w:rsidRDefault="007B63C4" w:rsidP="007B63C4">
      <w:pPr>
        <w:spacing w:line="276" w:lineRule="auto"/>
        <w:ind w:firstLine="0"/>
        <w:jc w:val="both"/>
        <w:rPr>
          <w:noProof/>
          <w:color w:val="000000" w:themeColor="text2"/>
          <w:sz w:val="40"/>
          <w:szCs w:val="40"/>
          <w:lang w:val="es-AR"/>
        </w:rPr>
      </w:pPr>
    </w:p>
    <w:p w14:paraId="2697B21E" w14:textId="55A5C814" w:rsidR="00BC45B2" w:rsidRPr="00BC45B2" w:rsidRDefault="008D7447" w:rsidP="007B63C4">
      <w:pPr>
        <w:spacing w:line="276" w:lineRule="auto"/>
        <w:ind w:firstLine="0"/>
        <w:jc w:val="both"/>
        <w:rPr>
          <w:lang w:val="es-AR"/>
        </w:rPr>
      </w:pPr>
      <w:r>
        <w:rPr>
          <w:noProof/>
        </w:rPr>
        <w:lastRenderedPageBreak/>
        <mc:AlternateContent>
          <mc:Choice Requires="wps">
            <w:drawing>
              <wp:anchor distT="0" distB="0" distL="114300" distR="114300" simplePos="0" relativeHeight="251658245" behindDoc="0" locked="0" layoutInCell="1" allowOverlap="1" wp14:anchorId="663BD5B9" wp14:editId="09E48743">
                <wp:simplePos x="0" y="0"/>
                <wp:positionH relativeFrom="column">
                  <wp:posOffset>-859790</wp:posOffset>
                </wp:positionH>
                <wp:positionV relativeFrom="paragraph">
                  <wp:posOffset>3367405</wp:posOffset>
                </wp:positionV>
                <wp:extent cx="7451090" cy="635"/>
                <wp:effectExtent l="0" t="0" r="0" b="0"/>
                <wp:wrapSquare wrapText="bothSides"/>
                <wp:docPr id="2020304686" name="Cuadro de texto 1"/>
                <wp:cNvGraphicFramePr/>
                <a:graphic xmlns:a="http://schemas.openxmlformats.org/drawingml/2006/main">
                  <a:graphicData uri="http://schemas.microsoft.com/office/word/2010/wordprocessingShape">
                    <wps:wsp>
                      <wps:cNvSpPr txBox="1"/>
                      <wps:spPr>
                        <a:xfrm>
                          <a:off x="0" y="0"/>
                          <a:ext cx="7451090" cy="635"/>
                        </a:xfrm>
                        <a:prstGeom prst="rect">
                          <a:avLst/>
                        </a:prstGeom>
                        <a:solidFill>
                          <a:prstClr val="white"/>
                        </a:solidFill>
                        <a:ln>
                          <a:noFill/>
                        </a:ln>
                      </wps:spPr>
                      <wps:txbx>
                        <w:txbxContent>
                          <w:p w14:paraId="30F1C55D" w14:textId="510E4FCA" w:rsidR="008D7447" w:rsidRPr="006D386E" w:rsidRDefault="008D7447" w:rsidP="008D7447">
                            <w:pPr>
                              <w:pStyle w:val="Descripcin"/>
                              <w:jc w:val="center"/>
                            </w:pPr>
                            <w:r>
                              <w:t>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3BD5B9" id="_x0000_t202" coordsize="21600,21600" o:spt="202" path="m,l,21600r21600,l21600,xe">
                <v:stroke joinstyle="miter"/>
                <v:path gradientshapeok="t" o:connecttype="rect"/>
              </v:shapetype>
              <v:shape id="Cuadro de texto 1" o:spid="_x0000_s1026" type="#_x0000_t202" style="position:absolute;left:0;text-align:left;margin-left:-67.7pt;margin-top:265.15pt;width:586.7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iEGFgIAADgEAAAOAAAAZHJzL2Uyb0RvYy54bWysU1Fv0zAQfkfiP1h+p2kHGy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" stroked="f">
                <v:textbox style="mso-fit-shape-to-text:t" inset="0,0,0,0">
                  <w:txbxContent>
                    <w:p w14:paraId="30F1C55D" w14:textId="510E4FCA" w:rsidR="008D7447" w:rsidRPr="006D386E" w:rsidRDefault="008D7447" w:rsidP="008D7447">
                      <w:pPr>
                        <w:pStyle w:val="Descripcin"/>
                        <w:jc w:val="center"/>
                      </w:pPr>
                      <w:r>
                        <w:t>diagrama de Gantt</w:t>
                      </w:r>
                    </w:p>
                  </w:txbxContent>
                </v:textbox>
                <w10:wrap type="square"/>
              </v:shape>
            </w:pict>
          </mc:Fallback>
        </mc:AlternateContent>
      </w:r>
      <w:r w:rsidR="00BC45B2">
        <w:rPr>
          <w:noProof/>
          <w:color w:val="000000" w:themeColor="text2"/>
          <w:sz w:val="40"/>
          <w:szCs w:val="40"/>
          <w:lang w:val="es-AR"/>
        </w:rPr>
        <w:br w:type="page"/>
      </w:r>
    </w:p>
    <w:p w14:paraId="575477B6" w14:textId="2882377E" w:rsidR="00B3338E" w:rsidRPr="00F2405F" w:rsidRDefault="00B3338E" w:rsidP="00B3338E">
      <w:pPr>
        <w:pStyle w:val="Ttulo1"/>
        <w:spacing w:line="276" w:lineRule="auto"/>
        <w:jc w:val="left"/>
        <w:rPr>
          <w:noProof/>
          <w:color w:val="000000" w:themeColor="text2"/>
          <w:sz w:val="40"/>
          <w:szCs w:val="40"/>
          <w:lang w:val="es-AR"/>
        </w:rPr>
      </w:pPr>
      <w:bookmarkStart w:id="39" w:name="_Toc181103794"/>
      <w:r>
        <w:rPr>
          <w:noProof/>
          <w:color w:val="000000" w:themeColor="text2"/>
          <w:sz w:val="40"/>
          <w:szCs w:val="40"/>
          <w:lang w:val="es-AR"/>
        </w:rPr>
        <w:lastRenderedPageBreak/>
        <w:t>BIBLIOGRAFÍA</w:t>
      </w:r>
      <w:bookmarkEnd w:id="39"/>
    </w:p>
    <w:p w14:paraId="5E815ABB" w14:textId="77777777" w:rsidR="00B3338E" w:rsidRDefault="00B3338E" w:rsidP="00B3338E">
      <w:pPr>
        <w:spacing w:line="240" w:lineRule="auto"/>
        <w:rPr>
          <w:lang w:val="es-AR"/>
        </w:rPr>
      </w:pPr>
      <w:r>
        <w:rPr>
          <w:noProof/>
        </w:rPr>
        <mc:AlternateContent>
          <mc:Choice Requires="wps">
            <w:drawing>
              <wp:anchor distT="0" distB="0" distL="114300" distR="114300" simplePos="0" relativeHeight="251658246" behindDoc="0" locked="0" layoutInCell="1" allowOverlap="1" wp14:anchorId="23829B11" wp14:editId="64839A90">
                <wp:simplePos x="0" y="0"/>
                <wp:positionH relativeFrom="column">
                  <wp:posOffset>-27940</wp:posOffset>
                </wp:positionH>
                <wp:positionV relativeFrom="paragraph">
                  <wp:posOffset>180340</wp:posOffset>
                </wp:positionV>
                <wp:extent cx="6009640" cy="6985"/>
                <wp:effectExtent l="0" t="0" r="10160" b="12065"/>
                <wp:wrapNone/>
                <wp:docPr id="515405082"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9640" cy="6985"/>
                        </a:xfrm>
                        <a:prstGeom prst="line">
                          <a:avLst/>
                        </a:prstGeom>
                        <a:noFill/>
                        <a:ln w="25400">
                          <a:solidFill>
                            <a:schemeClr val="tx1">
                              <a:lumMod val="85000"/>
                              <a:lumOff val="15000"/>
                            </a:schemeClr>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line id="Conector recto 3"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272727 [2749]" strokeweight="2pt" from="-2.2pt,14.2pt" to="471pt,14.75pt" w14:anchorId="7EFE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">
                <v:stroke joinstyle="miter"/>
              </v:line>
            </w:pict>
          </mc:Fallback>
        </mc:AlternateContent>
      </w:r>
    </w:p>
    <w:p w14:paraId="74C17CFE" w14:textId="165DB737" w:rsidR="007133D5" w:rsidRDefault="007133D5" w:rsidP="00094515">
      <w:pPr>
        <w:pStyle w:val="Ttulo1"/>
        <w:spacing w:line="276" w:lineRule="auto"/>
        <w:jc w:val="left"/>
        <w:rPr>
          <w:color w:val="000000" w:themeColor="text2"/>
          <w:sz w:val="40"/>
          <w:szCs w:val="40"/>
          <w:lang w:val="es-AR"/>
        </w:rPr>
      </w:pPr>
    </w:p>
    <w:p w14:paraId="4817DB62" w14:textId="1E376C60" w:rsidR="00094515" w:rsidRPr="00094515" w:rsidRDefault="00E765E0" w:rsidP="00094515">
      <w:pPr>
        <w:pStyle w:val="Prrafodelista"/>
        <w:numPr>
          <w:ilvl w:val="0"/>
          <w:numId w:val="26"/>
        </w:numPr>
        <w:rPr>
          <w:lang w:val="es-AR"/>
        </w:rPr>
      </w:pPr>
      <w:r>
        <w:t xml:space="preserve">CIAA: </w:t>
      </w:r>
      <w:hyperlink r:id="rId27" w:history="1">
        <w:r w:rsidRPr="000F38A4">
          <w:rPr>
            <w:rStyle w:val="Hipervnculo"/>
          </w:rPr>
          <w:t>https://www.proyecto-ciaa.com.ar/index.html</w:t>
        </w:r>
      </w:hyperlink>
      <w:r w:rsidR="00094515">
        <w:t xml:space="preserve"> </w:t>
      </w:r>
    </w:p>
    <w:p w14:paraId="18A78025" w14:textId="028D2918" w:rsidR="00094515" w:rsidRPr="001532C9" w:rsidRDefault="00E765E0" w:rsidP="00094515">
      <w:pPr>
        <w:pStyle w:val="Prrafodelista"/>
        <w:numPr>
          <w:ilvl w:val="0"/>
          <w:numId w:val="26"/>
        </w:numPr>
        <w:rPr>
          <w:rStyle w:val="Hipervnculo"/>
          <w:color w:val="auto"/>
          <w:u w:val="none"/>
          <w:lang w:val="es-AR"/>
        </w:rPr>
      </w:pPr>
      <w:r>
        <w:rPr>
          <w:lang w:val="es-AR"/>
        </w:rPr>
        <w:t xml:space="preserve">Estructura robot dibujante: </w:t>
      </w:r>
      <w:hyperlink r:id="rId28" w:history="1">
        <w:r w:rsidRPr="000F38A4">
          <w:rPr>
            <w:rStyle w:val="Hipervnculo"/>
          </w:rPr>
          <w:t>https://www.thingiverse.com/thing:2349232</w:t>
        </w:r>
      </w:hyperlink>
    </w:p>
    <w:p w14:paraId="0640F04D" w14:textId="09919E34" w:rsidR="001532C9" w:rsidRPr="00ED6E23" w:rsidRDefault="001532C9" w:rsidP="00094515">
      <w:pPr>
        <w:pStyle w:val="Prrafodelista"/>
        <w:numPr>
          <w:ilvl w:val="0"/>
          <w:numId w:val="26"/>
        </w:numPr>
        <w:rPr>
          <w:rStyle w:val="Hipervnculo"/>
          <w:color w:val="auto"/>
          <w:u w:val="none"/>
          <w:lang w:val="en-US"/>
        </w:rPr>
      </w:pPr>
      <w:r w:rsidRPr="00ED6E23">
        <w:rPr>
          <w:rStyle w:val="Hipervnculo"/>
          <w:color w:val="auto"/>
          <w:u w:val="none"/>
          <w:lang w:val="en-US"/>
        </w:rPr>
        <w:t>Edge impulse</w:t>
      </w:r>
      <w:r w:rsidRPr="00ED6E23">
        <w:rPr>
          <w:rStyle w:val="Hipervnculo"/>
          <w:u w:val="none"/>
          <w:lang w:val="en-US"/>
        </w:rPr>
        <w:t xml:space="preserve">: </w:t>
      </w:r>
      <w:hyperlink r:id="rId29" w:history="1">
        <w:r w:rsidR="00ED6E23" w:rsidRPr="00532772">
          <w:rPr>
            <w:rStyle w:val="Hipervnculo"/>
            <w:lang w:val="en-US"/>
          </w:rPr>
          <w:t>https://edgeimpulse.com/</w:t>
        </w:r>
      </w:hyperlink>
      <w:r w:rsidR="00ED6E23">
        <w:rPr>
          <w:rStyle w:val="Hipervnculo"/>
          <w:u w:val="none"/>
          <w:lang w:val="en-US"/>
        </w:rPr>
        <w:t xml:space="preserve"> </w:t>
      </w:r>
    </w:p>
    <w:p w14:paraId="5BE1F250" w14:textId="06A03BB1" w:rsidR="00ED6E23" w:rsidRPr="00BC45B2" w:rsidRDefault="00ED6E23" w:rsidP="00094515">
      <w:pPr>
        <w:pStyle w:val="Prrafodelista"/>
        <w:numPr>
          <w:ilvl w:val="0"/>
          <w:numId w:val="26"/>
        </w:numPr>
        <w:rPr>
          <w:rStyle w:val="Hipervnculo"/>
          <w:color w:val="auto"/>
          <w:u w:val="none"/>
          <w:lang w:val="en-US"/>
        </w:rPr>
      </w:pPr>
      <w:r w:rsidRPr="00ED6E23">
        <w:rPr>
          <w:rStyle w:val="Hipervnculo"/>
          <w:color w:val="auto"/>
          <w:u w:val="none"/>
          <w:lang w:val="en-US"/>
        </w:rPr>
        <w:t>MIT App Inventor</w:t>
      </w:r>
      <w:r>
        <w:rPr>
          <w:rStyle w:val="Hipervnculo"/>
          <w:u w:val="none"/>
          <w:lang w:val="en-US"/>
        </w:rPr>
        <w:t xml:space="preserve">: </w:t>
      </w:r>
      <w:hyperlink r:id="rId30" w:history="1">
        <w:r w:rsidR="00BC4667" w:rsidRPr="00532772">
          <w:rPr>
            <w:rStyle w:val="Hipervnculo"/>
            <w:lang w:val="en-US"/>
          </w:rPr>
          <w:t>https://appinventor.mit.edu/</w:t>
        </w:r>
      </w:hyperlink>
      <w:r w:rsidR="00BC4667">
        <w:rPr>
          <w:rStyle w:val="Hipervnculo"/>
          <w:u w:val="none"/>
          <w:lang w:val="en-US"/>
        </w:rPr>
        <w:t xml:space="preserve"> </w:t>
      </w:r>
    </w:p>
    <w:p w14:paraId="55E24E7C" w14:textId="77777777" w:rsidR="00BC45B2" w:rsidRPr="00ED6E23" w:rsidRDefault="00BC45B2" w:rsidP="00BC45B2">
      <w:pPr>
        <w:pStyle w:val="Prrafodelista"/>
        <w:ind w:left="1440"/>
        <w:rPr>
          <w:lang w:val="en-US"/>
        </w:rPr>
      </w:pPr>
    </w:p>
    <w:p w14:paraId="1E84A8AC" w14:textId="77777777" w:rsidR="005530B9" w:rsidRPr="00E81C69" w:rsidRDefault="005530B9" w:rsidP="005530B9">
      <w:pPr>
        <w:tabs>
          <w:tab w:val="left" w:pos="1138"/>
        </w:tabs>
        <w:ind w:firstLine="0"/>
        <w:rPr>
          <w:b/>
          <w:bCs/>
          <w:sz w:val="28"/>
          <w:szCs w:val="28"/>
          <w:lang w:val="es-AR"/>
        </w:rPr>
      </w:pPr>
      <w:r w:rsidRPr="7DE0C8F8">
        <w:rPr>
          <w:b/>
          <w:bCs/>
          <w:sz w:val="28"/>
          <w:szCs w:val="28"/>
          <w:lang w:val="es-AR"/>
        </w:rPr>
        <w:t>Especificaciones Técnicas</w:t>
      </w:r>
    </w:p>
    <w:p w14:paraId="62479896" w14:textId="77777777" w:rsidR="005530B9" w:rsidRDefault="005530B9" w:rsidP="00E765E0">
      <w:pPr>
        <w:pStyle w:val="Prrafodelista"/>
        <w:widowControl w:val="0"/>
        <w:numPr>
          <w:ilvl w:val="0"/>
          <w:numId w:val="26"/>
        </w:numPr>
        <w:tabs>
          <w:tab w:val="left" w:pos="1138"/>
        </w:tabs>
        <w:spacing w:line="312" w:lineRule="auto"/>
        <w:rPr>
          <w:rFonts w:asciiTheme="majorHAnsi" w:hAnsiTheme="majorHAnsi"/>
          <w:lang w:val="en-US"/>
        </w:rPr>
      </w:pPr>
      <w:hyperlink r:id="rId31">
        <w:r w:rsidRPr="7DE0C8F8">
          <w:rPr>
            <w:rStyle w:val="Hipervnculo"/>
            <w:rFonts w:asciiTheme="majorHAnsi" w:hAnsiTheme="majorHAnsi"/>
            <w:lang w:val="es-AR"/>
          </w:rPr>
          <w:t>ESP32</w:t>
        </w:r>
      </w:hyperlink>
      <w:r w:rsidRPr="7DE0C8F8">
        <w:rPr>
          <w:rFonts w:asciiTheme="majorHAnsi" w:hAnsiTheme="majorHAnsi"/>
          <w:lang w:val="es-AR"/>
        </w:rPr>
        <w:t xml:space="preserve"> </w:t>
      </w:r>
    </w:p>
    <w:p w14:paraId="6FB5A4FB" w14:textId="77777777" w:rsidR="005530B9" w:rsidRDefault="005530B9" w:rsidP="00E765E0">
      <w:pPr>
        <w:pStyle w:val="Prrafodelista"/>
        <w:widowControl w:val="0"/>
        <w:numPr>
          <w:ilvl w:val="0"/>
          <w:numId w:val="26"/>
        </w:numPr>
        <w:tabs>
          <w:tab w:val="left" w:pos="1138"/>
        </w:tabs>
        <w:spacing w:line="312" w:lineRule="auto"/>
        <w:rPr>
          <w:rFonts w:asciiTheme="majorHAnsi" w:hAnsiTheme="majorHAnsi"/>
          <w:lang w:val="es-AR"/>
        </w:rPr>
      </w:pPr>
      <w:hyperlink r:id="rId32">
        <w:r w:rsidRPr="7DE0C8F8">
          <w:rPr>
            <w:rStyle w:val="Hipervnculo"/>
            <w:rFonts w:asciiTheme="majorHAnsi" w:hAnsiTheme="majorHAnsi"/>
            <w:lang w:val="en-US"/>
          </w:rPr>
          <w:t>DRV8825</w:t>
        </w:r>
      </w:hyperlink>
    </w:p>
    <w:p w14:paraId="26872001" w14:textId="77777777" w:rsidR="005530B9" w:rsidRDefault="005530B9" w:rsidP="00E765E0">
      <w:pPr>
        <w:pStyle w:val="Prrafodelista"/>
        <w:widowControl w:val="0"/>
        <w:numPr>
          <w:ilvl w:val="0"/>
          <w:numId w:val="26"/>
        </w:numPr>
        <w:tabs>
          <w:tab w:val="left" w:pos="1138"/>
        </w:tabs>
        <w:spacing w:line="312" w:lineRule="auto"/>
        <w:rPr>
          <w:lang w:val="de-DE"/>
        </w:rPr>
      </w:pPr>
      <w:hyperlink r:id="rId33">
        <w:r w:rsidRPr="7DE0C8F8">
          <w:rPr>
            <w:rStyle w:val="Hipervnculo"/>
            <w:rFonts w:asciiTheme="majorHAnsi" w:hAnsiTheme="majorHAnsi"/>
            <w:lang w:val="es-AR"/>
          </w:rPr>
          <w:t>Motor Nema 17</w:t>
        </w:r>
      </w:hyperlink>
    </w:p>
    <w:p w14:paraId="28E392B8" w14:textId="1A3F215B" w:rsidR="005530B9" w:rsidRPr="005639A2" w:rsidRDefault="48C2D345" w:rsidP="00E765E0">
      <w:pPr>
        <w:pStyle w:val="Prrafodelista"/>
        <w:widowControl w:val="0"/>
        <w:numPr>
          <w:ilvl w:val="0"/>
          <w:numId w:val="26"/>
        </w:numPr>
        <w:tabs>
          <w:tab w:val="left" w:pos="1138"/>
        </w:tabs>
        <w:spacing w:line="312" w:lineRule="auto"/>
        <w:rPr>
          <w:lang w:val="es-AR"/>
        </w:rPr>
      </w:pPr>
      <w:hyperlink r:id="rId34">
        <w:r w:rsidRPr="48C2D345">
          <w:rPr>
            <w:rStyle w:val="Hipervnculo"/>
            <w:rFonts w:asciiTheme="majorHAnsi" w:hAnsiTheme="majorHAnsi"/>
            <w:lang w:val="de-DE"/>
          </w:rPr>
          <w:t>Servo SG90</w:t>
        </w:r>
      </w:hyperlink>
      <w:r w:rsidRPr="48C2D345">
        <w:rPr>
          <w:lang w:val="de-DE"/>
        </w:rPr>
        <w:t xml:space="preserve"> </w:t>
      </w:r>
    </w:p>
    <w:p w14:paraId="29DD4D86" w14:textId="77777777" w:rsidR="005639A2" w:rsidRPr="00285815" w:rsidRDefault="005639A2" w:rsidP="48C2D345">
      <w:pPr>
        <w:widowControl w:val="0"/>
        <w:tabs>
          <w:tab w:val="left" w:pos="1138"/>
        </w:tabs>
        <w:spacing w:line="312" w:lineRule="auto"/>
        <w:ind w:left="720"/>
        <w:rPr>
          <w:lang w:val="es-AR"/>
        </w:rPr>
      </w:pPr>
    </w:p>
    <w:p w14:paraId="7A18E965" w14:textId="28BEB8B0" w:rsidR="005639A2" w:rsidRDefault="00285815" w:rsidP="005639A2">
      <w:pPr>
        <w:widowControl w:val="0"/>
        <w:tabs>
          <w:tab w:val="left" w:pos="1138"/>
        </w:tabs>
        <w:spacing w:line="276" w:lineRule="auto"/>
        <w:ind w:firstLine="0"/>
        <w:rPr>
          <w:b/>
          <w:bCs/>
          <w:sz w:val="28"/>
          <w:szCs w:val="28"/>
          <w:lang w:val="es-AR"/>
        </w:rPr>
      </w:pPr>
      <w:r w:rsidRPr="005639A2">
        <w:rPr>
          <w:b/>
          <w:bCs/>
          <w:sz w:val="28"/>
          <w:szCs w:val="28"/>
          <w:lang w:val="es-AR"/>
        </w:rPr>
        <w:t>Herramientas utilizadas</w:t>
      </w:r>
    </w:p>
    <w:p w14:paraId="5A60800A" w14:textId="77777777" w:rsidR="005639A2" w:rsidRPr="005639A2" w:rsidRDefault="005639A2" w:rsidP="00285815">
      <w:pPr>
        <w:widowControl w:val="0"/>
        <w:tabs>
          <w:tab w:val="left" w:pos="1138"/>
        </w:tabs>
        <w:spacing w:line="312" w:lineRule="auto"/>
        <w:ind w:firstLine="0"/>
        <w:rPr>
          <w:b/>
          <w:bCs/>
          <w:sz w:val="28"/>
          <w:szCs w:val="28"/>
          <w:lang w:val="es-AR"/>
        </w:rPr>
      </w:pPr>
    </w:p>
    <w:p w14:paraId="622E276A" w14:textId="10CE6087" w:rsidR="00285815" w:rsidRDefault="005639A2" w:rsidP="00285815">
      <w:pPr>
        <w:pStyle w:val="Prrafodelista"/>
        <w:widowControl w:val="0"/>
        <w:numPr>
          <w:ilvl w:val="0"/>
          <w:numId w:val="34"/>
        </w:numPr>
        <w:tabs>
          <w:tab w:val="left" w:pos="1138"/>
        </w:tabs>
        <w:spacing w:line="312" w:lineRule="auto"/>
        <w:rPr>
          <w:lang w:val="es-AR"/>
        </w:rPr>
      </w:pPr>
      <w:hyperlink r:id="rId35" w:history="1">
        <w:r w:rsidRPr="005639A2">
          <w:rPr>
            <w:rStyle w:val="Hipervnculo"/>
            <w:lang w:val="es-AR"/>
          </w:rPr>
          <w:t>KiCad</w:t>
        </w:r>
      </w:hyperlink>
      <w:r>
        <w:rPr>
          <w:lang w:val="es-AR"/>
        </w:rPr>
        <w:t xml:space="preserve"> </w:t>
      </w:r>
    </w:p>
    <w:p w14:paraId="5E31CF04" w14:textId="0720D519" w:rsidR="005530B9" w:rsidRPr="00497175" w:rsidRDefault="005639A2" w:rsidP="00497175">
      <w:pPr>
        <w:pStyle w:val="Prrafodelista"/>
        <w:widowControl w:val="0"/>
        <w:numPr>
          <w:ilvl w:val="0"/>
          <w:numId w:val="34"/>
        </w:numPr>
        <w:tabs>
          <w:tab w:val="left" w:pos="1138"/>
        </w:tabs>
        <w:spacing w:line="312" w:lineRule="auto"/>
        <w:rPr>
          <w:lang w:val="en-US"/>
        </w:rPr>
      </w:pPr>
      <w:hyperlink r:id="rId36" w:history="1">
        <w:r w:rsidRPr="005639A2">
          <w:rPr>
            <w:rStyle w:val="Hipervnculo"/>
            <w:lang w:val="en-US"/>
          </w:rPr>
          <w:t>3D Builder</w:t>
        </w:r>
      </w:hyperlink>
      <w:r w:rsidRPr="005639A2">
        <w:rPr>
          <w:lang w:val="en-US"/>
        </w:rPr>
        <w:t xml:space="preserve"> </w:t>
      </w:r>
    </w:p>
    <w:sectPr w:rsidR="005530B9" w:rsidRPr="00497175" w:rsidSect="009853FF">
      <w:headerReference w:type="default" r:id="rId37"/>
      <w:footerReference w:type="default" r:id="rId38"/>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5D290" w14:textId="77777777" w:rsidR="00CD16B5" w:rsidRDefault="00CD16B5">
      <w:pPr>
        <w:spacing w:line="240" w:lineRule="auto"/>
      </w:pPr>
      <w:r>
        <w:separator/>
      </w:r>
    </w:p>
    <w:p w14:paraId="421B8BB8" w14:textId="77777777" w:rsidR="00CD16B5" w:rsidRDefault="00CD16B5"/>
  </w:endnote>
  <w:endnote w:type="continuationSeparator" w:id="0">
    <w:p w14:paraId="6B8AA554" w14:textId="77777777" w:rsidR="00CD16B5" w:rsidRDefault="00CD16B5">
      <w:pPr>
        <w:spacing w:line="240" w:lineRule="auto"/>
      </w:pPr>
      <w:r>
        <w:continuationSeparator/>
      </w:r>
    </w:p>
    <w:p w14:paraId="40F5841F" w14:textId="77777777" w:rsidR="00CD16B5" w:rsidRDefault="00CD16B5"/>
  </w:endnote>
  <w:endnote w:type="continuationNotice" w:id="1">
    <w:p w14:paraId="48E5F976" w14:textId="77777777" w:rsidR="00CD16B5" w:rsidRDefault="00CD16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270982"/>
      <w:docPartObj>
        <w:docPartGallery w:val="Page Numbers (Bottom of Page)"/>
        <w:docPartUnique/>
      </w:docPartObj>
    </w:sdtPr>
    <w:sdtContent>
      <w:p w14:paraId="136981B2" w14:textId="76A264BB" w:rsidR="002E550F" w:rsidRDefault="002E550F">
        <w:pPr>
          <w:pStyle w:val="Piedepgina"/>
          <w:jc w:val="center"/>
        </w:pPr>
        <w:r>
          <w:fldChar w:fldCharType="begin"/>
        </w:r>
        <w:r>
          <w:instrText>PAGE   \* MERGEFORMAT</w:instrText>
        </w:r>
        <w:r>
          <w:fldChar w:fldCharType="separate"/>
        </w:r>
        <w:r>
          <w:t>2</w:t>
        </w:r>
        <w:r>
          <w:fldChar w:fldCharType="end"/>
        </w:r>
      </w:p>
    </w:sdtContent>
  </w:sdt>
  <w:p w14:paraId="2FF39971" w14:textId="77777777" w:rsidR="002E550F" w:rsidRDefault="002E55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FEF76" w14:textId="77777777" w:rsidR="00CD16B5" w:rsidRDefault="00CD16B5">
      <w:pPr>
        <w:spacing w:line="240" w:lineRule="auto"/>
      </w:pPr>
      <w:r>
        <w:separator/>
      </w:r>
    </w:p>
    <w:p w14:paraId="2E3252A4" w14:textId="77777777" w:rsidR="00CD16B5" w:rsidRDefault="00CD16B5"/>
  </w:footnote>
  <w:footnote w:type="continuationSeparator" w:id="0">
    <w:p w14:paraId="1ED62238" w14:textId="77777777" w:rsidR="00CD16B5" w:rsidRDefault="00CD16B5">
      <w:pPr>
        <w:spacing w:line="240" w:lineRule="auto"/>
      </w:pPr>
      <w:r>
        <w:continuationSeparator/>
      </w:r>
    </w:p>
    <w:p w14:paraId="17EB859A" w14:textId="77777777" w:rsidR="00CD16B5" w:rsidRDefault="00CD16B5"/>
  </w:footnote>
  <w:footnote w:type="continuationNotice" w:id="1">
    <w:p w14:paraId="2F0427E5" w14:textId="77777777" w:rsidR="00CD16B5" w:rsidRDefault="00CD16B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B7E5" w14:textId="30B3F33E" w:rsidR="00E81978" w:rsidRDefault="00000000">
    <w:pPr>
      <w:pStyle w:val="Encabezado"/>
    </w:pPr>
    <w:sdt>
      <w:sdtPr>
        <w:rPr>
          <w:lang w:bidi="es-ES"/>
        </w:rPr>
        <w:alias w:val="Encabezado"/>
        <w:tag w:val=""/>
        <w:id w:val="12739865"/>
        <w:placeholder>
          <w:docPart w:val="71ED99278D5949E6A19845D82F64BE0E"/>
        </w:placeholder>
        <w:dataBinding w:prefixMappings="xmlns:ns0='http://schemas.microsoft.com/office/2006/coverPageProps' " w:xpath="/ns0:CoverPageProperties[1]/ns0:Abstract[1]" w:storeItemID="{55AF091B-3C7A-41E3-B477-F2FDAA23CFDA}"/>
        <w15:appearance w15:val="hidden"/>
        <w:text/>
      </w:sdtPr>
      <w:sdtContent>
        <w:r w:rsidR="00952BAD">
          <w:rPr>
            <w:lang w:bidi="es-ES"/>
          </w:rPr>
          <w:t xml:space="preserve">INFORME </w:t>
        </w:r>
        <w:r w:rsidR="00A97911">
          <w:rPr>
            <w:lang w:bidi="es-ES"/>
          </w:rPr>
          <w:t>DE AVANCE 1</w:t>
        </w:r>
        <w:r w:rsidR="00F331A4" w:rsidRPr="00F331A4">
          <w:rPr>
            <w:lang w:bidi="es-ES"/>
          </w:rPr>
          <w:t xml:space="preserve"> </w:t>
        </w:r>
        <w:r w:rsidR="009853FF">
          <w:rPr>
            <w:lang w:bidi="es-ES"/>
          </w:rPr>
          <w:t xml:space="preserve">– </w:t>
        </w:r>
        <w:r w:rsidR="00094515">
          <w:rPr>
            <w:lang w:bidi="es-ES"/>
          </w:rPr>
          <w:t>PLATAFORMA DIBUJANTE</w:t>
        </w:r>
        <w:r w:rsidR="00F331A4" w:rsidRPr="00F331A4">
          <w:rPr>
            <w:lang w:bidi="es-ES"/>
          </w:rPr>
          <w:tab/>
        </w:r>
      </w:sdtContent>
    </w:sdt>
    <w:r w:rsidR="005D3A03">
      <w:rPr>
        <w:rStyle w:val="Textoennegrita"/>
        <w:lang w:bidi="es-ES"/>
      </w:rPr>
      <w:ptab w:relativeTo="margin" w:alignment="right" w:leader="none"/>
    </w:r>
  </w:p>
</w:hdr>
</file>

<file path=word/intelligence2.xml><?xml version="1.0" encoding="utf-8"?>
<int2:intelligence xmlns:int2="http://schemas.microsoft.com/office/intelligence/2020/intelligence" xmlns:oel="http://schemas.microsoft.com/office/2019/extlst">
  <int2:observations>
    <int2:textHash int2:hashCode="YT4V//Zok7AQg3" int2:id="bcPSvjqL">
      <int2:state int2:value="Rejected" int2:type="AugLoop_Text_Critique"/>
    </int2:textHash>
    <int2:textHash int2:hashCode="d4I5FnfDbw8Odz" int2:id="gWYqfdR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1440A8C"/>
    <w:multiLevelType w:val="hybridMultilevel"/>
    <w:tmpl w:val="3C2A61B2"/>
    <w:lvl w:ilvl="0" w:tplc="7C203F28">
      <w:start w:val="1"/>
      <w:numFmt w:val="bullet"/>
      <w:lvlText w:val="-"/>
      <w:lvlJc w:val="left"/>
      <w:pPr>
        <w:ind w:left="720" w:hanging="360"/>
      </w:pPr>
      <w:rPr>
        <w:rFonts w:ascii="Aptos" w:hAnsi="Aptos" w:hint="default"/>
      </w:rPr>
    </w:lvl>
    <w:lvl w:ilvl="1" w:tplc="53CC167E">
      <w:start w:val="1"/>
      <w:numFmt w:val="bullet"/>
      <w:lvlText w:val="o"/>
      <w:lvlJc w:val="left"/>
      <w:pPr>
        <w:ind w:left="1440" w:hanging="360"/>
      </w:pPr>
      <w:rPr>
        <w:rFonts w:ascii="Courier New" w:hAnsi="Courier New" w:hint="default"/>
      </w:rPr>
    </w:lvl>
    <w:lvl w:ilvl="2" w:tplc="4314BF7E">
      <w:start w:val="1"/>
      <w:numFmt w:val="bullet"/>
      <w:lvlText w:val=""/>
      <w:lvlJc w:val="left"/>
      <w:pPr>
        <w:ind w:left="2160" w:hanging="360"/>
      </w:pPr>
      <w:rPr>
        <w:rFonts w:ascii="Wingdings" w:hAnsi="Wingdings" w:hint="default"/>
      </w:rPr>
    </w:lvl>
    <w:lvl w:ilvl="3" w:tplc="E2BAA1D8">
      <w:start w:val="1"/>
      <w:numFmt w:val="bullet"/>
      <w:lvlText w:val=""/>
      <w:lvlJc w:val="left"/>
      <w:pPr>
        <w:ind w:left="2880" w:hanging="360"/>
      </w:pPr>
      <w:rPr>
        <w:rFonts w:ascii="Symbol" w:hAnsi="Symbol" w:hint="default"/>
      </w:rPr>
    </w:lvl>
    <w:lvl w:ilvl="4" w:tplc="42924612">
      <w:start w:val="1"/>
      <w:numFmt w:val="bullet"/>
      <w:lvlText w:val="o"/>
      <w:lvlJc w:val="left"/>
      <w:pPr>
        <w:ind w:left="3600" w:hanging="360"/>
      </w:pPr>
      <w:rPr>
        <w:rFonts w:ascii="Courier New" w:hAnsi="Courier New" w:hint="default"/>
      </w:rPr>
    </w:lvl>
    <w:lvl w:ilvl="5" w:tplc="A1C8F30A">
      <w:start w:val="1"/>
      <w:numFmt w:val="bullet"/>
      <w:lvlText w:val=""/>
      <w:lvlJc w:val="left"/>
      <w:pPr>
        <w:ind w:left="4320" w:hanging="360"/>
      </w:pPr>
      <w:rPr>
        <w:rFonts w:ascii="Wingdings" w:hAnsi="Wingdings" w:hint="default"/>
      </w:rPr>
    </w:lvl>
    <w:lvl w:ilvl="6" w:tplc="53E87198">
      <w:start w:val="1"/>
      <w:numFmt w:val="bullet"/>
      <w:lvlText w:val=""/>
      <w:lvlJc w:val="left"/>
      <w:pPr>
        <w:ind w:left="5040" w:hanging="360"/>
      </w:pPr>
      <w:rPr>
        <w:rFonts w:ascii="Symbol" w:hAnsi="Symbol" w:hint="default"/>
      </w:rPr>
    </w:lvl>
    <w:lvl w:ilvl="7" w:tplc="3C6A19B2">
      <w:start w:val="1"/>
      <w:numFmt w:val="bullet"/>
      <w:lvlText w:val="o"/>
      <w:lvlJc w:val="left"/>
      <w:pPr>
        <w:ind w:left="5760" w:hanging="360"/>
      </w:pPr>
      <w:rPr>
        <w:rFonts w:ascii="Courier New" w:hAnsi="Courier New" w:hint="default"/>
      </w:rPr>
    </w:lvl>
    <w:lvl w:ilvl="8" w:tplc="418AAC94">
      <w:start w:val="1"/>
      <w:numFmt w:val="bullet"/>
      <w:lvlText w:val=""/>
      <w:lvlJc w:val="left"/>
      <w:pPr>
        <w:ind w:left="6480" w:hanging="360"/>
      </w:pPr>
      <w:rPr>
        <w:rFonts w:ascii="Wingdings" w:hAnsi="Wingdings" w:hint="default"/>
      </w:rPr>
    </w:lvl>
  </w:abstractNum>
  <w:abstractNum w:abstractNumId="11" w15:restartNumberingAfterBreak="0">
    <w:nsid w:val="01FF4D2C"/>
    <w:multiLevelType w:val="hybridMultilevel"/>
    <w:tmpl w:val="8924C71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431E8DF"/>
    <w:multiLevelType w:val="hybridMultilevel"/>
    <w:tmpl w:val="FFFFFFFF"/>
    <w:lvl w:ilvl="0" w:tplc="FD24EDC8">
      <w:start w:val="1"/>
      <w:numFmt w:val="bullet"/>
      <w:lvlText w:val="-"/>
      <w:lvlJc w:val="left"/>
      <w:pPr>
        <w:ind w:left="1080" w:hanging="360"/>
      </w:pPr>
      <w:rPr>
        <w:rFonts w:ascii="Aptos" w:hAnsi="Aptos" w:hint="default"/>
      </w:rPr>
    </w:lvl>
    <w:lvl w:ilvl="1" w:tplc="C0B8EB60">
      <w:start w:val="1"/>
      <w:numFmt w:val="bullet"/>
      <w:lvlText w:val="o"/>
      <w:lvlJc w:val="left"/>
      <w:pPr>
        <w:ind w:left="1800" w:hanging="360"/>
      </w:pPr>
      <w:rPr>
        <w:rFonts w:ascii="Courier New" w:hAnsi="Courier New" w:hint="default"/>
      </w:rPr>
    </w:lvl>
    <w:lvl w:ilvl="2" w:tplc="5CBCF726">
      <w:start w:val="1"/>
      <w:numFmt w:val="bullet"/>
      <w:lvlText w:val=""/>
      <w:lvlJc w:val="left"/>
      <w:pPr>
        <w:ind w:left="2520" w:hanging="360"/>
      </w:pPr>
      <w:rPr>
        <w:rFonts w:ascii="Wingdings" w:hAnsi="Wingdings" w:hint="default"/>
      </w:rPr>
    </w:lvl>
    <w:lvl w:ilvl="3" w:tplc="FBE641DE">
      <w:start w:val="1"/>
      <w:numFmt w:val="bullet"/>
      <w:lvlText w:val=""/>
      <w:lvlJc w:val="left"/>
      <w:pPr>
        <w:ind w:left="3240" w:hanging="360"/>
      </w:pPr>
      <w:rPr>
        <w:rFonts w:ascii="Symbol" w:hAnsi="Symbol" w:hint="default"/>
      </w:rPr>
    </w:lvl>
    <w:lvl w:ilvl="4" w:tplc="49887A66">
      <w:start w:val="1"/>
      <w:numFmt w:val="bullet"/>
      <w:lvlText w:val="o"/>
      <w:lvlJc w:val="left"/>
      <w:pPr>
        <w:ind w:left="3960" w:hanging="360"/>
      </w:pPr>
      <w:rPr>
        <w:rFonts w:ascii="Courier New" w:hAnsi="Courier New" w:hint="default"/>
      </w:rPr>
    </w:lvl>
    <w:lvl w:ilvl="5" w:tplc="1AB05A46">
      <w:start w:val="1"/>
      <w:numFmt w:val="bullet"/>
      <w:lvlText w:val=""/>
      <w:lvlJc w:val="left"/>
      <w:pPr>
        <w:ind w:left="4680" w:hanging="360"/>
      </w:pPr>
      <w:rPr>
        <w:rFonts w:ascii="Wingdings" w:hAnsi="Wingdings" w:hint="default"/>
      </w:rPr>
    </w:lvl>
    <w:lvl w:ilvl="6" w:tplc="AE06A152">
      <w:start w:val="1"/>
      <w:numFmt w:val="bullet"/>
      <w:lvlText w:val=""/>
      <w:lvlJc w:val="left"/>
      <w:pPr>
        <w:ind w:left="5400" w:hanging="360"/>
      </w:pPr>
      <w:rPr>
        <w:rFonts w:ascii="Symbol" w:hAnsi="Symbol" w:hint="default"/>
      </w:rPr>
    </w:lvl>
    <w:lvl w:ilvl="7" w:tplc="627A6996">
      <w:start w:val="1"/>
      <w:numFmt w:val="bullet"/>
      <w:lvlText w:val="o"/>
      <w:lvlJc w:val="left"/>
      <w:pPr>
        <w:ind w:left="6120" w:hanging="360"/>
      </w:pPr>
      <w:rPr>
        <w:rFonts w:ascii="Courier New" w:hAnsi="Courier New" w:hint="default"/>
      </w:rPr>
    </w:lvl>
    <w:lvl w:ilvl="8" w:tplc="F5CC5AD0">
      <w:start w:val="1"/>
      <w:numFmt w:val="bullet"/>
      <w:lvlText w:val=""/>
      <w:lvlJc w:val="left"/>
      <w:pPr>
        <w:ind w:left="6840" w:hanging="360"/>
      </w:pPr>
      <w:rPr>
        <w:rFonts w:ascii="Wingdings" w:hAnsi="Wingdings" w:hint="default"/>
      </w:rPr>
    </w:lvl>
  </w:abstractNum>
  <w:abstractNum w:abstractNumId="13" w15:restartNumberingAfterBreak="0">
    <w:nsid w:val="0850102E"/>
    <w:multiLevelType w:val="hybridMultilevel"/>
    <w:tmpl w:val="B55AD2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9756346"/>
    <w:multiLevelType w:val="hybridMultilevel"/>
    <w:tmpl w:val="2B5A8A4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5" w15:restartNumberingAfterBreak="0">
    <w:nsid w:val="1C714167"/>
    <w:multiLevelType w:val="hybridMultilevel"/>
    <w:tmpl w:val="BAB2D55E"/>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64D12D6"/>
    <w:multiLevelType w:val="hybridMultilevel"/>
    <w:tmpl w:val="B06244EC"/>
    <w:lvl w:ilvl="0" w:tplc="71B00E98">
      <w:start w:val="1"/>
      <w:numFmt w:val="bullet"/>
      <w:lvlText w:val=""/>
      <w:lvlJc w:val="left"/>
      <w:pPr>
        <w:ind w:left="1080" w:hanging="360"/>
      </w:pPr>
      <w:rPr>
        <w:rFonts w:ascii="Symbol" w:hAnsi="Symbol" w:hint="default"/>
      </w:rPr>
    </w:lvl>
    <w:lvl w:ilvl="1" w:tplc="46102BF6">
      <w:start w:val="1"/>
      <w:numFmt w:val="bullet"/>
      <w:lvlText w:val="o"/>
      <w:lvlJc w:val="left"/>
      <w:pPr>
        <w:ind w:left="1800" w:hanging="360"/>
      </w:pPr>
      <w:rPr>
        <w:rFonts w:ascii="Courier New" w:hAnsi="Courier New" w:hint="default"/>
      </w:rPr>
    </w:lvl>
    <w:lvl w:ilvl="2" w:tplc="F626C886">
      <w:start w:val="1"/>
      <w:numFmt w:val="bullet"/>
      <w:lvlText w:val=""/>
      <w:lvlJc w:val="left"/>
      <w:pPr>
        <w:ind w:left="2520" w:hanging="360"/>
      </w:pPr>
      <w:rPr>
        <w:rFonts w:ascii="Wingdings" w:hAnsi="Wingdings" w:hint="default"/>
      </w:rPr>
    </w:lvl>
    <w:lvl w:ilvl="3" w:tplc="6602F8CC">
      <w:start w:val="1"/>
      <w:numFmt w:val="bullet"/>
      <w:lvlText w:val=""/>
      <w:lvlJc w:val="left"/>
      <w:pPr>
        <w:ind w:left="3240" w:hanging="360"/>
      </w:pPr>
      <w:rPr>
        <w:rFonts w:ascii="Symbol" w:hAnsi="Symbol" w:hint="default"/>
      </w:rPr>
    </w:lvl>
    <w:lvl w:ilvl="4" w:tplc="4566E998">
      <w:start w:val="1"/>
      <w:numFmt w:val="bullet"/>
      <w:lvlText w:val="o"/>
      <w:lvlJc w:val="left"/>
      <w:pPr>
        <w:ind w:left="3960" w:hanging="360"/>
      </w:pPr>
      <w:rPr>
        <w:rFonts w:ascii="Courier New" w:hAnsi="Courier New" w:hint="default"/>
      </w:rPr>
    </w:lvl>
    <w:lvl w:ilvl="5" w:tplc="EFC88252">
      <w:start w:val="1"/>
      <w:numFmt w:val="bullet"/>
      <w:lvlText w:val=""/>
      <w:lvlJc w:val="left"/>
      <w:pPr>
        <w:ind w:left="4680" w:hanging="360"/>
      </w:pPr>
      <w:rPr>
        <w:rFonts w:ascii="Wingdings" w:hAnsi="Wingdings" w:hint="default"/>
      </w:rPr>
    </w:lvl>
    <w:lvl w:ilvl="6" w:tplc="0E7E3F9A">
      <w:start w:val="1"/>
      <w:numFmt w:val="bullet"/>
      <w:lvlText w:val=""/>
      <w:lvlJc w:val="left"/>
      <w:pPr>
        <w:ind w:left="5400" w:hanging="360"/>
      </w:pPr>
      <w:rPr>
        <w:rFonts w:ascii="Symbol" w:hAnsi="Symbol" w:hint="default"/>
      </w:rPr>
    </w:lvl>
    <w:lvl w:ilvl="7" w:tplc="4C8E793E">
      <w:start w:val="1"/>
      <w:numFmt w:val="bullet"/>
      <w:lvlText w:val="o"/>
      <w:lvlJc w:val="left"/>
      <w:pPr>
        <w:ind w:left="6120" w:hanging="360"/>
      </w:pPr>
      <w:rPr>
        <w:rFonts w:ascii="Courier New" w:hAnsi="Courier New" w:hint="default"/>
      </w:rPr>
    </w:lvl>
    <w:lvl w:ilvl="8" w:tplc="D75EBEBA">
      <w:start w:val="1"/>
      <w:numFmt w:val="bullet"/>
      <w:lvlText w:val=""/>
      <w:lvlJc w:val="left"/>
      <w:pPr>
        <w:ind w:left="6840" w:hanging="360"/>
      </w:pPr>
      <w:rPr>
        <w:rFonts w:ascii="Wingdings" w:hAnsi="Wingdings" w:hint="default"/>
      </w:rPr>
    </w:lvl>
  </w:abstractNum>
  <w:abstractNum w:abstractNumId="17" w15:restartNumberingAfterBreak="0">
    <w:nsid w:val="2BA1BDDE"/>
    <w:multiLevelType w:val="hybridMultilevel"/>
    <w:tmpl w:val="FFFFFFFF"/>
    <w:lvl w:ilvl="0" w:tplc="D234ADEC">
      <w:start w:val="1"/>
      <w:numFmt w:val="bullet"/>
      <w:lvlText w:val=""/>
      <w:lvlJc w:val="left"/>
      <w:pPr>
        <w:ind w:left="1080" w:hanging="360"/>
      </w:pPr>
      <w:rPr>
        <w:rFonts w:ascii="Symbol" w:hAnsi="Symbol" w:hint="default"/>
      </w:rPr>
    </w:lvl>
    <w:lvl w:ilvl="1" w:tplc="EB687696">
      <w:start w:val="1"/>
      <w:numFmt w:val="bullet"/>
      <w:lvlText w:val="o"/>
      <w:lvlJc w:val="left"/>
      <w:pPr>
        <w:ind w:left="1800" w:hanging="360"/>
      </w:pPr>
      <w:rPr>
        <w:rFonts w:ascii="Courier New" w:hAnsi="Courier New" w:hint="default"/>
      </w:rPr>
    </w:lvl>
    <w:lvl w:ilvl="2" w:tplc="E97A6A4E">
      <w:start w:val="1"/>
      <w:numFmt w:val="bullet"/>
      <w:lvlText w:val=""/>
      <w:lvlJc w:val="left"/>
      <w:pPr>
        <w:ind w:left="2520" w:hanging="360"/>
      </w:pPr>
      <w:rPr>
        <w:rFonts w:ascii="Wingdings" w:hAnsi="Wingdings" w:hint="default"/>
      </w:rPr>
    </w:lvl>
    <w:lvl w:ilvl="3" w:tplc="C9762B28">
      <w:start w:val="1"/>
      <w:numFmt w:val="bullet"/>
      <w:lvlText w:val=""/>
      <w:lvlJc w:val="left"/>
      <w:pPr>
        <w:ind w:left="3240" w:hanging="360"/>
      </w:pPr>
      <w:rPr>
        <w:rFonts w:ascii="Symbol" w:hAnsi="Symbol" w:hint="default"/>
      </w:rPr>
    </w:lvl>
    <w:lvl w:ilvl="4" w:tplc="FACCF292">
      <w:start w:val="1"/>
      <w:numFmt w:val="bullet"/>
      <w:lvlText w:val="o"/>
      <w:lvlJc w:val="left"/>
      <w:pPr>
        <w:ind w:left="3960" w:hanging="360"/>
      </w:pPr>
      <w:rPr>
        <w:rFonts w:ascii="Courier New" w:hAnsi="Courier New" w:hint="default"/>
      </w:rPr>
    </w:lvl>
    <w:lvl w:ilvl="5" w:tplc="7130BE32">
      <w:start w:val="1"/>
      <w:numFmt w:val="bullet"/>
      <w:lvlText w:val=""/>
      <w:lvlJc w:val="left"/>
      <w:pPr>
        <w:ind w:left="4680" w:hanging="360"/>
      </w:pPr>
      <w:rPr>
        <w:rFonts w:ascii="Wingdings" w:hAnsi="Wingdings" w:hint="default"/>
      </w:rPr>
    </w:lvl>
    <w:lvl w:ilvl="6" w:tplc="3F1686EE">
      <w:start w:val="1"/>
      <w:numFmt w:val="bullet"/>
      <w:lvlText w:val=""/>
      <w:lvlJc w:val="left"/>
      <w:pPr>
        <w:ind w:left="5400" w:hanging="360"/>
      </w:pPr>
      <w:rPr>
        <w:rFonts w:ascii="Symbol" w:hAnsi="Symbol" w:hint="default"/>
      </w:rPr>
    </w:lvl>
    <w:lvl w:ilvl="7" w:tplc="F49C9D14">
      <w:start w:val="1"/>
      <w:numFmt w:val="bullet"/>
      <w:lvlText w:val="o"/>
      <w:lvlJc w:val="left"/>
      <w:pPr>
        <w:ind w:left="6120" w:hanging="360"/>
      </w:pPr>
      <w:rPr>
        <w:rFonts w:ascii="Courier New" w:hAnsi="Courier New" w:hint="default"/>
      </w:rPr>
    </w:lvl>
    <w:lvl w:ilvl="8" w:tplc="A40E399C">
      <w:start w:val="1"/>
      <w:numFmt w:val="bullet"/>
      <w:lvlText w:val=""/>
      <w:lvlJc w:val="left"/>
      <w:pPr>
        <w:ind w:left="6840" w:hanging="360"/>
      </w:pPr>
      <w:rPr>
        <w:rFonts w:ascii="Wingdings" w:hAnsi="Wingdings" w:hint="default"/>
      </w:rPr>
    </w:lvl>
  </w:abstractNum>
  <w:abstractNum w:abstractNumId="18" w15:restartNumberingAfterBreak="0">
    <w:nsid w:val="2C0042FE"/>
    <w:multiLevelType w:val="multilevel"/>
    <w:tmpl w:val="B9EC2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B73301"/>
    <w:multiLevelType w:val="hybridMultilevel"/>
    <w:tmpl w:val="F4A2751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39744EA1"/>
    <w:multiLevelType w:val="hybridMultilevel"/>
    <w:tmpl w:val="6DBE999E"/>
    <w:lvl w:ilvl="0" w:tplc="2C0A0001">
      <w:start w:val="1"/>
      <w:numFmt w:val="bullet"/>
      <w:lvlText w:val=""/>
      <w:lvlJc w:val="left"/>
      <w:pPr>
        <w:ind w:left="1498" w:hanging="360"/>
      </w:pPr>
      <w:rPr>
        <w:rFonts w:ascii="Symbol" w:hAnsi="Symbol" w:hint="default"/>
      </w:rPr>
    </w:lvl>
    <w:lvl w:ilvl="1" w:tplc="2C0A0003" w:tentative="1">
      <w:start w:val="1"/>
      <w:numFmt w:val="bullet"/>
      <w:lvlText w:val="o"/>
      <w:lvlJc w:val="left"/>
      <w:pPr>
        <w:ind w:left="2218" w:hanging="360"/>
      </w:pPr>
      <w:rPr>
        <w:rFonts w:ascii="Courier New" w:hAnsi="Courier New" w:cs="Courier New" w:hint="default"/>
      </w:rPr>
    </w:lvl>
    <w:lvl w:ilvl="2" w:tplc="2C0A0005" w:tentative="1">
      <w:start w:val="1"/>
      <w:numFmt w:val="bullet"/>
      <w:lvlText w:val=""/>
      <w:lvlJc w:val="left"/>
      <w:pPr>
        <w:ind w:left="2938" w:hanging="360"/>
      </w:pPr>
      <w:rPr>
        <w:rFonts w:ascii="Wingdings" w:hAnsi="Wingdings" w:hint="default"/>
      </w:rPr>
    </w:lvl>
    <w:lvl w:ilvl="3" w:tplc="2C0A0001" w:tentative="1">
      <w:start w:val="1"/>
      <w:numFmt w:val="bullet"/>
      <w:lvlText w:val=""/>
      <w:lvlJc w:val="left"/>
      <w:pPr>
        <w:ind w:left="3658" w:hanging="360"/>
      </w:pPr>
      <w:rPr>
        <w:rFonts w:ascii="Symbol" w:hAnsi="Symbol" w:hint="default"/>
      </w:rPr>
    </w:lvl>
    <w:lvl w:ilvl="4" w:tplc="2C0A0003" w:tentative="1">
      <w:start w:val="1"/>
      <w:numFmt w:val="bullet"/>
      <w:lvlText w:val="o"/>
      <w:lvlJc w:val="left"/>
      <w:pPr>
        <w:ind w:left="4378" w:hanging="360"/>
      </w:pPr>
      <w:rPr>
        <w:rFonts w:ascii="Courier New" w:hAnsi="Courier New" w:cs="Courier New" w:hint="default"/>
      </w:rPr>
    </w:lvl>
    <w:lvl w:ilvl="5" w:tplc="2C0A0005" w:tentative="1">
      <w:start w:val="1"/>
      <w:numFmt w:val="bullet"/>
      <w:lvlText w:val=""/>
      <w:lvlJc w:val="left"/>
      <w:pPr>
        <w:ind w:left="5098" w:hanging="360"/>
      </w:pPr>
      <w:rPr>
        <w:rFonts w:ascii="Wingdings" w:hAnsi="Wingdings" w:hint="default"/>
      </w:rPr>
    </w:lvl>
    <w:lvl w:ilvl="6" w:tplc="2C0A0001" w:tentative="1">
      <w:start w:val="1"/>
      <w:numFmt w:val="bullet"/>
      <w:lvlText w:val=""/>
      <w:lvlJc w:val="left"/>
      <w:pPr>
        <w:ind w:left="5818" w:hanging="360"/>
      </w:pPr>
      <w:rPr>
        <w:rFonts w:ascii="Symbol" w:hAnsi="Symbol" w:hint="default"/>
      </w:rPr>
    </w:lvl>
    <w:lvl w:ilvl="7" w:tplc="2C0A0003" w:tentative="1">
      <w:start w:val="1"/>
      <w:numFmt w:val="bullet"/>
      <w:lvlText w:val="o"/>
      <w:lvlJc w:val="left"/>
      <w:pPr>
        <w:ind w:left="6538" w:hanging="360"/>
      </w:pPr>
      <w:rPr>
        <w:rFonts w:ascii="Courier New" w:hAnsi="Courier New" w:cs="Courier New" w:hint="default"/>
      </w:rPr>
    </w:lvl>
    <w:lvl w:ilvl="8" w:tplc="2C0A0005" w:tentative="1">
      <w:start w:val="1"/>
      <w:numFmt w:val="bullet"/>
      <w:lvlText w:val=""/>
      <w:lvlJc w:val="left"/>
      <w:pPr>
        <w:ind w:left="7258" w:hanging="360"/>
      </w:pPr>
      <w:rPr>
        <w:rFonts w:ascii="Wingdings" w:hAnsi="Wingdings" w:hint="default"/>
      </w:rPr>
    </w:lvl>
  </w:abstractNum>
  <w:abstractNum w:abstractNumId="21" w15:restartNumberingAfterBreak="0">
    <w:nsid w:val="3C0E32E0"/>
    <w:multiLevelType w:val="hybridMultilevel"/>
    <w:tmpl w:val="E698E034"/>
    <w:lvl w:ilvl="0" w:tplc="CFC2F304">
      <w:start w:val="1"/>
      <w:numFmt w:val="bullet"/>
      <w:lvlText w:val=""/>
      <w:lvlJc w:val="left"/>
      <w:pPr>
        <w:ind w:left="1080" w:hanging="360"/>
      </w:pPr>
      <w:rPr>
        <w:rFonts w:ascii="Symbol" w:hAnsi="Symbol" w:hint="default"/>
      </w:rPr>
    </w:lvl>
    <w:lvl w:ilvl="1" w:tplc="7792BE9C">
      <w:start w:val="1"/>
      <w:numFmt w:val="bullet"/>
      <w:lvlText w:val="o"/>
      <w:lvlJc w:val="left"/>
      <w:pPr>
        <w:ind w:left="1800" w:hanging="360"/>
      </w:pPr>
      <w:rPr>
        <w:rFonts w:ascii="Courier New" w:hAnsi="Courier New" w:hint="default"/>
      </w:rPr>
    </w:lvl>
    <w:lvl w:ilvl="2" w:tplc="074A2486">
      <w:start w:val="1"/>
      <w:numFmt w:val="bullet"/>
      <w:lvlText w:val=""/>
      <w:lvlJc w:val="left"/>
      <w:pPr>
        <w:ind w:left="2520" w:hanging="360"/>
      </w:pPr>
      <w:rPr>
        <w:rFonts w:ascii="Wingdings" w:hAnsi="Wingdings" w:hint="default"/>
      </w:rPr>
    </w:lvl>
    <w:lvl w:ilvl="3" w:tplc="9BD6DCE6">
      <w:start w:val="1"/>
      <w:numFmt w:val="bullet"/>
      <w:lvlText w:val=""/>
      <w:lvlJc w:val="left"/>
      <w:pPr>
        <w:ind w:left="3240" w:hanging="360"/>
      </w:pPr>
      <w:rPr>
        <w:rFonts w:ascii="Symbol" w:hAnsi="Symbol" w:hint="default"/>
      </w:rPr>
    </w:lvl>
    <w:lvl w:ilvl="4" w:tplc="FA32F4D0">
      <w:start w:val="1"/>
      <w:numFmt w:val="bullet"/>
      <w:lvlText w:val="o"/>
      <w:lvlJc w:val="left"/>
      <w:pPr>
        <w:ind w:left="3960" w:hanging="360"/>
      </w:pPr>
      <w:rPr>
        <w:rFonts w:ascii="Courier New" w:hAnsi="Courier New" w:hint="default"/>
      </w:rPr>
    </w:lvl>
    <w:lvl w:ilvl="5" w:tplc="82825C2C">
      <w:start w:val="1"/>
      <w:numFmt w:val="bullet"/>
      <w:lvlText w:val=""/>
      <w:lvlJc w:val="left"/>
      <w:pPr>
        <w:ind w:left="4680" w:hanging="360"/>
      </w:pPr>
      <w:rPr>
        <w:rFonts w:ascii="Wingdings" w:hAnsi="Wingdings" w:hint="default"/>
      </w:rPr>
    </w:lvl>
    <w:lvl w:ilvl="6" w:tplc="6D7218C4">
      <w:start w:val="1"/>
      <w:numFmt w:val="bullet"/>
      <w:lvlText w:val=""/>
      <w:lvlJc w:val="left"/>
      <w:pPr>
        <w:ind w:left="5400" w:hanging="360"/>
      </w:pPr>
      <w:rPr>
        <w:rFonts w:ascii="Symbol" w:hAnsi="Symbol" w:hint="default"/>
      </w:rPr>
    </w:lvl>
    <w:lvl w:ilvl="7" w:tplc="8FFC322A">
      <w:start w:val="1"/>
      <w:numFmt w:val="bullet"/>
      <w:lvlText w:val="o"/>
      <w:lvlJc w:val="left"/>
      <w:pPr>
        <w:ind w:left="6120" w:hanging="360"/>
      </w:pPr>
      <w:rPr>
        <w:rFonts w:ascii="Courier New" w:hAnsi="Courier New" w:hint="default"/>
      </w:rPr>
    </w:lvl>
    <w:lvl w:ilvl="8" w:tplc="D5DAC896">
      <w:start w:val="1"/>
      <w:numFmt w:val="bullet"/>
      <w:lvlText w:val=""/>
      <w:lvlJc w:val="left"/>
      <w:pPr>
        <w:ind w:left="6840" w:hanging="360"/>
      </w:pPr>
      <w:rPr>
        <w:rFonts w:ascii="Wingdings" w:hAnsi="Wingdings" w:hint="default"/>
      </w:rPr>
    </w:lvl>
  </w:abstractNum>
  <w:abstractNum w:abstractNumId="22" w15:restartNumberingAfterBreak="0">
    <w:nsid w:val="3D7E0FF4"/>
    <w:multiLevelType w:val="hybridMultilevel"/>
    <w:tmpl w:val="A156C98E"/>
    <w:lvl w:ilvl="0" w:tplc="CE923A5A">
      <w:start w:val="1"/>
      <w:numFmt w:val="bullet"/>
      <w:lvlText w:val="-"/>
      <w:lvlJc w:val="left"/>
      <w:pPr>
        <w:ind w:left="720" w:hanging="360"/>
      </w:pPr>
      <w:rPr>
        <w:rFonts w:ascii="Aptos" w:hAnsi="Aptos" w:hint="default"/>
      </w:rPr>
    </w:lvl>
    <w:lvl w:ilvl="1" w:tplc="0A7CA940">
      <w:start w:val="1"/>
      <w:numFmt w:val="bullet"/>
      <w:lvlText w:val="o"/>
      <w:lvlJc w:val="left"/>
      <w:pPr>
        <w:ind w:left="1440" w:hanging="360"/>
      </w:pPr>
      <w:rPr>
        <w:rFonts w:ascii="Courier New" w:hAnsi="Courier New" w:hint="default"/>
      </w:rPr>
    </w:lvl>
    <w:lvl w:ilvl="2" w:tplc="6C78A532">
      <w:start w:val="1"/>
      <w:numFmt w:val="bullet"/>
      <w:lvlText w:val=""/>
      <w:lvlJc w:val="left"/>
      <w:pPr>
        <w:ind w:left="2160" w:hanging="360"/>
      </w:pPr>
      <w:rPr>
        <w:rFonts w:ascii="Wingdings" w:hAnsi="Wingdings" w:hint="default"/>
      </w:rPr>
    </w:lvl>
    <w:lvl w:ilvl="3" w:tplc="E36ADBDC">
      <w:start w:val="1"/>
      <w:numFmt w:val="bullet"/>
      <w:lvlText w:val=""/>
      <w:lvlJc w:val="left"/>
      <w:pPr>
        <w:ind w:left="2880" w:hanging="360"/>
      </w:pPr>
      <w:rPr>
        <w:rFonts w:ascii="Symbol" w:hAnsi="Symbol" w:hint="default"/>
      </w:rPr>
    </w:lvl>
    <w:lvl w:ilvl="4" w:tplc="2E8C0170">
      <w:start w:val="1"/>
      <w:numFmt w:val="bullet"/>
      <w:lvlText w:val="o"/>
      <w:lvlJc w:val="left"/>
      <w:pPr>
        <w:ind w:left="3600" w:hanging="360"/>
      </w:pPr>
      <w:rPr>
        <w:rFonts w:ascii="Courier New" w:hAnsi="Courier New" w:hint="default"/>
      </w:rPr>
    </w:lvl>
    <w:lvl w:ilvl="5" w:tplc="61E4F094">
      <w:start w:val="1"/>
      <w:numFmt w:val="bullet"/>
      <w:lvlText w:val=""/>
      <w:lvlJc w:val="left"/>
      <w:pPr>
        <w:ind w:left="4320" w:hanging="360"/>
      </w:pPr>
      <w:rPr>
        <w:rFonts w:ascii="Wingdings" w:hAnsi="Wingdings" w:hint="default"/>
      </w:rPr>
    </w:lvl>
    <w:lvl w:ilvl="6" w:tplc="FD706C62">
      <w:start w:val="1"/>
      <w:numFmt w:val="bullet"/>
      <w:lvlText w:val=""/>
      <w:lvlJc w:val="left"/>
      <w:pPr>
        <w:ind w:left="5040" w:hanging="360"/>
      </w:pPr>
      <w:rPr>
        <w:rFonts w:ascii="Symbol" w:hAnsi="Symbol" w:hint="default"/>
      </w:rPr>
    </w:lvl>
    <w:lvl w:ilvl="7" w:tplc="6A0AA2A0">
      <w:start w:val="1"/>
      <w:numFmt w:val="bullet"/>
      <w:lvlText w:val="o"/>
      <w:lvlJc w:val="left"/>
      <w:pPr>
        <w:ind w:left="5760" w:hanging="360"/>
      </w:pPr>
      <w:rPr>
        <w:rFonts w:ascii="Courier New" w:hAnsi="Courier New" w:hint="default"/>
      </w:rPr>
    </w:lvl>
    <w:lvl w:ilvl="8" w:tplc="4148BE5A">
      <w:start w:val="1"/>
      <w:numFmt w:val="bullet"/>
      <w:lvlText w:val=""/>
      <w:lvlJc w:val="left"/>
      <w:pPr>
        <w:ind w:left="6480" w:hanging="360"/>
      </w:pPr>
      <w:rPr>
        <w:rFonts w:ascii="Wingdings" w:hAnsi="Wingdings" w:hint="default"/>
      </w:rPr>
    </w:lvl>
  </w:abstractNum>
  <w:abstractNum w:abstractNumId="23" w15:restartNumberingAfterBreak="0">
    <w:nsid w:val="3FEE1709"/>
    <w:multiLevelType w:val="hybridMultilevel"/>
    <w:tmpl w:val="FFFFFFFF"/>
    <w:lvl w:ilvl="0" w:tplc="2A6CFA3A">
      <w:start w:val="1"/>
      <w:numFmt w:val="bullet"/>
      <w:lvlText w:val=""/>
      <w:lvlJc w:val="left"/>
      <w:pPr>
        <w:ind w:left="1080" w:hanging="360"/>
      </w:pPr>
      <w:rPr>
        <w:rFonts w:ascii="Symbol" w:hAnsi="Symbol" w:hint="default"/>
      </w:rPr>
    </w:lvl>
    <w:lvl w:ilvl="1" w:tplc="04B62816">
      <w:start w:val="1"/>
      <w:numFmt w:val="bullet"/>
      <w:lvlText w:val="o"/>
      <w:lvlJc w:val="left"/>
      <w:pPr>
        <w:ind w:left="1800" w:hanging="360"/>
      </w:pPr>
      <w:rPr>
        <w:rFonts w:ascii="Courier New" w:hAnsi="Courier New" w:hint="default"/>
      </w:rPr>
    </w:lvl>
    <w:lvl w:ilvl="2" w:tplc="2D347EDA">
      <w:start w:val="1"/>
      <w:numFmt w:val="bullet"/>
      <w:lvlText w:val=""/>
      <w:lvlJc w:val="left"/>
      <w:pPr>
        <w:ind w:left="2520" w:hanging="360"/>
      </w:pPr>
      <w:rPr>
        <w:rFonts w:ascii="Wingdings" w:hAnsi="Wingdings" w:hint="default"/>
      </w:rPr>
    </w:lvl>
    <w:lvl w:ilvl="3" w:tplc="FDA40332">
      <w:start w:val="1"/>
      <w:numFmt w:val="bullet"/>
      <w:lvlText w:val=""/>
      <w:lvlJc w:val="left"/>
      <w:pPr>
        <w:ind w:left="3240" w:hanging="360"/>
      </w:pPr>
      <w:rPr>
        <w:rFonts w:ascii="Symbol" w:hAnsi="Symbol" w:hint="default"/>
      </w:rPr>
    </w:lvl>
    <w:lvl w:ilvl="4" w:tplc="0C94DF62">
      <w:start w:val="1"/>
      <w:numFmt w:val="bullet"/>
      <w:lvlText w:val="o"/>
      <w:lvlJc w:val="left"/>
      <w:pPr>
        <w:ind w:left="3960" w:hanging="360"/>
      </w:pPr>
      <w:rPr>
        <w:rFonts w:ascii="Courier New" w:hAnsi="Courier New" w:hint="default"/>
      </w:rPr>
    </w:lvl>
    <w:lvl w:ilvl="5" w:tplc="3BCAFD8C">
      <w:start w:val="1"/>
      <w:numFmt w:val="bullet"/>
      <w:lvlText w:val=""/>
      <w:lvlJc w:val="left"/>
      <w:pPr>
        <w:ind w:left="4680" w:hanging="360"/>
      </w:pPr>
      <w:rPr>
        <w:rFonts w:ascii="Wingdings" w:hAnsi="Wingdings" w:hint="default"/>
      </w:rPr>
    </w:lvl>
    <w:lvl w:ilvl="6" w:tplc="953CC126">
      <w:start w:val="1"/>
      <w:numFmt w:val="bullet"/>
      <w:lvlText w:val=""/>
      <w:lvlJc w:val="left"/>
      <w:pPr>
        <w:ind w:left="5400" w:hanging="360"/>
      </w:pPr>
      <w:rPr>
        <w:rFonts w:ascii="Symbol" w:hAnsi="Symbol" w:hint="default"/>
      </w:rPr>
    </w:lvl>
    <w:lvl w:ilvl="7" w:tplc="6A6ABC3A">
      <w:start w:val="1"/>
      <w:numFmt w:val="bullet"/>
      <w:lvlText w:val="o"/>
      <w:lvlJc w:val="left"/>
      <w:pPr>
        <w:ind w:left="6120" w:hanging="360"/>
      </w:pPr>
      <w:rPr>
        <w:rFonts w:ascii="Courier New" w:hAnsi="Courier New" w:hint="default"/>
      </w:rPr>
    </w:lvl>
    <w:lvl w:ilvl="8" w:tplc="896EC10E">
      <w:start w:val="1"/>
      <w:numFmt w:val="bullet"/>
      <w:lvlText w:val=""/>
      <w:lvlJc w:val="left"/>
      <w:pPr>
        <w:ind w:left="6840" w:hanging="360"/>
      </w:pPr>
      <w:rPr>
        <w:rFonts w:ascii="Wingdings" w:hAnsi="Wingdings" w:hint="default"/>
      </w:rPr>
    </w:lvl>
  </w:abstractNum>
  <w:abstractNum w:abstractNumId="24" w15:restartNumberingAfterBreak="0">
    <w:nsid w:val="41051250"/>
    <w:multiLevelType w:val="hybridMultilevel"/>
    <w:tmpl w:val="BDECB7B8"/>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4B27707E"/>
    <w:multiLevelType w:val="hybridMultilevel"/>
    <w:tmpl w:val="9CEECB48"/>
    <w:lvl w:ilvl="0" w:tplc="2114587C">
      <w:start w:val="1"/>
      <w:numFmt w:val="bullet"/>
      <w:lvlText w:val=""/>
      <w:lvlJc w:val="left"/>
      <w:pPr>
        <w:ind w:left="1080" w:hanging="360"/>
      </w:pPr>
      <w:rPr>
        <w:rFonts w:ascii="Symbol" w:hAnsi="Symbol" w:hint="default"/>
      </w:rPr>
    </w:lvl>
    <w:lvl w:ilvl="1" w:tplc="151410F2">
      <w:start w:val="1"/>
      <w:numFmt w:val="bullet"/>
      <w:lvlText w:val="o"/>
      <w:lvlJc w:val="left"/>
      <w:pPr>
        <w:ind w:left="1800" w:hanging="360"/>
      </w:pPr>
      <w:rPr>
        <w:rFonts w:ascii="Courier New" w:hAnsi="Courier New" w:hint="default"/>
      </w:rPr>
    </w:lvl>
    <w:lvl w:ilvl="2" w:tplc="9932A4D6">
      <w:start w:val="1"/>
      <w:numFmt w:val="bullet"/>
      <w:lvlText w:val=""/>
      <w:lvlJc w:val="left"/>
      <w:pPr>
        <w:ind w:left="2520" w:hanging="360"/>
      </w:pPr>
      <w:rPr>
        <w:rFonts w:ascii="Wingdings" w:hAnsi="Wingdings" w:hint="default"/>
      </w:rPr>
    </w:lvl>
    <w:lvl w:ilvl="3" w:tplc="55D8CA20">
      <w:start w:val="1"/>
      <w:numFmt w:val="bullet"/>
      <w:lvlText w:val=""/>
      <w:lvlJc w:val="left"/>
      <w:pPr>
        <w:ind w:left="3240" w:hanging="360"/>
      </w:pPr>
      <w:rPr>
        <w:rFonts w:ascii="Symbol" w:hAnsi="Symbol" w:hint="default"/>
      </w:rPr>
    </w:lvl>
    <w:lvl w:ilvl="4" w:tplc="C8D2B788">
      <w:start w:val="1"/>
      <w:numFmt w:val="bullet"/>
      <w:lvlText w:val="o"/>
      <w:lvlJc w:val="left"/>
      <w:pPr>
        <w:ind w:left="3960" w:hanging="360"/>
      </w:pPr>
      <w:rPr>
        <w:rFonts w:ascii="Courier New" w:hAnsi="Courier New" w:hint="default"/>
      </w:rPr>
    </w:lvl>
    <w:lvl w:ilvl="5" w:tplc="8946C856">
      <w:start w:val="1"/>
      <w:numFmt w:val="bullet"/>
      <w:lvlText w:val=""/>
      <w:lvlJc w:val="left"/>
      <w:pPr>
        <w:ind w:left="4680" w:hanging="360"/>
      </w:pPr>
      <w:rPr>
        <w:rFonts w:ascii="Wingdings" w:hAnsi="Wingdings" w:hint="default"/>
      </w:rPr>
    </w:lvl>
    <w:lvl w:ilvl="6" w:tplc="336649AA">
      <w:start w:val="1"/>
      <w:numFmt w:val="bullet"/>
      <w:lvlText w:val=""/>
      <w:lvlJc w:val="left"/>
      <w:pPr>
        <w:ind w:left="5400" w:hanging="360"/>
      </w:pPr>
      <w:rPr>
        <w:rFonts w:ascii="Symbol" w:hAnsi="Symbol" w:hint="default"/>
      </w:rPr>
    </w:lvl>
    <w:lvl w:ilvl="7" w:tplc="4B0094E0">
      <w:start w:val="1"/>
      <w:numFmt w:val="bullet"/>
      <w:lvlText w:val="o"/>
      <w:lvlJc w:val="left"/>
      <w:pPr>
        <w:ind w:left="6120" w:hanging="360"/>
      </w:pPr>
      <w:rPr>
        <w:rFonts w:ascii="Courier New" w:hAnsi="Courier New" w:hint="default"/>
      </w:rPr>
    </w:lvl>
    <w:lvl w:ilvl="8" w:tplc="E5CA12C4">
      <w:start w:val="1"/>
      <w:numFmt w:val="bullet"/>
      <w:lvlText w:val=""/>
      <w:lvlJc w:val="left"/>
      <w:pPr>
        <w:ind w:left="6840" w:hanging="360"/>
      </w:pPr>
      <w:rPr>
        <w:rFonts w:ascii="Wingdings" w:hAnsi="Wingdings" w:hint="default"/>
      </w:rPr>
    </w:lvl>
  </w:abstractNum>
  <w:abstractNum w:abstractNumId="26" w15:restartNumberingAfterBreak="0">
    <w:nsid w:val="548F28C8"/>
    <w:multiLevelType w:val="hybridMultilevel"/>
    <w:tmpl w:val="5CB031A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7" w15:restartNumberingAfterBreak="0">
    <w:nsid w:val="568F3502"/>
    <w:multiLevelType w:val="hybridMultilevel"/>
    <w:tmpl w:val="34F63CE0"/>
    <w:lvl w:ilvl="0" w:tplc="2C0A0001">
      <w:start w:val="1"/>
      <w:numFmt w:val="bullet"/>
      <w:lvlText w:val=""/>
      <w:lvlJc w:val="left"/>
      <w:pPr>
        <w:ind w:left="1080" w:hanging="360"/>
      </w:pPr>
      <w:rPr>
        <w:rFonts w:ascii="Symbol" w:hAnsi="Symbol" w:hint="default"/>
      </w:rPr>
    </w:lvl>
    <w:lvl w:ilvl="1" w:tplc="DDBC00D6">
      <w:start w:val="1"/>
      <w:numFmt w:val="bullet"/>
      <w:lvlText w:val="o"/>
      <w:lvlJc w:val="left"/>
      <w:pPr>
        <w:ind w:left="1800" w:hanging="360"/>
      </w:pPr>
      <w:rPr>
        <w:rFonts w:ascii="Courier New" w:hAnsi="Courier New" w:hint="default"/>
      </w:rPr>
    </w:lvl>
    <w:lvl w:ilvl="2" w:tplc="703E7B00">
      <w:start w:val="1"/>
      <w:numFmt w:val="bullet"/>
      <w:lvlText w:val=""/>
      <w:lvlJc w:val="left"/>
      <w:pPr>
        <w:ind w:left="2520" w:hanging="360"/>
      </w:pPr>
      <w:rPr>
        <w:rFonts w:ascii="Wingdings" w:hAnsi="Wingdings" w:hint="default"/>
      </w:rPr>
    </w:lvl>
    <w:lvl w:ilvl="3" w:tplc="37067470">
      <w:start w:val="1"/>
      <w:numFmt w:val="bullet"/>
      <w:lvlText w:val=""/>
      <w:lvlJc w:val="left"/>
      <w:pPr>
        <w:ind w:left="3240" w:hanging="360"/>
      </w:pPr>
      <w:rPr>
        <w:rFonts w:ascii="Symbol" w:hAnsi="Symbol" w:hint="default"/>
      </w:rPr>
    </w:lvl>
    <w:lvl w:ilvl="4" w:tplc="513A918A">
      <w:start w:val="1"/>
      <w:numFmt w:val="bullet"/>
      <w:lvlText w:val="o"/>
      <w:lvlJc w:val="left"/>
      <w:pPr>
        <w:ind w:left="3960" w:hanging="360"/>
      </w:pPr>
      <w:rPr>
        <w:rFonts w:ascii="Courier New" w:hAnsi="Courier New" w:hint="default"/>
      </w:rPr>
    </w:lvl>
    <w:lvl w:ilvl="5" w:tplc="0776BD74">
      <w:start w:val="1"/>
      <w:numFmt w:val="bullet"/>
      <w:lvlText w:val=""/>
      <w:lvlJc w:val="left"/>
      <w:pPr>
        <w:ind w:left="4680" w:hanging="360"/>
      </w:pPr>
      <w:rPr>
        <w:rFonts w:ascii="Wingdings" w:hAnsi="Wingdings" w:hint="default"/>
      </w:rPr>
    </w:lvl>
    <w:lvl w:ilvl="6" w:tplc="7B5C18B0">
      <w:start w:val="1"/>
      <w:numFmt w:val="bullet"/>
      <w:lvlText w:val=""/>
      <w:lvlJc w:val="left"/>
      <w:pPr>
        <w:ind w:left="5400" w:hanging="360"/>
      </w:pPr>
      <w:rPr>
        <w:rFonts w:ascii="Symbol" w:hAnsi="Symbol" w:hint="default"/>
      </w:rPr>
    </w:lvl>
    <w:lvl w:ilvl="7" w:tplc="81786756">
      <w:start w:val="1"/>
      <w:numFmt w:val="bullet"/>
      <w:lvlText w:val="o"/>
      <w:lvlJc w:val="left"/>
      <w:pPr>
        <w:ind w:left="6120" w:hanging="360"/>
      </w:pPr>
      <w:rPr>
        <w:rFonts w:ascii="Courier New" w:hAnsi="Courier New" w:hint="default"/>
      </w:rPr>
    </w:lvl>
    <w:lvl w:ilvl="8" w:tplc="E58244D8">
      <w:start w:val="1"/>
      <w:numFmt w:val="bullet"/>
      <w:lvlText w:val=""/>
      <w:lvlJc w:val="left"/>
      <w:pPr>
        <w:ind w:left="6840" w:hanging="360"/>
      </w:pPr>
      <w:rPr>
        <w:rFonts w:ascii="Wingdings" w:hAnsi="Wingdings" w:hint="default"/>
      </w:rPr>
    </w:lvl>
  </w:abstractNum>
  <w:abstractNum w:abstractNumId="28" w15:restartNumberingAfterBreak="0">
    <w:nsid w:val="56C460CF"/>
    <w:multiLevelType w:val="multilevel"/>
    <w:tmpl w:val="613C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36C29"/>
    <w:multiLevelType w:val="hybridMultilevel"/>
    <w:tmpl w:val="FFFFFFFF"/>
    <w:lvl w:ilvl="0" w:tplc="7A2C76F8">
      <w:start w:val="1"/>
      <w:numFmt w:val="bullet"/>
      <w:lvlText w:val=""/>
      <w:lvlJc w:val="left"/>
      <w:pPr>
        <w:ind w:left="1440" w:hanging="360"/>
      </w:pPr>
      <w:rPr>
        <w:rFonts w:ascii="Symbol" w:hAnsi="Symbol" w:hint="default"/>
      </w:rPr>
    </w:lvl>
    <w:lvl w:ilvl="1" w:tplc="74A697EA">
      <w:start w:val="1"/>
      <w:numFmt w:val="bullet"/>
      <w:lvlText w:val="o"/>
      <w:lvlJc w:val="left"/>
      <w:pPr>
        <w:ind w:left="2160" w:hanging="360"/>
      </w:pPr>
      <w:rPr>
        <w:rFonts w:ascii="Courier New" w:hAnsi="Courier New" w:hint="default"/>
      </w:rPr>
    </w:lvl>
    <w:lvl w:ilvl="2" w:tplc="7458BFC4">
      <w:start w:val="1"/>
      <w:numFmt w:val="bullet"/>
      <w:lvlText w:val=""/>
      <w:lvlJc w:val="left"/>
      <w:pPr>
        <w:ind w:left="2880" w:hanging="360"/>
      </w:pPr>
      <w:rPr>
        <w:rFonts w:ascii="Wingdings" w:hAnsi="Wingdings" w:hint="default"/>
      </w:rPr>
    </w:lvl>
    <w:lvl w:ilvl="3" w:tplc="4B0463D0">
      <w:start w:val="1"/>
      <w:numFmt w:val="bullet"/>
      <w:lvlText w:val=""/>
      <w:lvlJc w:val="left"/>
      <w:pPr>
        <w:ind w:left="3600" w:hanging="360"/>
      </w:pPr>
      <w:rPr>
        <w:rFonts w:ascii="Symbol" w:hAnsi="Symbol" w:hint="default"/>
      </w:rPr>
    </w:lvl>
    <w:lvl w:ilvl="4" w:tplc="9886E3C6">
      <w:start w:val="1"/>
      <w:numFmt w:val="bullet"/>
      <w:lvlText w:val="o"/>
      <w:lvlJc w:val="left"/>
      <w:pPr>
        <w:ind w:left="4320" w:hanging="360"/>
      </w:pPr>
      <w:rPr>
        <w:rFonts w:ascii="Courier New" w:hAnsi="Courier New" w:hint="default"/>
      </w:rPr>
    </w:lvl>
    <w:lvl w:ilvl="5" w:tplc="B0E25332">
      <w:start w:val="1"/>
      <w:numFmt w:val="bullet"/>
      <w:lvlText w:val=""/>
      <w:lvlJc w:val="left"/>
      <w:pPr>
        <w:ind w:left="5040" w:hanging="360"/>
      </w:pPr>
      <w:rPr>
        <w:rFonts w:ascii="Wingdings" w:hAnsi="Wingdings" w:hint="default"/>
      </w:rPr>
    </w:lvl>
    <w:lvl w:ilvl="6" w:tplc="163ECB24">
      <w:start w:val="1"/>
      <w:numFmt w:val="bullet"/>
      <w:lvlText w:val=""/>
      <w:lvlJc w:val="left"/>
      <w:pPr>
        <w:ind w:left="5760" w:hanging="360"/>
      </w:pPr>
      <w:rPr>
        <w:rFonts w:ascii="Symbol" w:hAnsi="Symbol" w:hint="default"/>
      </w:rPr>
    </w:lvl>
    <w:lvl w:ilvl="7" w:tplc="B860C508">
      <w:start w:val="1"/>
      <w:numFmt w:val="bullet"/>
      <w:lvlText w:val="o"/>
      <w:lvlJc w:val="left"/>
      <w:pPr>
        <w:ind w:left="6480" w:hanging="360"/>
      </w:pPr>
      <w:rPr>
        <w:rFonts w:ascii="Courier New" w:hAnsi="Courier New" w:hint="default"/>
      </w:rPr>
    </w:lvl>
    <w:lvl w:ilvl="8" w:tplc="485EA38A">
      <w:start w:val="1"/>
      <w:numFmt w:val="bullet"/>
      <w:lvlText w:val=""/>
      <w:lvlJc w:val="left"/>
      <w:pPr>
        <w:ind w:left="7200" w:hanging="360"/>
      </w:pPr>
      <w:rPr>
        <w:rFonts w:ascii="Wingdings" w:hAnsi="Wingdings" w:hint="default"/>
      </w:rPr>
    </w:lvl>
  </w:abstractNum>
  <w:abstractNum w:abstractNumId="30" w15:restartNumberingAfterBreak="0">
    <w:nsid w:val="620DA665"/>
    <w:multiLevelType w:val="hybridMultilevel"/>
    <w:tmpl w:val="FFFFFFFF"/>
    <w:lvl w:ilvl="0" w:tplc="C8BA2668">
      <w:start w:val="1"/>
      <w:numFmt w:val="bullet"/>
      <w:lvlText w:val=""/>
      <w:lvlJc w:val="left"/>
      <w:pPr>
        <w:ind w:left="1080" w:hanging="360"/>
      </w:pPr>
      <w:rPr>
        <w:rFonts w:ascii="Symbol" w:hAnsi="Symbol" w:hint="default"/>
      </w:rPr>
    </w:lvl>
    <w:lvl w:ilvl="1" w:tplc="CC8C9BF8">
      <w:start w:val="1"/>
      <w:numFmt w:val="bullet"/>
      <w:lvlText w:val="o"/>
      <w:lvlJc w:val="left"/>
      <w:pPr>
        <w:ind w:left="1800" w:hanging="360"/>
      </w:pPr>
      <w:rPr>
        <w:rFonts w:ascii="Courier New" w:hAnsi="Courier New" w:hint="default"/>
      </w:rPr>
    </w:lvl>
    <w:lvl w:ilvl="2" w:tplc="DF96293E">
      <w:start w:val="1"/>
      <w:numFmt w:val="bullet"/>
      <w:lvlText w:val=""/>
      <w:lvlJc w:val="left"/>
      <w:pPr>
        <w:ind w:left="2520" w:hanging="360"/>
      </w:pPr>
      <w:rPr>
        <w:rFonts w:ascii="Wingdings" w:hAnsi="Wingdings" w:hint="default"/>
      </w:rPr>
    </w:lvl>
    <w:lvl w:ilvl="3" w:tplc="A12CABC0">
      <w:start w:val="1"/>
      <w:numFmt w:val="bullet"/>
      <w:lvlText w:val=""/>
      <w:lvlJc w:val="left"/>
      <w:pPr>
        <w:ind w:left="3240" w:hanging="360"/>
      </w:pPr>
      <w:rPr>
        <w:rFonts w:ascii="Symbol" w:hAnsi="Symbol" w:hint="default"/>
      </w:rPr>
    </w:lvl>
    <w:lvl w:ilvl="4" w:tplc="733AE872">
      <w:start w:val="1"/>
      <w:numFmt w:val="bullet"/>
      <w:lvlText w:val="o"/>
      <w:lvlJc w:val="left"/>
      <w:pPr>
        <w:ind w:left="3960" w:hanging="360"/>
      </w:pPr>
      <w:rPr>
        <w:rFonts w:ascii="Courier New" w:hAnsi="Courier New" w:hint="default"/>
      </w:rPr>
    </w:lvl>
    <w:lvl w:ilvl="5" w:tplc="20E442CA">
      <w:start w:val="1"/>
      <w:numFmt w:val="bullet"/>
      <w:lvlText w:val=""/>
      <w:lvlJc w:val="left"/>
      <w:pPr>
        <w:ind w:left="4680" w:hanging="360"/>
      </w:pPr>
      <w:rPr>
        <w:rFonts w:ascii="Wingdings" w:hAnsi="Wingdings" w:hint="default"/>
      </w:rPr>
    </w:lvl>
    <w:lvl w:ilvl="6" w:tplc="8A381CCA">
      <w:start w:val="1"/>
      <w:numFmt w:val="bullet"/>
      <w:lvlText w:val=""/>
      <w:lvlJc w:val="left"/>
      <w:pPr>
        <w:ind w:left="5400" w:hanging="360"/>
      </w:pPr>
      <w:rPr>
        <w:rFonts w:ascii="Symbol" w:hAnsi="Symbol" w:hint="default"/>
      </w:rPr>
    </w:lvl>
    <w:lvl w:ilvl="7" w:tplc="D00E6396">
      <w:start w:val="1"/>
      <w:numFmt w:val="bullet"/>
      <w:lvlText w:val="o"/>
      <w:lvlJc w:val="left"/>
      <w:pPr>
        <w:ind w:left="6120" w:hanging="360"/>
      </w:pPr>
      <w:rPr>
        <w:rFonts w:ascii="Courier New" w:hAnsi="Courier New" w:hint="default"/>
      </w:rPr>
    </w:lvl>
    <w:lvl w:ilvl="8" w:tplc="0106BEF8">
      <w:start w:val="1"/>
      <w:numFmt w:val="bullet"/>
      <w:lvlText w:val=""/>
      <w:lvlJc w:val="left"/>
      <w:pPr>
        <w:ind w:left="6840" w:hanging="360"/>
      </w:pPr>
      <w:rPr>
        <w:rFonts w:ascii="Wingdings" w:hAnsi="Wingdings" w:hint="default"/>
      </w:rPr>
    </w:lvl>
  </w:abstractNum>
  <w:abstractNum w:abstractNumId="31" w15:restartNumberingAfterBreak="0">
    <w:nsid w:val="644A28E6"/>
    <w:multiLevelType w:val="hybridMultilevel"/>
    <w:tmpl w:val="FFFFFFFF"/>
    <w:lvl w:ilvl="0" w:tplc="8E54C638">
      <w:start w:val="1"/>
      <w:numFmt w:val="decimal"/>
      <w:lvlText w:val="%1."/>
      <w:lvlJc w:val="left"/>
      <w:pPr>
        <w:ind w:left="1080" w:hanging="360"/>
      </w:pPr>
    </w:lvl>
    <w:lvl w:ilvl="1" w:tplc="FB36D572">
      <w:start w:val="1"/>
      <w:numFmt w:val="lowerLetter"/>
      <w:lvlText w:val="%2."/>
      <w:lvlJc w:val="left"/>
      <w:pPr>
        <w:ind w:left="1800" w:hanging="360"/>
      </w:pPr>
    </w:lvl>
    <w:lvl w:ilvl="2" w:tplc="326E303A">
      <w:start w:val="1"/>
      <w:numFmt w:val="lowerRoman"/>
      <w:lvlText w:val="%3."/>
      <w:lvlJc w:val="right"/>
      <w:pPr>
        <w:ind w:left="2520" w:hanging="180"/>
      </w:pPr>
    </w:lvl>
    <w:lvl w:ilvl="3" w:tplc="9ECEC606">
      <w:start w:val="1"/>
      <w:numFmt w:val="decimal"/>
      <w:lvlText w:val="%4."/>
      <w:lvlJc w:val="left"/>
      <w:pPr>
        <w:ind w:left="3240" w:hanging="360"/>
      </w:pPr>
    </w:lvl>
    <w:lvl w:ilvl="4" w:tplc="7F160A4C">
      <w:start w:val="1"/>
      <w:numFmt w:val="lowerLetter"/>
      <w:lvlText w:val="%5."/>
      <w:lvlJc w:val="left"/>
      <w:pPr>
        <w:ind w:left="3960" w:hanging="360"/>
      </w:pPr>
    </w:lvl>
    <w:lvl w:ilvl="5" w:tplc="86E8F550">
      <w:start w:val="1"/>
      <w:numFmt w:val="lowerRoman"/>
      <w:lvlText w:val="%6."/>
      <w:lvlJc w:val="right"/>
      <w:pPr>
        <w:ind w:left="4680" w:hanging="180"/>
      </w:pPr>
    </w:lvl>
    <w:lvl w:ilvl="6" w:tplc="C804B3D8">
      <w:start w:val="1"/>
      <w:numFmt w:val="decimal"/>
      <w:lvlText w:val="%7."/>
      <w:lvlJc w:val="left"/>
      <w:pPr>
        <w:ind w:left="5400" w:hanging="360"/>
      </w:pPr>
    </w:lvl>
    <w:lvl w:ilvl="7" w:tplc="FEF24F96">
      <w:start w:val="1"/>
      <w:numFmt w:val="lowerLetter"/>
      <w:lvlText w:val="%8."/>
      <w:lvlJc w:val="left"/>
      <w:pPr>
        <w:ind w:left="6120" w:hanging="360"/>
      </w:pPr>
    </w:lvl>
    <w:lvl w:ilvl="8" w:tplc="7E4484CE">
      <w:start w:val="1"/>
      <w:numFmt w:val="lowerRoman"/>
      <w:lvlText w:val="%9."/>
      <w:lvlJc w:val="right"/>
      <w:pPr>
        <w:ind w:left="6840" w:hanging="180"/>
      </w:pPr>
    </w:lvl>
  </w:abstractNum>
  <w:abstractNum w:abstractNumId="32" w15:restartNumberingAfterBreak="0">
    <w:nsid w:val="665C2CF3"/>
    <w:multiLevelType w:val="hybridMultilevel"/>
    <w:tmpl w:val="613EF83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6959F311"/>
    <w:multiLevelType w:val="hybridMultilevel"/>
    <w:tmpl w:val="604CE306"/>
    <w:lvl w:ilvl="0" w:tplc="E67A5542">
      <w:start w:val="1"/>
      <w:numFmt w:val="bullet"/>
      <w:lvlText w:val=""/>
      <w:lvlJc w:val="left"/>
      <w:pPr>
        <w:ind w:left="1080" w:hanging="360"/>
      </w:pPr>
      <w:rPr>
        <w:rFonts w:ascii="Symbol" w:hAnsi="Symbol" w:hint="default"/>
      </w:rPr>
    </w:lvl>
    <w:lvl w:ilvl="1" w:tplc="2926E978">
      <w:start w:val="1"/>
      <w:numFmt w:val="bullet"/>
      <w:lvlText w:val="o"/>
      <w:lvlJc w:val="left"/>
      <w:pPr>
        <w:ind w:left="1800" w:hanging="360"/>
      </w:pPr>
      <w:rPr>
        <w:rFonts w:ascii="Courier New" w:hAnsi="Courier New" w:hint="default"/>
      </w:rPr>
    </w:lvl>
    <w:lvl w:ilvl="2" w:tplc="4BC09072">
      <w:start w:val="1"/>
      <w:numFmt w:val="bullet"/>
      <w:lvlText w:val=""/>
      <w:lvlJc w:val="left"/>
      <w:pPr>
        <w:ind w:left="2520" w:hanging="360"/>
      </w:pPr>
      <w:rPr>
        <w:rFonts w:ascii="Wingdings" w:hAnsi="Wingdings" w:hint="default"/>
      </w:rPr>
    </w:lvl>
    <w:lvl w:ilvl="3" w:tplc="C986C876">
      <w:start w:val="1"/>
      <w:numFmt w:val="bullet"/>
      <w:lvlText w:val=""/>
      <w:lvlJc w:val="left"/>
      <w:pPr>
        <w:ind w:left="3240" w:hanging="360"/>
      </w:pPr>
      <w:rPr>
        <w:rFonts w:ascii="Symbol" w:hAnsi="Symbol" w:hint="default"/>
      </w:rPr>
    </w:lvl>
    <w:lvl w:ilvl="4" w:tplc="E42A9E5C">
      <w:start w:val="1"/>
      <w:numFmt w:val="bullet"/>
      <w:lvlText w:val="o"/>
      <w:lvlJc w:val="left"/>
      <w:pPr>
        <w:ind w:left="3960" w:hanging="360"/>
      </w:pPr>
      <w:rPr>
        <w:rFonts w:ascii="Courier New" w:hAnsi="Courier New" w:hint="default"/>
      </w:rPr>
    </w:lvl>
    <w:lvl w:ilvl="5" w:tplc="D980C3FC">
      <w:start w:val="1"/>
      <w:numFmt w:val="bullet"/>
      <w:lvlText w:val=""/>
      <w:lvlJc w:val="left"/>
      <w:pPr>
        <w:ind w:left="4680" w:hanging="360"/>
      </w:pPr>
      <w:rPr>
        <w:rFonts w:ascii="Wingdings" w:hAnsi="Wingdings" w:hint="default"/>
      </w:rPr>
    </w:lvl>
    <w:lvl w:ilvl="6" w:tplc="24FC49F6">
      <w:start w:val="1"/>
      <w:numFmt w:val="bullet"/>
      <w:lvlText w:val=""/>
      <w:lvlJc w:val="left"/>
      <w:pPr>
        <w:ind w:left="5400" w:hanging="360"/>
      </w:pPr>
      <w:rPr>
        <w:rFonts w:ascii="Symbol" w:hAnsi="Symbol" w:hint="default"/>
      </w:rPr>
    </w:lvl>
    <w:lvl w:ilvl="7" w:tplc="C94E34BA">
      <w:start w:val="1"/>
      <w:numFmt w:val="bullet"/>
      <w:lvlText w:val="o"/>
      <w:lvlJc w:val="left"/>
      <w:pPr>
        <w:ind w:left="6120" w:hanging="360"/>
      </w:pPr>
      <w:rPr>
        <w:rFonts w:ascii="Courier New" w:hAnsi="Courier New" w:hint="default"/>
      </w:rPr>
    </w:lvl>
    <w:lvl w:ilvl="8" w:tplc="47B8EDB2">
      <w:start w:val="1"/>
      <w:numFmt w:val="bullet"/>
      <w:lvlText w:val=""/>
      <w:lvlJc w:val="left"/>
      <w:pPr>
        <w:ind w:left="6840" w:hanging="360"/>
      </w:pPr>
      <w:rPr>
        <w:rFonts w:ascii="Wingdings" w:hAnsi="Wingdings" w:hint="default"/>
      </w:rPr>
    </w:lvl>
  </w:abstractNum>
  <w:abstractNum w:abstractNumId="34" w15:restartNumberingAfterBreak="0">
    <w:nsid w:val="796E3E0C"/>
    <w:multiLevelType w:val="hybridMultilevel"/>
    <w:tmpl w:val="FFFFFFFF"/>
    <w:lvl w:ilvl="0" w:tplc="DF8EFB36">
      <w:start w:val="1"/>
      <w:numFmt w:val="bullet"/>
      <w:lvlText w:val=""/>
      <w:lvlJc w:val="left"/>
      <w:pPr>
        <w:ind w:left="1080" w:hanging="360"/>
      </w:pPr>
      <w:rPr>
        <w:rFonts w:ascii="Symbol" w:hAnsi="Symbol" w:hint="default"/>
      </w:rPr>
    </w:lvl>
    <w:lvl w:ilvl="1" w:tplc="F2EE4104">
      <w:start w:val="1"/>
      <w:numFmt w:val="bullet"/>
      <w:lvlText w:val="o"/>
      <w:lvlJc w:val="left"/>
      <w:pPr>
        <w:ind w:left="1800" w:hanging="360"/>
      </w:pPr>
      <w:rPr>
        <w:rFonts w:ascii="Courier New" w:hAnsi="Courier New" w:hint="default"/>
      </w:rPr>
    </w:lvl>
    <w:lvl w:ilvl="2" w:tplc="8C425E54">
      <w:start w:val="1"/>
      <w:numFmt w:val="bullet"/>
      <w:lvlText w:val=""/>
      <w:lvlJc w:val="left"/>
      <w:pPr>
        <w:ind w:left="2520" w:hanging="360"/>
      </w:pPr>
      <w:rPr>
        <w:rFonts w:ascii="Wingdings" w:hAnsi="Wingdings" w:hint="default"/>
      </w:rPr>
    </w:lvl>
    <w:lvl w:ilvl="3" w:tplc="26AE5B36">
      <w:start w:val="1"/>
      <w:numFmt w:val="bullet"/>
      <w:lvlText w:val=""/>
      <w:lvlJc w:val="left"/>
      <w:pPr>
        <w:ind w:left="3240" w:hanging="360"/>
      </w:pPr>
      <w:rPr>
        <w:rFonts w:ascii="Symbol" w:hAnsi="Symbol" w:hint="default"/>
      </w:rPr>
    </w:lvl>
    <w:lvl w:ilvl="4" w:tplc="C0A4058E">
      <w:start w:val="1"/>
      <w:numFmt w:val="bullet"/>
      <w:lvlText w:val="o"/>
      <w:lvlJc w:val="left"/>
      <w:pPr>
        <w:ind w:left="3960" w:hanging="360"/>
      </w:pPr>
      <w:rPr>
        <w:rFonts w:ascii="Courier New" w:hAnsi="Courier New" w:hint="default"/>
      </w:rPr>
    </w:lvl>
    <w:lvl w:ilvl="5" w:tplc="693CB978">
      <w:start w:val="1"/>
      <w:numFmt w:val="bullet"/>
      <w:lvlText w:val=""/>
      <w:lvlJc w:val="left"/>
      <w:pPr>
        <w:ind w:left="4680" w:hanging="360"/>
      </w:pPr>
      <w:rPr>
        <w:rFonts w:ascii="Wingdings" w:hAnsi="Wingdings" w:hint="default"/>
      </w:rPr>
    </w:lvl>
    <w:lvl w:ilvl="6" w:tplc="C73A7588">
      <w:start w:val="1"/>
      <w:numFmt w:val="bullet"/>
      <w:lvlText w:val=""/>
      <w:lvlJc w:val="left"/>
      <w:pPr>
        <w:ind w:left="5400" w:hanging="360"/>
      </w:pPr>
      <w:rPr>
        <w:rFonts w:ascii="Symbol" w:hAnsi="Symbol" w:hint="default"/>
      </w:rPr>
    </w:lvl>
    <w:lvl w:ilvl="7" w:tplc="57C0DC8C">
      <w:start w:val="1"/>
      <w:numFmt w:val="bullet"/>
      <w:lvlText w:val="o"/>
      <w:lvlJc w:val="left"/>
      <w:pPr>
        <w:ind w:left="6120" w:hanging="360"/>
      </w:pPr>
      <w:rPr>
        <w:rFonts w:ascii="Courier New" w:hAnsi="Courier New" w:hint="default"/>
      </w:rPr>
    </w:lvl>
    <w:lvl w:ilvl="8" w:tplc="68BEDB24">
      <w:start w:val="1"/>
      <w:numFmt w:val="bullet"/>
      <w:lvlText w:val=""/>
      <w:lvlJc w:val="left"/>
      <w:pPr>
        <w:ind w:left="6840" w:hanging="360"/>
      </w:pPr>
      <w:rPr>
        <w:rFonts w:ascii="Wingdings" w:hAnsi="Wingdings" w:hint="default"/>
      </w:rPr>
    </w:lvl>
  </w:abstractNum>
  <w:abstractNum w:abstractNumId="35" w15:restartNumberingAfterBreak="0">
    <w:nsid w:val="7B61EE64"/>
    <w:multiLevelType w:val="hybridMultilevel"/>
    <w:tmpl w:val="FFFFFFFF"/>
    <w:lvl w:ilvl="0" w:tplc="214E1C18">
      <w:start w:val="1"/>
      <w:numFmt w:val="bullet"/>
      <w:lvlText w:val=""/>
      <w:lvlJc w:val="left"/>
      <w:pPr>
        <w:ind w:left="1080" w:hanging="360"/>
      </w:pPr>
      <w:rPr>
        <w:rFonts w:ascii="Symbol" w:hAnsi="Symbol" w:hint="default"/>
      </w:rPr>
    </w:lvl>
    <w:lvl w:ilvl="1" w:tplc="34E45924">
      <w:start w:val="1"/>
      <w:numFmt w:val="bullet"/>
      <w:lvlText w:val="o"/>
      <w:lvlJc w:val="left"/>
      <w:pPr>
        <w:ind w:left="1800" w:hanging="360"/>
      </w:pPr>
      <w:rPr>
        <w:rFonts w:ascii="Courier New" w:hAnsi="Courier New" w:hint="default"/>
      </w:rPr>
    </w:lvl>
    <w:lvl w:ilvl="2" w:tplc="303CD586">
      <w:start w:val="1"/>
      <w:numFmt w:val="bullet"/>
      <w:lvlText w:val=""/>
      <w:lvlJc w:val="left"/>
      <w:pPr>
        <w:ind w:left="2520" w:hanging="360"/>
      </w:pPr>
      <w:rPr>
        <w:rFonts w:ascii="Wingdings" w:hAnsi="Wingdings" w:hint="default"/>
      </w:rPr>
    </w:lvl>
    <w:lvl w:ilvl="3" w:tplc="36B4E79A">
      <w:start w:val="1"/>
      <w:numFmt w:val="bullet"/>
      <w:lvlText w:val=""/>
      <w:lvlJc w:val="left"/>
      <w:pPr>
        <w:ind w:left="3240" w:hanging="360"/>
      </w:pPr>
      <w:rPr>
        <w:rFonts w:ascii="Symbol" w:hAnsi="Symbol" w:hint="default"/>
      </w:rPr>
    </w:lvl>
    <w:lvl w:ilvl="4" w:tplc="C50A9AE8">
      <w:start w:val="1"/>
      <w:numFmt w:val="bullet"/>
      <w:lvlText w:val="o"/>
      <w:lvlJc w:val="left"/>
      <w:pPr>
        <w:ind w:left="3960" w:hanging="360"/>
      </w:pPr>
      <w:rPr>
        <w:rFonts w:ascii="Courier New" w:hAnsi="Courier New" w:hint="default"/>
      </w:rPr>
    </w:lvl>
    <w:lvl w:ilvl="5" w:tplc="61649E00">
      <w:start w:val="1"/>
      <w:numFmt w:val="bullet"/>
      <w:lvlText w:val=""/>
      <w:lvlJc w:val="left"/>
      <w:pPr>
        <w:ind w:left="4680" w:hanging="360"/>
      </w:pPr>
      <w:rPr>
        <w:rFonts w:ascii="Wingdings" w:hAnsi="Wingdings" w:hint="default"/>
      </w:rPr>
    </w:lvl>
    <w:lvl w:ilvl="6" w:tplc="0BFAE0B4">
      <w:start w:val="1"/>
      <w:numFmt w:val="bullet"/>
      <w:lvlText w:val=""/>
      <w:lvlJc w:val="left"/>
      <w:pPr>
        <w:ind w:left="5400" w:hanging="360"/>
      </w:pPr>
      <w:rPr>
        <w:rFonts w:ascii="Symbol" w:hAnsi="Symbol" w:hint="default"/>
      </w:rPr>
    </w:lvl>
    <w:lvl w:ilvl="7" w:tplc="DFDA2F88">
      <w:start w:val="1"/>
      <w:numFmt w:val="bullet"/>
      <w:lvlText w:val="o"/>
      <w:lvlJc w:val="left"/>
      <w:pPr>
        <w:ind w:left="6120" w:hanging="360"/>
      </w:pPr>
      <w:rPr>
        <w:rFonts w:ascii="Courier New" w:hAnsi="Courier New" w:hint="default"/>
      </w:rPr>
    </w:lvl>
    <w:lvl w:ilvl="8" w:tplc="F4027D1E">
      <w:start w:val="1"/>
      <w:numFmt w:val="bullet"/>
      <w:lvlText w:val=""/>
      <w:lvlJc w:val="left"/>
      <w:pPr>
        <w:ind w:left="6840" w:hanging="360"/>
      </w:pPr>
      <w:rPr>
        <w:rFonts w:ascii="Wingdings" w:hAnsi="Wingdings" w:hint="default"/>
      </w:rPr>
    </w:lvl>
  </w:abstractNum>
  <w:num w:numId="1" w16cid:durableId="1772048553">
    <w:abstractNumId w:val="21"/>
  </w:num>
  <w:num w:numId="2" w16cid:durableId="34670302">
    <w:abstractNumId w:val="33"/>
  </w:num>
  <w:num w:numId="3" w16cid:durableId="2017340990">
    <w:abstractNumId w:val="16"/>
  </w:num>
  <w:num w:numId="4" w16cid:durableId="1035420584">
    <w:abstractNumId w:val="25"/>
  </w:num>
  <w:num w:numId="5" w16cid:durableId="869028300">
    <w:abstractNumId w:val="9"/>
  </w:num>
  <w:num w:numId="6" w16cid:durableId="128979791">
    <w:abstractNumId w:val="7"/>
  </w:num>
  <w:num w:numId="7" w16cid:durableId="634651094">
    <w:abstractNumId w:val="6"/>
  </w:num>
  <w:num w:numId="8" w16cid:durableId="756440482">
    <w:abstractNumId w:val="5"/>
  </w:num>
  <w:num w:numId="9" w16cid:durableId="2112627209">
    <w:abstractNumId w:val="4"/>
  </w:num>
  <w:num w:numId="10" w16cid:durableId="567690779">
    <w:abstractNumId w:val="8"/>
  </w:num>
  <w:num w:numId="11" w16cid:durableId="1413351006">
    <w:abstractNumId w:val="3"/>
  </w:num>
  <w:num w:numId="12" w16cid:durableId="156188484">
    <w:abstractNumId w:val="2"/>
  </w:num>
  <w:num w:numId="13" w16cid:durableId="515311591">
    <w:abstractNumId w:val="1"/>
  </w:num>
  <w:num w:numId="14" w16cid:durableId="173033105">
    <w:abstractNumId w:val="0"/>
  </w:num>
  <w:num w:numId="15" w16cid:durableId="294682603">
    <w:abstractNumId w:val="29"/>
  </w:num>
  <w:num w:numId="16" w16cid:durableId="459766562">
    <w:abstractNumId w:val="30"/>
  </w:num>
  <w:num w:numId="17" w16cid:durableId="619648483">
    <w:abstractNumId w:val="35"/>
  </w:num>
  <w:num w:numId="18" w16cid:durableId="1365449018">
    <w:abstractNumId w:val="23"/>
  </w:num>
  <w:num w:numId="19" w16cid:durableId="610281963">
    <w:abstractNumId w:val="17"/>
  </w:num>
  <w:num w:numId="20" w16cid:durableId="2042970952">
    <w:abstractNumId w:val="34"/>
  </w:num>
  <w:num w:numId="21" w16cid:durableId="1583100574">
    <w:abstractNumId w:val="15"/>
  </w:num>
  <w:num w:numId="22" w16cid:durableId="1288125585">
    <w:abstractNumId w:val="26"/>
  </w:num>
  <w:num w:numId="23" w16cid:durableId="1018847830">
    <w:abstractNumId w:val="31"/>
  </w:num>
  <w:num w:numId="24" w16cid:durableId="1477063293">
    <w:abstractNumId w:val="19"/>
  </w:num>
  <w:num w:numId="25" w16cid:durableId="1500654794">
    <w:abstractNumId w:val="13"/>
  </w:num>
  <w:num w:numId="26" w16cid:durableId="1189375698">
    <w:abstractNumId w:val="24"/>
  </w:num>
  <w:num w:numId="27" w16cid:durableId="1861501744">
    <w:abstractNumId w:val="27"/>
  </w:num>
  <w:num w:numId="28" w16cid:durableId="1577664306">
    <w:abstractNumId w:val="10"/>
  </w:num>
  <w:num w:numId="29" w16cid:durableId="645814521">
    <w:abstractNumId w:val="22"/>
  </w:num>
  <w:num w:numId="30" w16cid:durableId="2069644709">
    <w:abstractNumId w:val="14"/>
  </w:num>
  <w:num w:numId="31" w16cid:durableId="80222522">
    <w:abstractNumId w:val="11"/>
  </w:num>
  <w:num w:numId="32" w16cid:durableId="359625506">
    <w:abstractNumId w:val="28"/>
  </w:num>
  <w:num w:numId="33" w16cid:durableId="712311648">
    <w:abstractNumId w:val="18"/>
  </w:num>
  <w:num w:numId="34" w16cid:durableId="2023626143">
    <w:abstractNumId w:val="20"/>
  </w:num>
  <w:num w:numId="35" w16cid:durableId="76481888">
    <w:abstractNumId w:val="32"/>
  </w:num>
  <w:num w:numId="36" w16cid:durableId="20764476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attachedTemplate r:id="rId1"/>
  <w:defaultTabStop w:val="720"/>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A7"/>
    <w:rsid w:val="0000004A"/>
    <w:rsid w:val="00000988"/>
    <w:rsid w:val="00001444"/>
    <w:rsid w:val="0000187C"/>
    <w:rsid w:val="000020C3"/>
    <w:rsid w:val="00002762"/>
    <w:rsid w:val="00002844"/>
    <w:rsid w:val="00004AED"/>
    <w:rsid w:val="00004CE2"/>
    <w:rsid w:val="00006222"/>
    <w:rsid w:val="00006818"/>
    <w:rsid w:val="00007121"/>
    <w:rsid w:val="00007E1C"/>
    <w:rsid w:val="000114AA"/>
    <w:rsid w:val="00011C7C"/>
    <w:rsid w:val="00013075"/>
    <w:rsid w:val="0001335C"/>
    <w:rsid w:val="0001336E"/>
    <w:rsid w:val="000135B5"/>
    <w:rsid w:val="000144AE"/>
    <w:rsid w:val="00015A49"/>
    <w:rsid w:val="000163E1"/>
    <w:rsid w:val="0001676D"/>
    <w:rsid w:val="000169D2"/>
    <w:rsid w:val="000177EC"/>
    <w:rsid w:val="000207B7"/>
    <w:rsid w:val="000207ED"/>
    <w:rsid w:val="0002095D"/>
    <w:rsid w:val="0002108E"/>
    <w:rsid w:val="00023D63"/>
    <w:rsid w:val="000253DF"/>
    <w:rsid w:val="0002542E"/>
    <w:rsid w:val="00026B98"/>
    <w:rsid w:val="00026E0E"/>
    <w:rsid w:val="000314FC"/>
    <w:rsid w:val="00031D62"/>
    <w:rsid w:val="00031DE8"/>
    <w:rsid w:val="00031EA3"/>
    <w:rsid w:val="00032621"/>
    <w:rsid w:val="000327CE"/>
    <w:rsid w:val="00032EAC"/>
    <w:rsid w:val="000332B2"/>
    <w:rsid w:val="00034809"/>
    <w:rsid w:val="0003521B"/>
    <w:rsid w:val="000369E4"/>
    <w:rsid w:val="000377E3"/>
    <w:rsid w:val="00040C7A"/>
    <w:rsid w:val="0004224A"/>
    <w:rsid w:val="00043025"/>
    <w:rsid w:val="0004345E"/>
    <w:rsid w:val="00044380"/>
    <w:rsid w:val="000452A1"/>
    <w:rsid w:val="00047AF4"/>
    <w:rsid w:val="00052767"/>
    <w:rsid w:val="00052EE4"/>
    <w:rsid w:val="00052F9A"/>
    <w:rsid w:val="000533CA"/>
    <w:rsid w:val="000534B2"/>
    <w:rsid w:val="00053DF6"/>
    <w:rsid w:val="000543F8"/>
    <w:rsid w:val="000547FA"/>
    <w:rsid w:val="00054D3C"/>
    <w:rsid w:val="00054DAA"/>
    <w:rsid w:val="00054E41"/>
    <w:rsid w:val="00054EE7"/>
    <w:rsid w:val="000560DE"/>
    <w:rsid w:val="000574D6"/>
    <w:rsid w:val="000579F8"/>
    <w:rsid w:val="00060D36"/>
    <w:rsid w:val="00060F28"/>
    <w:rsid w:val="0006174D"/>
    <w:rsid w:val="00061A96"/>
    <w:rsid w:val="00061C23"/>
    <w:rsid w:val="00063019"/>
    <w:rsid w:val="000641DA"/>
    <w:rsid w:val="00065519"/>
    <w:rsid w:val="00067057"/>
    <w:rsid w:val="0006793D"/>
    <w:rsid w:val="000708E6"/>
    <w:rsid w:val="00070B97"/>
    <w:rsid w:val="00070E68"/>
    <w:rsid w:val="0007111E"/>
    <w:rsid w:val="00071599"/>
    <w:rsid w:val="000716B8"/>
    <w:rsid w:val="00071FA9"/>
    <w:rsid w:val="00073867"/>
    <w:rsid w:val="0007569A"/>
    <w:rsid w:val="00075B4B"/>
    <w:rsid w:val="00076145"/>
    <w:rsid w:val="00076B3F"/>
    <w:rsid w:val="000772BA"/>
    <w:rsid w:val="000804FD"/>
    <w:rsid w:val="00080B13"/>
    <w:rsid w:val="00082012"/>
    <w:rsid w:val="000829D2"/>
    <w:rsid w:val="00082B54"/>
    <w:rsid w:val="00085EFF"/>
    <w:rsid w:val="0008659D"/>
    <w:rsid w:val="000875BE"/>
    <w:rsid w:val="000879AC"/>
    <w:rsid w:val="000917F1"/>
    <w:rsid w:val="00092E10"/>
    <w:rsid w:val="00093656"/>
    <w:rsid w:val="00093F1F"/>
    <w:rsid w:val="00094515"/>
    <w:rsid w:val="00094B21"/>
    <w:rsid w:val="00095529"/>
    <w:rsid w:val="00095D21"/>
    <w:rsid w:val="00096D5F"/>
    <w:rsid w:val="000978E9"/>
    <w:rsid w:val="00097F6E"/>
    <w:rsid w:val="000A08A0"/>
    <w:rsid w:val="000A0B88"/>
    <w:rsid w:val="000A1493"/>
    <w:rsid w:val="000A2431"/>
    <w:rsid w:val="000A2BC4"/>
    <w:rsid w:val="000A31CE"/>
    <w:rsid w:val="000A39B4"/>
    <w:rsid w:val="000A3DF5"/>
    <w:rsid w:val="000A40E5"/>
    <w:rsid w:val="000A432F"/>
    <w:rsid w:val="000A4C0A"/>
    <w:rsid w:val="000A4C76"/>
    <w:rsid w:val="000A59F4"/>
    <w:rsid w:val="000A5CB7"/>
    <w:rsid w:val="000B008D"/>
    <w:rsid w:val="000B0CED"/>
    <w:rsid w:val="000B136F"/>
    <w:rsid w:val="000B1D71"/>
    <w:rsid w:val="000B28F4"/>
    <w:rsid w:val="000B2E21"/>
    <w:rsid w:val="000B30A8"/>
    <w:rsid w:val="000B3279"/>
    <w:rsid w:val="000B3C5C"/>
    <w:rsid w:val="000B3D4E"/>
    <w:rsid w:val="000B45A4"/>
    <w:rsid w:val="000B5C3A"/>
    <w:rsid w:val="000B6B46"/>
    <w:rsid w:val="000B6D01"/>
    <w:rsid w:val="000B7C4D"/>
    <w:rsid w:val="000B7FE1"/>
    <w:rsid w:val="000C0C20"/>
    <w:rsid w:val="000C0C2E"/>
    <w:rsid w:val="000C16DF"/>
    <w:rsid w:val="000C2253"/>
    <w:rsid w:val="000C272C"/>
    <w:rsid w:val="000C28F0"/>
    <w:rsid w:val="000C29AC"/>
    <w:rsid w:val="000C3C90"/>
    <w:rsid w:val="000C43D4"/>
    <w:rsid w:val="000C4640"/>
    <w:rsid w:val="000C486F"/>
    <w:rsid w:val="000C4D25"/>
    <w:rsid w:val="000C5F84"/>
    <w:rsid w:val="000C5FEE"/>
    <w:rsid w:val="000C63BB"/>
    <w:rsid w:val="000C6BF7"/>
    <w:rsid w:val="000C7264"/>
    <w:rsid w:val="000D053B"/>
    <w:rsid w:val="000D087E"/>
    <w:rsid w:val="000D256F"/>
    <w:rsid w:val="000D3F12"/>
    <w:rsid w:val="000D3F41"/>
    <w:rsid w:val="000D3F5C"/>
    <w:rsid w:val="000D4290"/>
    <w:rsid w:val="000D43B0"/>
    <w:rsid w:val="000D5768"/>
    <w:rsid w:val="000D748D"/>
    <w:rsid w:val="000D7F30"/>
    <w:rsid w:val="000E00EA"/>
    <w:rsid w:val="000E0264"/>
    <w:rsid w:val="000E0339"/>
    <w:rsid w:val="000E1EB2"/>
    <w:rsid w:val="000E2EA9"/>
    <w:rsid w:val="000E3CEF"/>
    <w:rsid w:val="000E3E46"/>
    <w:rsid w:val="000E4A37"/>
    <w:rsid w:val="000E5BA5"/>
    <w:rsid w:val="000E630C"/>
    <w:rsid w:val="000E6FF4"/>
    <w:rsid w:val="000F017D"/>
    <w:rsid w:val="000F0196"/>
    <w:rsid w:val="000F0598"/>
    <w:rsid w:val="000F066F"/>
    <w:rsid w:val="000F2366"/>
    <w:rsid w:val="000F49E6"/>
    <w:rsid w:val="000F5416"/>
    <w:rsid w:val="000F63B6"/>
    <w:rsid w:val="000F658D"/>
    <w:rsid w:val="000F6DB0"/>
    <w:rsid w:val="000F7EAD"/>
    <w:rsid w:val="000F7FE3"/>
    <w:rsid w:val="00100E2B"/>
    <w:rsid w:val="001013FD"/>
    <w:rsid w:val="0010207B"/>
    <w:rsid w:val="00104D10"/>
    <w:rsid w:val="00104E18"/>
    <w:rsid w:val="001072FB"/>
    <w:rsid w:val="00107868"/>
    <w:rsid w:val="00110239"/>
    <w:rsid w:val="001111E0"/>
    <w:rsid w:val="0011129D"/>
    <w:rsid w:val="001127D0"/>
    <w:rsid w:val="00112887"/>
    <w:rsid w:val="00114EF3"/>
    <w:rsid w:val="001150FA"/>
    <w:rsid w:val="001159F5"/>
    <w:rsid w:val="00116D0D"/>
    <w:rsid w:val="00120A89"/>
    <w:rsid w:val="00120C95"/>
    <w:rsid w:val="0012279B"/>
    <w:rsid w:val="00122B5A"/>
    <w:rsid w:val="00122BAB"/>
    <w:rsid w:val="00123DBD"/>
    <w:rsid w:val="00124E33"/>
    <w:rsid w:val="0012648E"/>
    <w:rsid w:val="00126F76"/>
    <w:rsid w:val="00130EBF"/>
    <w:rsid w:val="001318FD"/>
    <w:rsid w:val="00131E3A"/>
    <w:rsid w:val="00132470"/>
    <w:rsid w:val="00132EDA"/>
    <w:rsid w:val="00133C57"/>
    <w:rsid w:val="00135709"/>
    <w:rsid w:val="00135F80"/>
    <w:rsid w:val="00136B03"/>
    <w:rsid w:val="00136E38"/>
    <w:rsid w:val="00141587"/>
    <w:rsid w:val="00141701"/>
    <w:rsid w:val="0014240C"/>
    <w:rsid w:val="00142426"/>
    <w:rsid w:val="001432A3"/>
    <w:rsid w:val="001432B3"/>
    <w:rsid w:val="00144F91"/>
    <w:rsid w:val="001472C1"/>
    <w:rsid w:val="0014795B"/>
    <w:rsid w:val="00150162"/>
    <w:rsid w:val="00151469"/>
    <w:rsid w:val="001516D1"/>
    <w:rsid w:val="0015195E"/>
    <w:rsid w:val="00152572"/>
    <w:rsid w:val="00152699"/>
    <w:rsid w:val="001532C9"/>
    <w:rsid w:val="001539F6"/>
    <w:rsid w:val="00153C28"/>
    <w:rsid w:val="001546BE"/>
    <w:rsid w:val="001548DD"/>
    <w:rsid w:val="00154C5B"/>
    <w:rsid w:val="001551E8"/>
    <w:rsid w:val="001555D4"/>
    <w:rsid w:val="00156337"/>
    <w:rsid w:val="00156497"/>
    <w:rsid w:val="001564B2"/>
    <w:rsid w:val="001577B5"/>
    <w:rsid w:val="00157E59"/>
    <w:rsid w:val="00161D15"/>
    <w:rsid w:val="00161E81"/>
    <w:rsid w:val="0016227F"/>
    <w:rsid w:val="00162810"/>
    <w:rsid w:val="001642FC"/>
    <w:rsid w:val="001643FA"/>
    <w:rsid w:val="001644DB"/>
    <w:rsid w:val="001649CE"/>
    <w:rsid w:val="00165E83"/>
    <w:rsid w:val="00167E86"/>
    <w:rsid w:val="001708AC"/>
    <w:rsid w:val="00170FD5"/>
    <w:rsid w:val="001721CA"/>
    <w:rsid w:val="001726A2"/>
    <w:rsid w:val="001727FD"/>
    <w:rsid w:val="00172F67"/>
    <w:rsid w:val="001734C5"/>
    <w:rsid w:val="00173A94"/>
    <w:rsid w:val="00175BB4"/>
    <w:rsid w:val="00176F97"/>
    <w:rsid w:val="0017707A"/>
    <w:rsid w:val="00179FCB"/>
    <w:rsid w:val="00180773"/>
    <w:rsid w:val="00180913"/>
    <w:rsid w:val="00180943"/>
    <w:rsid w:val="0018109E"/>
    <w:rsid w:val="0018137A"/>
    <w:rsid w:val="00183030"/>
    <w:rsid w:val="0018398F"/>
    <w:rsid w:val="00183B13"/>
    <w:rsid w:val="00185F5F"/>
    <w:rsid w:val="00186546"/>
    <w:rsid w:val="0018685B"/>
    <w:rsid w:val="0018703D"/>
    <w:rsid w:val="001879CC"/>
    <w:rsid w:val="00191309"/>
    <w:rsid w:val="001913B5"/>
    <w:rsid w:val="0019165B"/>
    <w:rsid w:val="00191921"/>
    <w:rsid w:val="00191F70"/>
    <w:rsid w:val="00192DBF"/>
    <w:rsid w:val="001948AD"/>
    <w:rsid w:val="001950F4"/>
    <w:rsid w:val="001959BF"/>
    <w:rsid w:val="00195B5C"/>
    <w:rsid w:val="00197456"/>
    <w:rsid w:val="00197929"/>
    <w:rsid w:val="00197F23"/>
    <w:rsid w:val="001A061A"/>
    <w:rsid w:val="001A09BE"/>
    <w:rsid w:val="001A0B99"/>
    <w:rsid w:val="001A1D1F"/>
    <w:rsid w:val="001A219E"/>
    <w:rsid w:val="001A36B6"/>
    <w:rsid w:val="001A3970"/>
    <w:rsid w:val="001A46D0"/>
    <w:rsid w:val="001A4D15"/>
    <w:rsid w:val="001A4F6D"/>
    <w:rsid w:val="001A5C73"/>
    <w:rsid w:val="001A684B"/>
    <w:rsid w:val="001B1ADA"/>
    <w:rsid w:val="001B1ECB"/>
    <w:rsid w:val="001B22E5"/>
    <w:rsid w:val="001B29A7"/>
    <w:rsid w:val="001B2B85"/>
    <w:rsid w:val="001B4026"/>
    <w:rsid w:val="001B5CF8"/>
    <w:rsid w:val="001B5D93"/>
    <w:rsid w:val="001B6A03"/>
    <w:rsid w:val="001B7476"/>
    <w:rsid w:val="001B74F8"/>
    <w:rsid w:val="001B7ACB"/>
    <w:rsid w:val="001C10B0"/>
    <w:rsid w:val="001C3B8A"/>
    <w:rsid w:val="001C3E7D"/>
    <w:rsid w:val="001C46AC"/>
    <w:rsid w:val="001C48BF"/>
    <w:rsid w:val="001C533E"/>
    <w:rsid w:val="001C5B69"/>
    <w:rsid w:val="001C6194"/>
    <w:rsid w:val="001C6803"/>
    <w:rsid w:val="001C6C46"/>
    <w:rsid w:val="001C6C72"/>
    <w:rsid w:val="001C74EF"/>
    <w:rsid w:val="001D013D"/>
    <w:rsid w:val="001D0F95"/>
    <w:rsid w:val="001D1590"/>
    <w:rsid w:val="001D2630"/>
    <w:rsid w:val="001D3183"/>
    <w:rsid w:val="001D33FA"/>
    <w:rsid w:val="001D3BFF"/>
    <w:rsid w:val="001D45E9"/>
    <w:rsid w:val="001D5CE9"/>
    <w:rsid w:val="001D5FF0"/>
    <w:rsid w:val="001D69F1"/>
    <w:rsid w:val="001D7E9D"/>
    <w:rsid w:val="001E0DD7"/>
    <w:rsid w:val="001E14E7"/>
    <w:rsid w:val="001E39B3"/>
    <w:rsid w:val="001E401F"/>
    <w:rsid w:val="001E4670"/>
    <w:rsid w:val="001E522F"/>
    <w:rsid w:val="001E5535"/>
    <w:rsid w:val="001E561C"/>
    <w:rsid w:val="001E602E"/>
    <w:rsid w:val="001E6461"/>
    <w:rsid w:val="001E64C2"/>
    <w:rsid w:val="001E7111"/>
    <w:rsid w:val="001E7967"/>
    <w:rsid w:val="001F0231"/>
    <w:rsid w:val="001F0453"/>
    <w:rsid w:val="001F0C14"/>
    <w:rsid w:val="001F123E"/>
    <w:rsid w:val="001F1612"/>
    <w:rsid w:val="001F35F6"/>
    <w:rsid w:val="001F3AC2"/>
    <w:rsid w:val="001F6849"/>
    <w:rsid w:val="0020049C"/>
    <w:rsid w:val="0020168B"/>
    <w:rsid w:val="00201D23"/>
    <w:rsid w:val="00202322"/>
    <w:rsid w:val="002027E3"/>
    <w:rsid w:val="00202C9D"/>
    <w:rsid w:val="00203199"/>
    <w:rsid w:val="002032F8"/>
    <w:rsid w:val="00203518"/>
    <w:rsid w:val="002038B7"/>
    <w:rsid w:val="00203D1A"/>
    <w:rsid w:val="00204EF7"/>
    <w:rsid w:val="0020543F"/>
    <w:rsid w:val="002059E8"/>
    <w:rsid w:val="00206E6C"/>
    <w:rsid w:val="0020788A"/>
    <w:rsid w:val="00210076"/>
    <w:rsid w:val="00210A42"/>
    <w:rsid w:val="00212165"/>
    <w:rsid w:val="002128C4"/>
    <w:rsid w:val="00214B6C"/>
    <w:rsid w:val="00214DC1"/>
    <w:rsid w:val="0021621E"/>
    <w:rsid w:val="0021627D"/>
    <w:rsid w:val="002208E9"/>
    <w:rsid w:val="00220C42"/>
    <w:rsid w:val="00220C8F"/>
    <w:rsid w:val="0022179A"/>
    <w:rsid w:val="00221A7C"/>
    <w:rsid w:val="00221D52"/>
    <w:rsid w:val="00223634"/>
    <w:rsid w:val="002239F1"/>
    <w:rsid w:val="00223E9A"/>
    <w:rsid w:val="0022466C"/>
    <w:rsid w:val="002251AE"/>
    <w:rsid w:val="0022539D"/>
    <w:rsid w:val="00225432"/>
    <w:rsid w:val="00225A47"/>
    <w:rsid w:val="00226251"/>
    <w:rsid w:val="00226A19"/>
    <w:rsid w:val="002304D2"/>
    <w:rsid w:val="002304F3"/>
    <w:rsid w:val="0023142A"/>
    <w:rsid w:val="0023152C"/>
    <w:rsid w:val="00231E14"/>
    <w:rsid w:val="00232BCE"/>
    <w:rsid w:val="00232F93"/>
    <w:rsid w:val="00233386"/>
    <w:rsid w:val="00233684"/>
    <w:rsid w:val="0023447E"/>
    <w:rsid w:val="002344A3"/>
    <w:rsid w:val="0023535F"/>
    <w:rsid w:val="002357E9"/>
    <w:rsid w:val="00235B69"/>
    <w:rsid w:val="00235F8C"/>
    <w:rsid w:val="00236282"/>
    <w:rsid w:val="00236AC0"/>
    <w:rsid w:val="00240043"/>
    <w:rsid w:val="00240691"/>
    <w:rsid w:val="00240A91"/>
    <w:rsid w:val="0024159C"/>
    <w:rsid w:val="002427A9"/>
    <w:rsid w:val="00242D60"/>
    <w:rsid w:val="00244446"/>
    <w:rsid w:val="002446D2"/>
    <w:rsid w:val="00245AA4"/>
    <w:rsid w:val="002463EA"/>
    <w:rsid w:val="00246D52"/>
    <w:rsid w:val="00247921"/>
    <w:rsid w:val="002500EC"/>
    <w:rsid w:val="00250642"/>
    <w:rsid w:val="00251350"/>
    <w:rsid w:val="002515E6"/>
    <w:rsid w:val="00251CC6"/>
    <w:rsid w:val="00251F42"/>
    <w:rsid w:val="002521EA"/>
    <w:rsid w:val="00252A6D"/>
    <w:rsid w:val="002531D5"/>
    <w:rsid w:val="002538F8"/>
    <w:rsid w:val="002544A0"/>
    <w:rsid w:val="002546A5"/>
    <w:rsid w:val="00255151"/>
    <w:rsid w:val="002554B4"/>
    <w:rsid w:val="0025580E"/>
    <w:rsid w:val="00255DEF"/>
    <w:rsid w:val="00255EA2"/>
    <w:rsid w:val="0025655F"/>
    <w:rsid w:val="00256B0B"/>
    <w:rsid w:val="00256B68"/>
    <w:rsid w:val="00257F0A"/>
    <w:rsid w:val="0026038C"/>
    <w:rsid w:val="0026045C"/>
    <w:rsid w:val="0026059B"/>
    <w:rsid w:val="0026147D"/>
    <w:rsid w:val="002618FE"/>
    <w:rsid w:val="00261E9A"/>
    <w:rsid w:val="00261EFC"/>
    <w:rsid w:val="00264944"/>
    <w:rsid w:val="00264BFF"/>
    <w:rsid w:val="002656BD"/>
    <w:rsid w:val="0026593C"/>
    <w:rsid w:val="00266F1A"/>
    <w:rsid w:val="0026725F"/>
    <w:rsid w:val="002676AF"/>
    <w:rsid w:val="00270A68"/>
    <w:rsid w:val="002724A8"/>
    <w:rsid w:val="002726DE"/>
    <w:rsid w:val="002735E5"/>
    <w:rsid w:val="00274381"/>
    <w:rsid w:val="002747CD"/>
    <w:rsid w:val="002750EE"/>
    <w:rsid w:val="002752C7"/>
    <w:rsid w:val="00275879"/>
    <w:rsid w:val="00276521"/>
    <w:rsid w:val="002769F1"/>
    <w:rsid w:val="00277880"/>
    <w:rsid w:val="00277924"/>
    <w:rsid w:val="00280004"/>
    <w:rsid w:val="00281D49"/>
    <w:rsid w:val="00282211"/>
    <w:rsid w:val="00285815"/>
    <w:rsid w:val="00287A78"/>
    <w:rsid w:val="00287BC9"/>
    <w:rsid w:val="0029026A"/>
    <w:rsid w:val="00290CD1"/>
    <w:rsid w:val="00291344"/>
    <w:rsid w:val="00291D09"/>
    <w:rsid w:val="00292180"/>
    <w:rsid w:val="002949CA"/>
    <w:rsid w:val="002949CE"/>
    <w:rsid w:val="00295588"/>
    <w:rsid w:val="0029561F"/>
    <w:rsid w:val="00295EE7"/>
    <w:rsid w:val="0029704D"/>
    <w:rsid w:val="002971EA"/>
    <w:rsid w:val="0029795A"/>
    <w:rsid w:val="00297D94"/>
    <w:rsid w:val="002A1938"/>
    <w:rsid w:val="002A1FEC"/>
    <w:rsid w:val="002A2A3D"/>
    <w:rsid w:val="002A2ED1"/>
    <w:rsid w:val="002A2FF6"/>
    <w:rsid w:val="002A346D"/>
    <w:rsid w:val="002A5489"/>
    <w:rsid w:val="002A7136"/>
    <w:rsid w:val="002A77CD"/>
    <w:rsid w:val="002B0CBB"/>
    <w:rsid w:val="002B0F73"/>
    <w:rsid w:val="002B1DA8"/>
    <w:rsid w:val="002B1EF5"/>
    <w:rsid w:val="002B1F5C"/>
    <w:rsid w:val="002B1F6E"/>
    <w:rsid w:val="002B226C"/>
    <w:rsid w:val="002B2E32"/>
    <w:rsid w:val="002B4E17"/>
    <w:rsid w:val="002B4E24"/>
    <w:rsid w:val="002B5EE8"/>
    <w:rsid w:val="002C0FFE"/>
    <w:rsid w:val="002C1365"/>
    <w:rsid w:val="002C1493"/>
    <w:rsid w:val="002C1C38"/>
    <w:rsid w:val="002C1ECE"/>
    <w:rsid w:val="002C1FA3"/>
    <w:rsid w:val="002C37BD"/>
    <w:rsid w:val="002C3C29"/>
    <w:rsid w:val="002C4677"/>
    <w:rsid w:val="002C4A8B"/>
    <w:rsid w:val="002C6078"/>
    <w:rsid w:val="002C6113"/>
    <w:rsid w:val="002C694D"/>
    <w:rsid w:val="002C7A36"/>
    <w:rsid w:val="002C7DF4"/>
    <w:rsid w:val="002D01B3"/>
    <w:rsid w:val="002D0D3E"/>
    <w:rsid w:val="002D0D68"/>
    <w:rsid w:val="002D3710"/>
    <w:rsid w:val="002D40BE"/>
    <w:rsid w:val="002D41E8"/>
    <w:rsid w:val="002D45BB"/>
    <w:rsid w:val="002D599C"/>
    <w:rsid w:val="002D6C0A"/>
    <w:rsid w:val="002D75A2"/>
    <w:rsid w:val="002D772B"/>
    <w:rsid w:val="002E0C85"/>
    <w:rsid w:val="002E0D95"/>
    <w:rsid w:val="002E1046"/>
    <w:rsid w:val="002E3964"/>
    <w:rsid w:val="002E41C8"/>
    <w:rsid w:val="002E4370"/>
    <w:rsid w:val="002E550F"/>
    <w:rsid w:val="002E6045"/>
    <w:rsid w:val="002E7DF7"/>
    <w:rsid w:val="002F28FD"/>
    <w:rsid w:val="002F37FC"/>
    <w:rsid w:val="002F39F8"/>
    <w:rsid w:val="002F41B9"/>
    <w:rsid w:val="002F4B11"/>
    <w:rsid w:val="002F6953"/>
    <w:rsid w:val="002F6964"/>
    <w:rsid w:val="00300018"/>
    <w:rsid w:val="00300167"/>
    <w:rsid w:val="003006DB"/>
    <w:rsid w:val="00300B7A"/>
    <w:rsid w:val="0030151F"/>
    <w:rsid w:val="00301681"/>
    <w:rsid w:val="003031F3"/>
    <w:rsid w:val="003037BA"/>
    <w:rsid w:val="003043E1"/>
    <w:rsid w:val="00305AC1"/>
    <w:rsid w:val="003064C6"/>
    <w:rsid w:val="00306766"/>
    <w:rsid w:val="003068D2"/>
    <w:rsid w:val="00307183"/>
    <w:rsid w:val="0031029B"/>
    <w:rsid w:val="00310BE8"/>
    <w:rsid w:val="00310D3E"/>
    <w:rsid w:val="003114B7"/>
    <w:rsid w:val="00311564"/>
    <w:rsid w:val="003118E5"/>
    <w:rsid w:val="0031253B"/>
    <w:rsid w:val="003128B9"/>
    <w:rsid w:val="0031448C"/>
    <w:rsid w:val="00314C77"/>
    <w:rsid w:val="0031502E"/>
    <w:rsid w:val="00315CAD"/>
    <w:rsid w:val="00315E6A"/>
    <w:rsid w:val="00316912"/>
    <w:rsid w:val="00317050"/>
    <w:rsid w:val="00317FAD"/>
    <w:rsid w:val="003200FA"/>
    <w:rsid w:val="0032047E"/>
    <w:rsid w:val="003214CC"/>
    <w:rsid w:val="003229D5"/>
    <w:rsid w:val="00322C53"/>
    <w:rsid w:val="00322EAE"/>
    <w:rsid w:val="0032306B"/>
    <w:rsid w:val="003242D5"/>
    <w:rsid w:val="003245BA"/>
    <w:rsid w:val="00324642"/>
    <w:rsid w:val="00326029"/>
    <w:rsid w:val="00327887"/>
    <w:rsid w:val="0033086E"/>
    <w:rsid w:val="003309FE"/>
    <w:rsid w:val="00333369"/>
    <w:rsid w:val="00333533"/>
    <w:rsid w:val="003338F0"/>
    <w:rsid w:val="003342C1"/>
    <w:rsid w:val="00334BEF"/>
    <w:rsid w:val="003350D3"/>
    <w:rsid w:val="00335707"/>
    <w:rsid w:val="00335DBB"/>
    <w:rsid w:val="00336FD6"/>
    <w:rsid w:val="0034049F"/>
    <w:rsid w:val="00341039"/>
    <w:rsid w:val="00341241"/>
    <w:rsid w:val="00342B1D"/>
    <w:rsid w:val="00343172"/>
    <w:rsid w:val="003442AA"/>
    <w:rsid w:val="0034568C"/>
    <w:rsid w:val="003463DA"/>
    <w:rsid w:val="00346845"/>
    <w:rsid w:val="00346C8D"/>
    <w:rsid w:val="00347C05"/>
    <w:rsid w:val="00351005"/>
    <w:rsid w:val="00351A0C"/>
    <w:rsid w:val="0035228A"/>
    <w:rsid w:val="00352E0F"/>
    <w:rsid w:val="00354186"/>
    <w:rsid w:val="00355124"/>
    <w:rsid w:val="00355A64"/>
    <w:rsid w:val="00355DCA"/>
    <w:rsid w:val="00356D36"/>
    <w:rsid w:val="00357036"/>
    <w:rsid w:val="0035775A"/>
    <w:rsid w:val="00360181"/>
    <w:rsid w:val="003602B9"/>
    <w:rsid w:val="00362266"/>
    <w:rsid w:val="003639C8"/>
    <w:rsid w:val="00363B0B"/>
    <w:rsid w:val="00363D67"/>
    <w:rsid w:val="0036481F"/>
    <w:rsid w:val="00364DA4"/>
    <w:rsid w:val="0036641A"/>
    <w:rsid w:val="00366A18"/>
    <w:rsid w:val="00366CEC"/>
    <w:rsid w:val="003677E9"/>
    <w:rsid w:val="00367E07"/>
    <w:rsid w:val="00367E83"/>
    <w:rsid w:val="003702FE"/>
    <w:rsid w:val="00370E31"/>
    <w:rsid w:val="0037136A"/>
    <w:rsid w:val="003723D5"/>
    <w:rsid w:val="00372DA8"/>
    <w:rsid w:val="00373570"/>
    <w:rsid w:val="0037390C"/>
    <w:rsid w:val="00373DC7"/>
    <w:rsid w:val="00375FCC"/>
    <w:rsid w:val="0037645C"/>
    <w:rsid w:val="00377B5B"/>
    <w:rsid w:val="003801ED"/>
    <w:rsid w:val="00380EF6"/>
    <w:rsid w:val="00381A4C"/>
    <w:rsid w:val="00381C3D"/>
    <w:rsid w:val="00382D22"/>
    <w:rsid w:val="0038370C"/>
    <w:rsid w:val="0038393F"/>
    <w:rsid w:val="00383CEF"/>
    <w:rsid w:val="00386029"/>
    <w:rsid w:val="003875E9"/>
    <w:rsid w:val="0039024C"/>
    <w:rsid w:val="00390D45"/>
    <w:rsid w:val="003912BD"/>
    <w:rsid w:val="00391A3B"/>
    <w:rsid w:val="00391B2C"/>
    <w:rsid w:val="00392E85"/>
    <w:rsid w:val="00394732"/>
    <w:rsid w:val="00395145"/>
    <w:rsid w:val="00396572"/>
    <w:rsid w:val="003966C1"/>
    <w:rsid w:val="003A0750"/>
    <w:rsid w:val="003A08BF"/>
    <w:rsid w:val="003A138D"/>
    <w:rsid w:val="003A1AEE"/>
    <w:rsid w:val="003A1CCC"/>
    <w:rsid w:val="003A1F2D"/>
    <w:rsid w:val="003A2421"/>
    <w:rsid w:val="003A462C"/>
    <w:rsid w:val="003A5290"/>
    <w:rsid w:val="003A5EA1"/>
    <w:rsid w:val="003B0174"/>
    <w:rsid w:val="003B0BEC"/>
    <w:rsid w:val="003B4A4D"/>
    <w:rsid w:val="003B5430"/>
    <w:rsid w:val="003B56DA"/>
    <w:rsid w:val="003B62D6"/>
    <w:rsid w:val="003C0C51"/>
    <w:rsid w:val="003C0E57"/>
    <w:rsid w:val="003C0EE7"/>
    <w:rsid w:val="003C1D13"/>
    <w:rsid w:val="003C28AC"/>
    <w:rsid w:val="003C477B"/>
    <w:rsid w:val="003C4D30"/>
    <w:rsid w:val="003C5016"/>
    <w:rsid w:val="003C5216"/>
    <w:rsid w:val="003C5A2F"/>
    <w:rsid w:val="003C5CBC"/>
    <w:rsid w:val="003C5D69"/>
    <w:rsid w:val="003C6B4E"/>
    <w:rsid w:val="003C759B"/>
    <w:rsid w:val="003C79F2"/>
    <w:rsid w:val="003D04FF"/>
    <w:rsid w:val="003D0E1F"/>
    <w:rsid w:val="003D1E94"/>
    <w:rsid w:val="003D2E82"/>
    <w:rsid w:val="003D39D3"/>
    <w:rsid w:val="003D3F8A"/>
    <w:rsid w:val="003D5A9D"/>
    <w:rsid w:val="003D63A8"/>
    <w:rsid w:val="003E1571"/>
    <w:rsid w:val="003E1805"/>
    <w:rsid w:val="003E2E4C"/>
    <w:rsid w:val="003E2EDC"/>
    <w:rsid w:val="003E34D7"/>
    <w:rsid w:val="003E3643"/>
    <w:rsid w:val="003E416A"/>
    <w:rsid w:val="003E5388"/>
    <w:rsid w:val="003E54E4"/>
    <w:rsid w:val="003E5EB2"/>
    <w:rsid w:val="003E5F40"/>
    <w:rsid w:val="003E799E"/>
    <w:rsid w:val="003E7FDB"/>
    <w:rsid w:val="003F03BD"/>
    <w:rsid w:val="003F1E06"/>
    <w:rsid w:val="003F1E24"/>
    <w:rsid w:val="003F23C7"/>
    <w:rsid w:val="003F2C8B"/>
    <w:rsid w:val="003F3072"/>
    <w:rsid w:val="003F5C38"/>
    <w:rsid w:val="003F5CAC"/>
    <w:rsid w:val="003F6AC2"/>
    <w:rsid w:val="003F70DD"/>
    <w:rsid w:val="003F71A3"/>
    <w:rsid w:val="003F7B6B"/>
    <w:rsid w:val="003F7BF6"/>
    <w:rsid w:val="00400162"/>
    <w:rsid w:val="00400735"/>
    <w:rsid w:val="004007B2"/>
    <w:rsid w:val="00400E1C"/>
    <w:rsid w:val="00401692"/>
    <w:rsid w:val="00401D8F"/>
    <w:rsid w:val="0040241A"/>
    <w:rsid w:val="00403849"/>
    <w:rsid w:val="00404310"/>
    <w:rsid w:val="00404D1A"/>
    <w:rsid w:val="00405876"/>
    <w:rsid w:val="004061C8"/>
    <w:rsid w:val="004062DB"/>
    <w:rsid w:val="00406771"/>
    <w:rsid w:val="00407A50"/>
    <w:rsid w:val="004108A7"/>
    <w:rsid w:val="00411A26"/>
    <w:rsid w:val="00411F97"/>
    <w:rsid w:val="0041265E"/>
    <w:rsid w:val="004138F0"/>
    <w:rsid w:val="00413CAD"/>
    <w:rsid w:val="00414AA3"/>
    <w:rsid w:val="00414C1D"/>
    <w:rsid w:val="0041513B"/>
    <w:rsid w:val="00415B72"/>
    <w:rsid w:val="004161B9"/>
    <w:rsid w:val="004203CA"/>
    <w:rsid w:val="004210D1"/>
    <w:rsid w:val="00421300"/>
    <w:rsid w:val="00421715"/>
    <w:rsid w:val="00421DAF"/>
    <w:rsid w:val="00422344"/>
    <w:rsid w:val="00425598"/>
    <w:rsid w:val="004263DE"/>
    <w:rsid w:val="00426701"/>
    <w:rsid w:val="0042700F"/>
    <w:rsid w:val="004310DA"/>
    <w:rsid w:val="00431DB5"/>
    <w:rsid w:val="004339D3"/>
    <w:rsid w:val="00433E24"/>
    <w:rsid w:val="00434278"/>
    <w:rsid w:val="00434D02"/>
    <w:rsid w:val="0043505D"/>
    <w:rsid w:val="004357CF"/>
    <w:rsid w:val="004361C8"/>
    <w:rsid w:val="00436294"/>
    <w:rsid w:val="00436C03"/>
    <w:rsid w:val="00436CD4"/>
    <w:rsid w:val="00437FD4"/>
    <w:rsid w:val="00440756"/>
    <w:rsid w:val="00440E60"/>
    <w:rsid w:val="004423DC"/>
    <w:rsid w:val="00442F19"/>
    <w:rsid w:val="004436DA"/>
    <w:rsid w:val="00443C02"/>
    <w:rsid w:val="00443CD1"/>
    <w:rsid w:val="00444B86"/>
    <w:rsid w:val="00446523"/>
    <w:rsid w:val="00446615"/>
    <w:rsid w:val="00447923"/>
    <w:rsid w:val="0044796D"/>
    <w:rsid w:val="00447981"/>
    <w:rsid w:val="0045098B"/>
    <w:rsid w:val="00450AFA"/>
    <w:rsid w:val="004513CC"/>
    <w:rsid w:val="00451983"/>
    <w:rsid w:val="0045217F"/>
    <w:rsid w:val="004522A9"/>
    <w:rsid w:val="00453FE7"/>
    <w:rsid w:val="004544BE"/>
    <w:rsid w:val="004544DF"/>
    <w:rsid w:val="004547A9"/>
    <w:rsid w:val="00454E3F"/>
    <w:rsid w:val="004562D5"/>
    <w:rsid w:val="00456B19"/>
    <w:rsid w:val="004571EC"/>
    <w:rsid w:val="00457858"/>
    <w:rsid w:val="004606C2"/>
    <w:rsid w:val="00462EE3"/>
    <w:rsid w:val="00465C5A"/>
    <w:rsid w:val="004663F5"/>
    <w:rsid w:val="00472521"/>
    <w:rsid w:val="004727BE"/>
    <w:rsid w:val="00473598"/>
    <w:rsid w:val="00473770"/>
    <w:rsid w:val="00473801"/>
    <w:rsid w:val="0047427D"/>
    <w:rsid w:val="004758D0"/>
    <w:rsid w:val="00477267"/>
    <w:rsid w:val="00477E11"/>
    <w:rsid w:val="004822BF"/>
    <w:rsid w:val="0048635D"/>
    <w:rsid w:val="00486820"/>
    <w:rsid w:val="00487497"/>
    <w:rsid w:val="004877F9"/>
    <w:rsid w:val="0049039D"/>
    <w:rsid w:val="00491774"/>
    <w:rsid w:val="00491938"/>
    <w:rsid w:val="00492294"/>
    <w:rsid w:val="00492784"/>
    <w:rsid w:val="00492E35"/>
    <w:rsid w:val="004930B2"/>
    <w:rsid w:val="00493262"/>
    <w:rsid w:val="00493DA5"/>
    <w:rsid w:val="00494854"/>
    <w:rsid w:val="00494A8D"/>
    <w:rsid w:val="00494F86"/>
    <w:rsid w:val="00495879"/>
    <w:rsid w:val="0049641C"/>
    <w:rsid w:val="00496900"/>
    <w:rsid w:val="00496BA9"/>
    <w:rsid w:val="004970D5"/>
    <w:rsid w:val="00497175"/>
    <w:rsid w:val="004975AC"/>
    <w:rsid w:val="004A01E2"/>
    <w:rsid w:val="004A1C0C"/>
    <w:rsid w:val="004A1EEC"/>
    <w:rsid w:val="004A2F18"/>
    <w:rsid w:val="004A3897"/>
    <w:rsid w:val="004A419E"/>
    <w:rsid w:val="004A475B"/>
    <w:rsid w:val="004A4A36"/>
    <w:rsid w:val="004A4E6E"/>
    <w:rsid w:val="004A4F7D"/>
    <w:rsid w:val="004A5500"/>
    <w:rsid w:val="004A59CD"/>
    <w:rsid w:val="004A60D1"/>
    <w:rsid w:val="004A67CC"/>
    <w:rsid w:val="004A6BA9"/>
    <w:rsid w:val="004A7957"/>
    <w:rsid w:val="004A7F39"/>
    <w:rsid w:val="004B004F"/>
    <w:rsid w:val="004B0336"/>
    <w:rsid w:val="004B0349"/>
    <w:rsid w:val="004B0925"/>
    <w:rsid w:val="004B1D61"/>
    <w:rsid w:val="004B233B"/>
    <w:rsid w:val="004B2817"/>
    <w:rsid w:val="004B3626"/>
    <w:rsid w:val="004B4CBD"/>
    <w:rsid w:val="004B5072"/>
    <w:rsid w:val="004B531E"/>
    <w:rsid w:val="004B5752"/>
    <w:rsid w:val="004B686B"/>
    <w:rsid w:val="004B6E4C"/>
    <w:rsid w:val="004C0113"/>
    <w:rsid w:val="004C0114"/>
    <w:rsid w:val="004C04BF"/>
    <w:rsid w:val="004C081F"/>
    <w:rsid w:val="004C0E12"/>
    <w:rsid w:val="004C2C53"/>
    <w:rsid w:val="004C3D7E"/>
    <w:rsid w:val="004C4C5A"/>
    <w:rsid w:val="004C5038"/>
    <w:rsid w:val="004C529D"/>
    <w:rsid w:val="004C55CF"/>
    <w:rsid w:val="004C55F4"/>
    <w:rsid w:val="004C587B"/>
    <w:rsid w:val="004C6723"/>
    <w:rsid w:val="004C6BB7"/>
    <w:rsid w:val="004C7029"/>
    <w:rsid w:val="004C76E7"/>
    <w:rsid w:val="004C7A37"/>
    <w:rsid w:val="004D01A2"/>
    <w:rsid w:val="004D0327"/>
    <w:rsid w:val="004D0CB3"/>
    <w:rsid w:val="004D0EC5"/>
    <w:rsid w:val="004D1A60"/>
    <w:rsid w:val="004D3BD4"/>
    <w:rsid w:val="004D55DB"/>
    <w:rsid w:val="004D58EA"/>
    <w:rsid w:val="004D622B"/>
    <w:rsid w:val="004D62CB"/>
    <w:rsid w:val="004D6384"/>
    <w:rsid w:val="004D6657"/>
    <w:rsid w:val="004D66A9"/>
    <w:rsid w:val="004D6D13"/>
    <w:rsid w:val="004D7727"/>
    <w:rsid w:val="004D7EDF"/>
    <w:rsid w:val="004E005E"/>
    <w:rsid w:val="004E0782"/>
    <w:rsid w:val="004E1697"/>
    <w:rsid w:val="004E1AF6"/>
    <w:rsid w:val="004E2684"/>
    <w:rsid w:val="004E2FBA"/>
    <w:rsid w:val="004E327B"/>
    <w:rsid w:val="004E3470"/>
    <w:rsid w:val="004E441D"/>
    <w:rsid w:val="004E52B4"/>
    <w:rsid w:val="004E5371"/>
    <w:rsid w:val="004E6B04"/>
    <w:rsid w:val="004E73BF"/>
    <w:rsid w:val="004E78C4"/>
    <w:rsid w:val="004F1185"/>
    <w:rsid w:val="004F24F9"/>
    <w:rsid w:val="004F2525"/>
    <w:rsid w:val="004F3D5F"/>
    <w:rsid w:val="004F420E"/>
    <w:rsid w:val="004F4B17"/>
    <w:rsid w:val="004F589C"/>
    <w:rsid w:val="004F6486"/>
    <w:rsid w:val="004F64EC"/>
    <w:rsid w:val="004F7526"/>
    <w:rsid w:val="0050067A"/>
    <w:rsid w:val="00501A44"/>
    <w:rsid w:val="00502339"/>
    <w:rsid w:val="00503AE0"/>
    <w:rsid w:val="0050412E"/>
    <w:rsid w:val="005041D5"/>
    <w:rsid w:val="00504479"/>
    <w:rsid w:val="00504725"/>
    <w:rsid w:val="00504CCF"/>
    <w:rsid w:val="00505C46"/>
    <w:rsid w:val="005066A7"/>
    <w:rsid w:val="0050699A"/>
    <w:rsid w:val="00507712"/>
    <w:rsid w:val="0051216C"/>
    <w:rsid w:val="005136D5"/>
    <w:rsid w:val="0051515E"/>
    <w:rsid w:val="00516D83"/>
    <w:rsid w:val="00517559"/>
    <w:rsid w:val="00517977"/>
    <w:rsid w:val="00520883"/>
    <w:rsid w:val="00521F91"/>
    <w:rsid w:val="00522097"/>
    <w:rsid w:val="00523E73"/>
    <w:rsid w:val="005262B5"/>
    <w:rsid w:val="005265A4"/>
    <w:rsid w:val="0052760D"/>
    <w:rsid w:val="00530E40"/>
    <w:rsid w:val="005317B3"/>
    <w:rsid w:val="00531866"/>
    <w:rsid w:val="005320E2"/>
    <w:rsid w:val="00532491"/>
    <w:rsid w:val="005325C6"/>
    <w:rsid w:val="00534836"/>
    <w:rsid w:val="00535841"/>
    <w:rsid w:val="005365EF"/>
    <w:rsid w:val="00536CF8"/>
    <w:rsid w:val="005370AA"/>
    <w:rsid w:val="0053719A"/>
    <w:rsid w:val="0054056B"/>
    <w:rsid w:val="00540B2F"/>
    <w:rsid w:val="00541068"/>
    <w:rsid w:val="00541827"/>
    <w:rsid w:val="00542104"/>
    <w:rsid w:val="005426AD"/>
    <w:rsid w:val="00542A95"/>
    <w:rsid w:val="00543141"/>
    <w:rsid w:val="00543899"/>
    <w:rsid w:val="005453BD"/>
    <w:rsid w:val="00545539"/>
    <w:rsid w:val="00545D2C"/>
    <w:rsid w:val="00545EC7"/>
    <w:rsid w:val="00546A53"/>
    <w:rsid w:val="00546E3B"/>
    <w:rsid w:val="00546EA2"/>
    <w:rsid w:val="00547BAD"/>
    <w:rsid w:val="00547D35"/>
    <w:rsid w:val="00551557"/>
    <w:rsid w:val="00551A02"/>
    <w:rsid w:val="005520AC"/>
    <w:rsid w:val="005521CE"/>
    <w:rsid w:val="005523A4"/>
    <w:rsid w:val="005530B9"/>
    <w:rsid w:val="0055329D"/>
    <w:rsid w:val="005534FA"/>
    <w:rsid w:val="00553EBA"/>
    <w:rsid w:val="00554EAB"/>
    <w:rsid w:val="00556D24"/>
    <w:rsid w:val="0055751D"/>
    <w:rsid w:val="00559B66"/>
    <w:rsid w:val="00560142"/>
    <w:rsid w:val="00560144"/>
    <w:rsid w:val="005611FC"/>
    <w:rsid w:val="00561821"/>
    <w:rsid w:val="00562515"/>
    <w:rsid w:val="00562E14"/>
    <w:rsid w:val="005639A2"/>
    <w:rsid w:val="00564EC9"/>
    <w:rsid w:val="0056531B"/>
    <w:rsid w:val="00565AC2"/>
    <w:rsid w:val="00565CBE"/>
    <w:rsid w:val="005670A2"/>
    <w:rsid w:val="005670AC"/>
    <w:rsid w:val="005673FF"/>
    <w:rsid w:val="005676B6"/>
    <w:rsid w:val="00571101"/>
    <w:rsid w:val="005720BF"/>
    <w:rsid w:val="00572790"/>
    <w:rsid w:val="00572F26"/>
    <w:rsid w:val="00572F5E"/>
    <w:rsid w:val="005738A8"/>
    <w:rsid w:val="005744B4"/>
    <w:rsid w:val="00574AF5"/>
    <w:rsid w:val="00575C76"/>
    <w:rsid w:val="005760E7"/>
    <w:rsid w:val="005764F6"/>
    <w:rsid w:val="00576B57"/>
    <w:rsid w:val="00576BAB"/>
    <w:rsid w:val="00577C44"/>
    <w:rsid w:val="005817AA"/>
    <w:rsid w:val="00581F70"/>
    <w:rsid w:val="00583469"/>
    <w:rsid w:val="00583F88"/>
    <w:rsid w:val="00584371"/>
    <w:rsid w:val="00585200"/>
    <w:rsid w:val="00585731"/>
    <w:rsid w:val="0058598E"/>
    <w:rsid w:val="00587894"/>
    <w:rsid w:val="00587C9C"/>
    <w:rsid w:val="00587FD4"/>
    <w:rsid w:val="00592D74"/>
    <w:rsid w:val="00593DCB"/>
    <w:rsid w:val="00594714"/>
    <w:rsid w:val="00595F12"/>
    <w:rsid w:val="00596CCD"/>
    <w:rsid w:val="005A0FFB"/>
    <w:rsid w:val="005A13D0"/>
    <w:rsid w:val="005A1EAF"/>
    <w:rsid w:val="005A25A5"/>
    <w:rsid w:val="005A2EB3"/>
    <w:rsid w:val="005A30D0"/>
    <w:rsid w:val="005A3142"/>
    <w:rsid w:val="005A3264"/>
    <w:rsid w:val="005A33B6"/>
    <w:rsid w:val="005A347E"/>
    <w:rsid w:val="005A3658"/>
    <w:rsid w:val="005A4290"/>
    <w:rsid w:val="005A58AC"/>
    <w:rsid w:val="005A5F29"/>
    <w:rsid w:val="005A694B"/>
    <w:rsid w:val="005A7609"/>
    <w:rsid w:val="005A7818"/>
    <w:rsid w:val="005A791E"/>
    <w:rsid w:val="005B0035"/>
    <w:rsid w:val="005B0CAE"/>
    <w:rsid w:val="005B0FE0"/>
    <w:rsid w:val="005B1024"/>
    <w:rsid w:val="005B138A"/>
    <w:rsid w:val="005B191E"/>
    <w:rsid w:val="005B20EF"/>
    <w:rsid w:val="005B29AB"/>
    <w:rsid w:val="005B360C"/>
    <w:rsid w:val="005B4049"/>
    <w:rsid w:val="005B49D9"/>
    <w:rsid w:val="005B4AC2"/>
    <w:rsid w:val="005B57D5"/>
    <w:rsid w:val="005B747A"/>
    <w:rsid w:val="005B79A7"/>
    <w:rsid w:val="005C0059"/>
    <w:rsid w:val="005C0319"/>
    <w:rsid w:val="005C05DA"/>
    <w:rsid w:val="005C0E70"/>
    <w:rsid w:val="005C1FF7"/>
    <w:rsid w:val="005C2697"/>
    <w:rsid w:val="005C2EC9"/>
    <w:rsid w:val="005C2ED2"/>
    <w:rsid w:val="005C3145"/>
    <w:rsid w:val="005C3F5D"/>
    <w:rsid w:val="005C4256"/>
    <w:rsid w:val="005C4600"/>
    <w:rsid w:val="005C5D27"/>
    <w:rsid w:val="005C6DCB"/>
    <w:rsid w:val="005C74E4"/>
    <w:rsid w:val="005D016B"/>
    <w:rsid w:val="005D0F45"/>
    <w:rsid w:val="005D1667"/>
    <w:rsid w:val="005D30AF"/>
    <w:rsid w:val="005D3241"/>
    <w:rsid w:val="005D3A03"/>
    <w:rsid w:val="005D4874"/>
    <w:rsid w:val="005D48A7"/>
    <w:rsid w:val="005D4EF0"/>
    <w:rsid w:val="005D521F"/>
    <w:rsid w:val="005D539D"/>
    <w:rsid w:val="005D541F"/>
    <w:rsid w:val="005D5D80"/>
    <w:rsid w:val="005D7428"/>
    <w:rsid w:val="005E024D"/>
    <w:rsid w:val="005E09FF"/>
    <w:rsid w:val="005E28C8"/>
    <w:rsid w:val="005E2F9F"/>
    <w:rsid w:val="005E30DB"/>
    <w:rsid w:val="005E3837"/>
    <w:rsid w:val="005E4580"/>
    <w:rsid w:val="005E4C56"/>
    <w:rsid w:val="005E5DBC"/>
    <w:rsid w:val="005E6911"/>
    <w:rsid w:val="005E7848"/>
    <w:rsid w:val="005E78CD"/>
    <w:rsid w:val="005F08AE"/>
    <w:rsid w:val="005F095D"/>
    <w:rsid w:val="005F0CBB"/>
    <w:rsid w:val="005F1E91"/>
    <w:rsid w:val="005F2A53"/>
    <w:rsid w:val="005F2DC9"/>
    <w:rsid w:val="005F2FD1"/>
    <w:rsid w:val="005F4237"/>
    <w:rsid w:val="005F4556"/>
    <w:rsid w:val="005F6F0F"/>
    <w:rsid w:val="005F77C6"/>
    <w:rsid w:val="006000B5"/>
    <w:rsid w:val="0060072F"/>
    <w:rsid w:val="0060074D"/>
    <w:rsid w:val="00602157"/>
    <w:rsid w:val="00602284"/>
    <w:rsid w:val="006022A2"/>
    <w:rsid w:val="00602E0E"/>
    <w:rsid w:val="00602E13"/>
    <w:rsid w:val="00603062"/>
    <w:rsid w:val="006034CC"/>
    <w:rsid w:val="006034DB"/>
    <w:rsid w:val="006036A5"/>
    <w:rsid w:val="0060476F"/>
    <w:rsid w:val="00605361"/>
    <w:rsid w:val="00606143"/>
    <w:rsid w:val="00606305"/>
    <w:rsid w:val="00606A3B"/>
    <w:rsid w:val="00606F71"/>
    <w:rsid w:val="00607C25"/>
    <w:rsid w:val="00607F0A"/>
    <w:rsid w:val="00607F83"/>
    <w:rsid w:val="00611135"/>
    <w:rsid w:val="00611F64"/>
    <w:rsid w:val="00613D44"/>
    <w:rsid w:val="00613F83"/>
    <w:rsid w:val="00614239"/>
    <w:rsid w:val="00614E0D"/>
    <w:rsid w:val="00615926"/>
    <w:rsid w:val="00615AEF"/>
    <w:rsid w:val="0061695C"/>
    <w:rsid w:val="006174DA"/>
    <w:rsid w:val="00617F86"/>
    <w:rsid w:val="00620D4B"/>
    <w:rsid w:val="00621344"/>
    <w:rsid w:val="00621E09"/>
    <w:rsid w:val="006225D9"/>
    <w:rsid w:val="00624A84"/>
    <w:rsid w:val="00624DEB"/>
    <w:rsid w:val="00625D39"/>
    <w:rsid w:val="00625DC8"/>
    <w:rsid w:val="00626213"/>
    <w:rsid w:val="00627E58"/>
    <w:rsid w:val="00627F9F"/>
    <w:rsid w:val="00630DE4"/>
    <w:rsid w:val="00631C06"/>
    <w:rsid w:val="006324BE"/>
    <w:rsid w:val="0063250D"/>
    <w:rsid w:val="00632722"/>
    <w:rsid w:val="00632A11"/>
    <w:rsid w:val="00634D82"/>
    <w:rsid w:val="00635CF7"/>
    <w:rsid w:val="00635D04"/>
    <w:rsid w:val="006364FB"/>
    <w:rsid w:val="00636BF9"/>
    <w:rsid w:val="00636DFF"/>
    <w:rsid w:val="00637669"/>
    <w:rsid w:val="00637866"/>
    <w:rsid w:val="00637C29"/>
    <w:rsid w:val="00637F03"/>
    <w:rsid w:val="0064005F"/>
    <w:rsid w:val="00640495"/>
    <w:rsid w:val="00640A5A"/>
    <w:rsid w:val="00641DE8"/>
    <w:rsid w:val="00642367"/>
    <w:rsid w:val="00644119"/>
    <w:rsid w:val="00644F25"/>
    <w:rsid w:val="0064553D"/>
    <w:rsid w:val="00645A77"/>
    <w:rsid w:val="0064664A"/>
    <w:rsid w:val="00646757"/>
    <w:rsid w:val="006467CE"/>
    <w:rsid w:val="006475A3"/>
    <w:rsid w:val="00650876"/>
    <w:rsid w:val="00651A90"/>
    <w:rsid w:val="00653450"/>
    <w:rsid w:val="00653924"/>
    <w:rsid w:val="00653BA7"/>
    <w:rsid w:val="00653EE2"/>
    <w:rsid w:val="0065426D"/>
    <w:rsid w:val="00656705"/>
    <w:rsid w:val="0065671E"/>
    <w:rsid w:val="0066053F"/>
    <w:rsid w:val="0066054A"/>
    <w:rsid w:val="0066141D"/>
    <w:rsid w:val="0066145D"/>
    <w:rsid w:val="00661686"/>
    <w:rsid w:val="00661BBB"/>
    <w:rsid w:val="006624EE"/>
    <w:rsid w:val="00663689"/>
    <w:rsid w:val="0066392A"/>
    <w:rsid w:val="00664A96"/>
    <w:rsid w:val="00665461"/>
    <w:rsid w:val="006655F6"/>
    <w:rsid w:val="006659DB"/>
    <w:rsid w:val="00665C18"/>
    <w:rsid w:val="006661B6"/>
    <w:rsid w:val="006700ED"/>
    <w:rsid w:val="00671341"/>
    <w:rsid w:val="0067148E"/>
    <w:rsid w:val="006744DE"/>
    <w:rsid w:val="00674FA7"/>
    <w:rsid w:val="00675B36"/>
    <w:rsid w:val="00675D32"/>
    <w:rsid w:val="006768C0"/>
    <w:rsid w:val="00676EFA"/>
    <w:rsid w:val="0067710F"/>
    <w:rsid w:val="00677517"/>
    <w:rsid w:val="00681615"/>
    <w:rsid w:val="0068190C"/>
    <w:rsid w:val="00682823"/>
    <w:rsid w:val="0068364C"/>
    <w:rsid w:val="00683813"/>
    <w:rsid w:val="00683CBC"/>
    <w:rsid w:val="0068490D"/>
    <w:rsid w:val="00684AEE"/>
    <w:rsid w:val="00684DAB"/>
    <w:rsid w:val="006858BF"/>
    <w:rsid w:val="00686730"/>
    <w:rsid w:val="00687FA9"/>
    <w:rsid w:val="00691DE9"/>
    <w:rsid w:val="00692787"/>
    <w:rsid w:val="0069309B"/>
    <w:rsid w:val="00694185"/>
    <w:rsid w:val="0069464F"/>
    <w:rsid w:val="006947E4"/>
    <w:rsid w:val="00695C31"/>
    <w:rsid w:val="006979CF"/>
    <w:rsid w:val="00697FF6"/>
    <w:rsid w:val="006A1849"/>
    <w:rsid w:val="006A250E"/>
    <w:rsid w:val="006A2E71"/>
    <w:rsid w:val="006A33D5"/>
    <w:rsid w:val="006A3789"/>
    <w:rsid w:val="006A5032"/>
    <w:rsid w:val="006A59C3"/>
    <w:rsid w:val="006A69F8"/>
    <w:rsid w:val="006A6AE5"/>
    <w:rsid w:val="006A794A"/>
    <w:rsid w:val="006A7C10"/>
    <w:rsid w:val="006B0FD6"/>
    <w:rsid w:val="006B23E1"/>
    <w:rsid w:val="006B2957"/>
    <w:rsid w:val="006B2C25"/>
    <w:rsid w:val="006B3871"/>
    <w:rsid w:val="006B3E8E"/>
    <w:rsid w:val="006B520A"/>
    <w:rsid w:val="006B5927"/>
    <w:rsid w:val="006B5E2A"/>
    <w:rsid w:val="006C0A16"/>
    <w:rsid w:val="006C172C"/>
    <w:rsid w:val="006C17BA"/>
    <w:rsid w:val="006C2009"/>
    <w:rsid w:val="006C3409"/>
    <w:rsid w:val="006C39DB"/>
    <w:rsid w:val="006C4BEE"/>
    <w:rsid w:val="006C4E97"/>
    <w:rsid w:val="006C518B"/>
    <w:rsid w:val="006C6632"/>
    <w:rsid w:val="006C6B84"/>
    <w:rsid w:val="006C6BDF"/>
    <w:rsid w:val="006C6C85"/>
    <w:rsid w:val="006C7335"/>
    <w:rsid w:val="006D0376"/>
    <w:rsid w:val="006D0C3D"/>
    <w:rsid w:val="006D22DA"/>
    <w:rsid w:val="006D2637"/>
    <w:rsid w:val="006D2BAC"/>
    <w:rsid w:val="006D2DBA"/>
    <w:rsid w:val="006D3E1D"/>
    <w:rsid w:val="006D43CE"/>
    <w:rsid w:val="006D4942"/>
    <w:rsid w:val="006D4E59"/>
    <w:rsid w:val="006D623B"/>
    <w:rsid w:val="006D72C4"/>
    <w:rsid w:val="006E0A7A"/>
    <w:rsid w:val="006E14C5"/>
    <w:rsid w:val="006E269C"/>
    <w:rsid w:val="006E3222"/>
    <w:rsid w:val="006E38D9"/>
    <w:rsid w:val="006E3E01"/>
    <w:rsid w:val="006E42B2"/>
    <w:rsid w:val="006E49E1"/>
    <w:rsid w:val="006E50A3"/>
    <w:rsid w:val="006E5131"/>
    <w:rsid w:val="006E52FA"/>
    <w:rsid w:val="006E5A27"/>
    <w:rsid w:val="006E61C7"/>
    <w:rsid w:val="006E6B83"/>
    <w:rsid w:val="006E6DDF"/>
    <w:rsid w:val="006E70A6"/>
    <w:rsid w:val="006E7B49"/>
    <w:rsid w:val="006F10C0"/>
    <w:rsid w:val="006F27F0"/>
    <w:rsid w:val="006F2A0E"/>
    <w:rsid w:val="006F366E"/>
    <w:rsid w:val="006F4BA1"/>
    <w:rsid w:val="006F4BBF"/>
    <w:rsid w:val="006F4E60"/>
    <w:rsid w:val="006F55B2"/>
    <w:rsid w:val="006F57DB"/>
    <w:rsid w:val="006F5C5D"/>
    <w:rsid w:val="006F6BA0"/>
    <w:rsid w:val="006F724A"/>
    <w:rsid w:val="006F7AEE"/>
    <w:rsid w:val="00700141"/>
    <w:rsid w:val="00700ED2"/>
    <w:rsid w:val="0070175F"/>
    <w:rsid w:val="007019BD"/>
    <w:rsid w:val="007022F2"/>
    <w:rsid w:val="007025A5"/>
    <w:rsid w:val="00703DC1"/>
    <w:rsid w:val="00704499"/>
    <w:rsid w:val="007046AC"/>
    <w:rsid w:val="0070511E"/>
    <w:rsid w:val="00706E52"/>
    <w:rsid w:val="007070DD"/>
    <w:rsid w:val="0070777F"/>
    <w:rsid w:val="00707D36"/>
    <w:rsid w:val="0071092D"/>
    <w:rsid w:val="00710F75"/>
    <w:rsid w:val="00711463"/>
    <w:rsid w:val="00711765"/>
    <w:rsid w:val="00712440"/>
    <w:rsid w:val="00712BB3"/>
    <w:rsid w:val="007130DB"/>
    <w:rsid w:val="007133D5"/>
    <w:rsid w:val="007165FD"/>
    <w:rsid w:val="00716F45"/>
    <w:rsid w:val="00720B61"/>
    <w:rsid w:val="00720D2F"/>
    <w:rsid w:val="007212E1"/>
    <w:rsid w:val="0072208B"/>
    <w:rsid w:val="007237A1"/>
    <w:rsid w:val="007242A5"/>
    <w:rsid w:val="007254C1"/>
    <w:rsid w:val="00725A2C"/>
    <w:rsid w:val="007260A8"/>
    <w:rsid w:val="00726117"/>
    <w:rsid w:val="007278FA"/>
    <w:rsid w:val="00730361"/>
    <w:rsid w:val="00730A70"/>
    <w:rsid w:val="00730FEC"/>
    <w:rsid w:val="007310AA"/>
    <w:rsid w:val="0073141E"/>
    <w:rsid w:val="00731C77"/>
    <w:rsid w:val="00733684"/>
    <w:rsid w:val="00733971"/>
    <w:rsid w:val="007403D7"/>
    <w:rsid w:val="007411C6"/>
    <w:rsid w:val="00741B80"/>
    <w:rsid w:val="00742B6E"/>
    <w:rsid w:val="0074327C"/>
    <w:rsid w:val="0074426A"/>
    <w:rsid w:val="00745E74"/>
    <w:rsid w:val="0074698F"/>
    <w:rsid w:val="00746A92"/>
    <w:rsid w:val="0075009A"/>
    <w:rsid w:val="00750224"/>
    <w:rsid w:val="00752513"/>
    <w:rsid w:val="007526C2"/>
    <w:rsid w:val="00753F8F"/>
    <w:rsid w:val="00755961"/>
    <w:rsid w:val="00755DCB"/>
    <w:rsid w:val="00757513"/>
    <w:rsid w:val="00757AC1"/>
    <w:rsid w:val="0075B716"/>
    <w:rsid w:val="007602DA"/>
    <w:rsid w:val="00761386"/>
    <w:rsid w:val="007624F2"/>
    <w:rsid w:val="00762560"/>
    <w:rsid w:val="007625B7"/>
    <w:rsid w:val="00762BF6"/>
    <w:rsid w:val="00764348"/>
    <w:rsid w:val="0076466B"/>
    <w:rsid w:val="007656DB"/>
    <w:rsid w:val="00765EB9"/>
    <w:rsid w:val="00765FA1"/>
    <w:rsid w:val="00765FDE"/>
    <w:rsid w:val="00766305"/>
    <w:rsid w:val="007663B5"/>
    <w:rsid w:val="00766478"/>
    <w:rsid w:val="00766A11"/>
    <w:rsid w:val="00766A28"/>
    <w:rsid w:val="00771568"/>
    <w:rsid w:val="00772458"/>
    <w:rsid w:val="007732D3"/>
    <w:rsid w:val="00773696"/>
    <w:rsid w:val="007745CD"/>
    <w:rsid w:val="00775F3B"/>
    <w:rsid w:val="0077614A"/>
    <w:rsid w:val="0077678A"/>
    <w:rsid w:val="00777395"/>
    <w:rsid w:val="00780EDE"/>
    <w:rsid w:val="007815CA"/>
    <w:rsid w:val="00781974"/>
    <w:rsid w:val="00781AE5"/>
    <w:rsid w:val="00782C6B"/>
    <w:rsid w:val="007840B8"/>
    <w:rsid w:val="0078503F"/>
    <w:rsid w:val="007851B8"/>
    <w:rsid w:val="0078552F"/>
    <w:rsid w:val="00785F26"/>
    <w:rsid w:val="00786358"/>
    <w:rsid w:val="0078643A"/>
    <w:rsid w:val="0078691C"/>
    <w:rsid w:val="0079058F"/>
    <w:rsid w:val="00791D92"/>
    <w:rsid w:val="00791F78"/>
    <w:rsid w:val="00792326"/>
    <w:rsid w:val="00792EFC"/>
    <w:rsid w:val="0079340E"/>
    <w:rsid w:val="00793E2E"/>
    <w:rsid w:val="00793EAD"/>
    <w:rsid w:val="0079460F"/>
    <w:rsid w:val="0079520B"/>
    <w:rsid w:val="00795FCF"/>
    <w:rsid w:val="007969F7"/>
    <w:rsid w:val="00796CDE"/>
    <w:rsid w:val="00797CE4"/>
    <w:rsid w:val="00797F8A"/>
    <w:rsid w:val="007A0A29"/>
    <w:rsid w:val="007A0F4D"/>
    <w:rsid w:val="007A1FF4"/>
    <w:rsid w:val="007A20D7"/>
    <w:rsid w:val="007A281E"/>
    <w:rsid w:val="007A421B"/>
    <w:rsid w:val="007A46D3"/>
    <w:rsid w:val="007A4C98"/>
    <w:rsid w:val="007A5331"/>
    <w:rsid w:val="007A6270"/>
    <w:rsid w:val="007A6360"/>
    <w:rsid w:val="007A6BE7"/>
    <w:rsid w:val="007B1556"/>
    <w:rsid w:val="007B178D"/>
    <w:rsid w:val="007B1EC0"/>
    <w:rsid w:val="007B365C"/>
    <w:rsid w:val="007B3A67"/>
    <w:rsid w:val="007B63C4"/>
    <w:rsid w:val="007B6937"/>
    <w:rsid w:val="007C093A"/>
    <w:rsid w:val="007C0B01"/>
    <w:rsid w:val="007C1BB5"/>
    <w:rsid w:val="007C30F5"/>
    <w:rsid w:val="007C340F"/>
    <w:rsid w:val="007C426B"/>
    <w:rsid w:val="007C480B"/>
    <w:rsid w:val="007C5392"/>
    <w:rsid w:val="007C545E"/>
    <w:rsid w:val="007C772C"/>
    <w:rsid w:val="007D0066"/>
    <w:rsid w:val="007D0867"/>
    <w:rsid w:val="007D0D4B"/>
    <w:rsid w:val="007D0E2D"/>
    <w:rsid w:val="007D125F"/>
    <w:rsid w:val="007D1A61"/>
    <w:rsid w:val="007D37F6"/>
    <w:rsid w:val="007D3D67"/>
    <w:rsid w:val="007D3D8D"/>
    <w:rsid w:val="007D4C3F"/>
    <w:rsid w:val="007D5031"/>
    <w:rsid w:val="007D64FB"/>
    <w:rsid w:val="007D7591"/>
    <w:rsid w:val="007E0526"/>
    <w:rsid w:val="007E0668"/>
    <w:rsid w:val="007E0CCE"/>
    <w:rsid w:val="007E2143"/>
    <w:rsid w:val="007E3170"/>
    <w:rsid w:val="007E3536"/>
    <w:rsid w:val="007E424C"/>
    <w:rsid w:val="007E438F"/>
    <w:rsid w:val="007E44F9"/>
    <w:rsid w:val="007E49D0"/>
    <w:rsid w:val="007E5018"/>
    <w:rsid w:val="007E5207"/>
    <w:rsid w:val="007E68E0"/>
    <w:rsid w:val="007E7710"/>
    <w:rsid w:val="007F0427"/>
    <w:rsid w:val="007F0BEC"/>
    <w:rsid w:val="007F251F"/>
    <w:rsid w:val="007F3C7E"/>
    <w:rsid w:val="007F4549"/>
    <w:rsid w:val="007F663F"/>
    <w:rsid w:val="007F7936"/>
    <w:rsid w:val="007F79B8"/>
    <w:rsid w:val="008002C0"/>
    <w:rsid w:val="00801548"/>
    <w:rsid w:val="00801703"/>
    <w:rsid w:val="00801853"/>
    <w:rsid w:val="00801EAD"/>
    <w:rsid w:val="00802287"/>
    <w:rsid w:val="00802543"/>
    <w:rsid w:val="00803391"/>
    <w:rsid w:val="00803AD0"/>
    <w:rsid w:val="008040DB"/>
    <w:rsid w:val="00805238"/>
    <w:rsid w:val="00805540"/>
    <w:rsid w:val="00805551"/>
    <w:rsid w:val="008064DA"/>
    <w:rsid w:val="00806D4D"/>
    <w:rsid w:val="0080762E"/>
    <w:rsid w:val="0080775F"/>
    <w:rsid w:val="00807AA4"/>
    <w:rsid w:val="00810EA9"/>
    <w:rsid w:val="00810F85"/>
    <w:rsid w:val="008110E2"/>
    <w:rsid w:val="0081275C"/>
    <w:rsid w:val="0081380F"/>
    <w:rsid w:val="00814EB0"/>
    <w:rsid w:val="00815B54"/>
    <w:rsid w:val="008160E9"/>
    <w:rsid w:val="00821447"/>
    <w:rsid w:val="00821650"/>
    <w:rsid w:val="008219F1"/>
    <w:rsid w:val="00821A0C"/>
    <w:rsid w:val="008226C1"/>
    <w:rsid w:val="00824288"/>
    <w:rsid w:val="00824B72"/>
    <w:rsid w:val="00824E9F"/>
    <w:rsid w:val="008259E7"/>
    <w:rsid w:val="00826C0F"/>
    <w:rsid w:val="008277E2"/>
    <w:rsid w:val="0082795B"/>
    <w:rsid w:val="00827BE9"/>
    <w:rsid w:val="00827E02"/>
    <w:rsid w:val="00827F16"/>
    <w:rsid w:val="00830316"/>
    <w:rsid w:val="008304B7"/>
    <w:rsid w:val="00830789"/>
    <w:rsid w:val="00830934"/>
    <w:rsid w:val="00831CCA"/>
    <w:rsid w:val="008328DB"/>
    <w:rsid w:val="0083431A"/>
    <w:rsid w:val="0083442D"/>
    <w:rsid w:val="00834574"/>
    <w:rsid w:val="00834AAE"/>
    <w:rsid w:val="00834BC5"/>
    <w:rsid w:val="008360F7"/>
    <w:rsid w:val="00836834"/>
    <w:rsid w:val="00836DF8"/>
    <w:rsid w:val="008403AF"/>
    <w:rsid w:val="008407D4"/>
    <w:rsid w:val="00840B34"/>
    <w:rsid w:val="00842B14"/>
    <w:rsid w:val="00842C30"/>
    <w:rsid w:val="00843291"/>
    <w:rsid w:val="00843D79"/>
    <w:rsid w:val="00844E96"/>
    <w:rsid w:val="00845DB2"/>
    <w:rsid w:val="00846804"/>
    <w:rsid w:val="00846827"/>
    <w:rsid w:val="00847AA0"/>
    <w:rsid w:val="00850977"/>
    <w:rsid w:val="00850BAA"/>
    <w:rsid w:val="00851035"/>
    <w:rsid w:val="0085166F"/>
    <w:rsid w:val="00851EF1"/>
    <w:rsid w:val="0085381C"/>
    <w:rsid w:val="00853EC5"/>
    <w:rsid w:val="00854207"/>
    <w:rsid w:val="00854390"/>
    <w:rsid w:val="008543E6"/>
    <w:rsid w:val="008553D1"/>
    <w:rsid w:val="00855584"/>
    <w:rsid w:val="00855CB1"/>
    <w:rsid w:val="00856444"/>
    <w:rsid w:val="00857107"/>
    <w:rsid w:val="0086109D"/>
    <w:rsid w:val="00861F23"/>
    <w:rsid w:val="008628F9"/>
    <w:rsid w:val="00862F46"/>
    <w:rsid w:val="00864027"/>
    <w:rsid w:val="00864EAC"/>
    <w:rsid w:val="00864F34"/>
    <w:rsid w:val="008675AB"/>
    <w:rsid w:val="00871288"/>
    <w:rsid w:val="00872008"/>
    <w:rsid w:val="00872F64"/>
    <w:rsid w:val="00873C3A"/>
    <w:rsid w:val="00874080"/>
    <w:rsid w:val="00876119"/>
    <w:rsid w:val="00880AC7"/>
    <w:rsid w:val="008816DA"/>
    <w:rsid w:val="00881796"/>
    <w:rsid w:val="00882230"/>
    <w:rsid w:val="0088235F"/>
    <w:rsid w:val="00883134"/>
    <w:rsid w:val="0088337D"/>
    <w:rsid w:val="00883637"/>
    <w:rsid w:val="00884708"/>
    <w:rsid w:val="00884793"/>
    <w:rsid w:val="00884FB7"/>
    <w:rsid w:val="0088628A"/>
    <w:rsid w:val="00886830"/>
    <w:rsid w:val="008877C5"/>
    <w:rsid w:val="00887A06"/>
    <w:rsid w:val="00890151"/>
    <w:rsid w:val="00891631"/>
    <w:rsid w:val="00892527"/>
    <w:rsid w:val="008934E2"/>
    <w:rsid w:val="008937DD"/>
    <w:rsid w:val="0089385B"/>
    <w:rsid w:val="00894522"/>
    <w:rsid w:val="00895020"/>
    <w:rsid w:val="00895AFD"/>
    <w:rsid w:val="008965A0"/>
    <w:rsid w:val="00896935"/>
    <w:rsid w:val="00896D0D"/>
    <w:rsid w:val="008974CE"/>
    <w:rsid w:val="008A03CE"/>
    <w:rsid w:val="008A0E70"/>
    <w:rsid w:val="008A15D7"/>
    <w:rsid w:val="008A2048"/>
    <w:rsid w:val="008A2515"/>
    <w:rsid w:val="008A2801"/>
    <w:rsid w:val="008A30EF"/>
    <w:rsid w:val="008A3D57"/>
    <w:rsid w:val="008A448A"/>
    <w:rsid w:val="008A4973"/>
    <w:rsid w:val="008A4A63"/>
    <w:rsid w:val="008A58F1"/>
    <w:rsid w:val="008A5E97"/>
    <w:rsid w:val="008A6026"/>
    <w:rsid w:val="008A7B5D"/>
    <w:rsid w:val="008B18CA"/>
    <w:rsid w:val="008B1B89"/>
    <w:rsid w:val="008B2382"/>
    <w:rsid w:val="008B2398"/>
    <w:rsid w:val="008B3365"/>
    <w:rsid w:val="008B3724"/>
    <w:rsid w:val="008B44DE"/>
    <w:rsid w:val="008B495A"/>
    <w:rsid w:val="008B6154"/>
    <w:rsid w:val="008B6826"/>
    <w:rsid w:val="008B75A0"/>
    <w:rsid w:val="008C0DF3"/>
    <w:rsid w:val="008C3C73"/>
    <w:rsid w:val="008C430F"/>
    <w:rsid w:val="008C5323"/>
    <w:rsid w:val="008C5C63"/>
    <w:rsid w:val="008C5CE5"/>
    <w:rsid w:val="008C639B"/>
    <w:rsid w:val="008C6B82"/>
    <w:rsid w:val="008C6C38"/>
    <w:rsid w:val="008C7389"/>
    <w:rsid w:val="008C76FD"/>
    <w:rsid w:val="008D0028"/>
    <w:rsid w:val="008D0367"/>
    <w:rsid w:val="008D085B"/>
    <w:rsid w:val="008D13FE"/>
    <w:rsid w:val="008D196E"/>
    <w:rsid w:val="008D2DEE"/>
    <w:rsid w:val="008D32B5"/>
    <w:rsid w:val="008D33E7"/>
    <w:rsid w:val="008D3431"/>
    <w:rsid w:val="008D36C8"/>
    <w:rsid w:val="008D3908"/>
    <w:rsid w:val="008D3B68"/>
    <w:rsid w:val="008D6845"/>
    <w:rsid w:val="008D7447"/>
    <w:rsid w:val="008E1384"/>
    <w:rsid w:val="008E24C2"/>
    <w:rsid w:val="008E2E06"/>
    <w:rsid w:val="008E307E"/>
    <w:rsid w:val="008E3085"/>
    <w:rsid w:val="008E4BF0"/>
    <w:rsid w:val="008E4FBB"/>
    <w:rsid w:val="008E6AE8"/>
    <w:rsid w:val="008E6B9F"/>
    <w:rsid w:val="008E777B"/>
    <w:rsid w:val="008F0352"/>
    <w:rsid w:val="008F0DBC"/>
    <w:rsid w:val="008F246C"/>
    <w:rsid w:val="008F2E13"/>
    <w:rsid w:val="008F318A"/>
    <w:rsid w:val="008F38A6"/>
    <w:rsid w:val="008F38E3"/>
    <w:rsid w:val="008F4B45"/>
    <w:rsid w:val="008F53D9"/>
    <w:rsid w:val="008F53E6"/>
    <w:rsid w:val="008F653D"/>
    <w:rsid w:val="008F660A"/>
    <w:rsid w:val="008F683C"/>
    <w:rsid w:val="008F77B9"/>
    <w:rsid w:val="008F7945"/>
    <w:rsid w:val="008F7C3F"/>
    <w:rsid w:val="0090053F"/>
    <w:rsid w:val="00900DCE"/>
    <w:rsid w:val="00901F83"/>
    <w:rsid w:val="009026C5"/>
    <w:rsid w:val="00902843"/>
    <w:rsid w:val="0090343A"/>
    <w:rsid w:val="00903A57"/>
    <w:rsid w:val="0090426F"/>
    <w:rsid w:val="00904931"/>
    <w:rsid w:val="00906858"/>
    <w:rsid w:val="00907254"/>
    <w:rsid w:val="00910A0E"/>
    <w:rsid w:val="009114B8"/>
    <w:rsid w:val="00912069"/>
    <w:rsid w:val="0091314A"/>
    <w:rsid w:val="00914C7B"/>
    <w:rsid w:val="00914D0D"/>
    <w:rsid w:val="00915284"/>
    <w:rsid w:val="009178DD"/>
    <w:rsid w:val="00920FCE"/>
    <w:rsid w:val="00921B1F"/>
    <w:rsid w:val="00921ECB"/>
    <w:rsid w:val="00923E50"/>
    <w:rsid w:val="00924185"/>
    <w:rsid w:val="00924DC2"/>
    <w:rsid w:val="00925346"/>
    <w:rsid w:val="0092572F"/>
    <w:rsid w:val="00925CE1"/>
    <w:rsid w:val="009260BD"/>
    <w:rsid w:val="00927494"/>
    <w:rsid w:val="009315AF"/>
    <w:rsid w:val="009317E1"/>
    <w:rsid w:val="00931B41"/>
    <w:rsid w:val="00932BBF"/>
    <w:rsid w:val="009337DC"/>
    <w:rsid w:val="00934820"/>
    <w:rsid w:val="00934990"/>
    <w:rsid w:val="009349D4"/>
    <w:rsid w:val="00934A18"/>
    <w:rsid w:val="00934C3A"/>
    <w:rsid w:val="00936542"/>
    <w:rsid w:val="00937915"/>
    <w:rsid w:val="00937C74"/>
    <w:rsid w:val="00940917"/>
    <w:rsid w:val="00940DEB"/>
    <w:rsid w:val="009411AC"/>
    <w:rsid w:val="0094133E"/>
    <w:rsid w:val="00942BD7"/>
    <w:rsid w:val="00944D0A"/>
    <w:rsid w:val="00945101"/>
    <w:rsid w:val="00945938"/>
    <w:rsid w:val="00945E98"/>
    <w:rsid w:val="00945F6A"/>
    <w:rsid w:val="009468B2"/>
    <w:rsid w:val="00947B4E"/>
    <w:rsid w:val="0094A63D"/>
    <w:rsid w:val="00950047"/>
    <w:rsid w:val="0095101E"/>
    <w:rsid w:val="00951B79"/>
    <w:rsid w:val="00951DE6"/>
    <w:rsid w:val="00951E3A"/>
    <w:rsid w:val="00951E3B"/>
    <w:rsid w:val="00952BAD"/>
    <w:rsid w:val="009535A3"/>
    <w:rsid w:val="0095450B"/>
    <w:rsid w:val="00954AF3"/>
    <w:rsid w:val="009551E1"/>
    <w:rsid w:val="0095526D"/>
    <w:rsid w:val="00955468"/>
    <w:rsid w:val="00955C34"/>
    <w:rsid w:val="00955CFC"/>
    <w:rsid w:val="009575A3"/>
    <w:rsid w:val="00962873"/>
    <w:rsid w:val="00964753"/>
    <w:rsid w:val="00964D56"/>
    <w:rsid w:val="00964DA5"/>
    <w:rsid w:val="00965365"/>
    <w:rsid w:val="00966102"/>
    <w:rsid w:val="0096610F"/>
    <w:rsid w:val="00967C82"/>
    <w:rsid w:val="00970B48"/>
    <w:rsid w:val="00970B9B"/>
    <w:rsid w:val="0097153F"/>
    <w:rsid w:val="0097193C"/>
    <w:rsid w:val="00971CF4"/>
    <w:rsid w:val="009725A7"/>
    <w:rsid w:val="0097386A"/>
    <w:rsid w:val="00974238"/>
    <w:rsid w:val="00974872"/>
    <w:rsid w:val="00976140"/>
    <w:rsid w:val="00976C73"/>
    <w:rsid w:val="009803B4"/>
    <w:rsid w:val="00981E20"/>
    <w:rsid w:val="0098211E"/>
    <w:rsid w:val="00982C93"/>
    <w:rsid w:val="00982DE4"/>
    <w:rsid w:val="00984370"/>
    <w:rsid w:val="00984C83"/>
    <w:rsid w:val="009853FF"/>
    <w:rsid w:val="00985A9E"/>
    <w:rsid w:val="00986454"/>
    <w:rsid w:val="009866D9"/>
    <w:rsid w:val="009866E7"/>
    <w:rsid w:val="00987125"/>
    <w:rsid w:val="00987301"/>
    <w:rsid w:val="00987B9C"/>
    <w:rsid w:val="0099006A"/>
    <w:rsid w:val="00990245"/>
    <w:rsid w:val="00990500"/>
    <w:rsid w:val="0099095F"/>
    <w:rsid w:val="009916A1"/>
    <w:rsid w:val="009916B5"/>
    <w:rsid w:val="00991FAD"/>
    <w:rsid w:val="00992176"/>
    <w:rsid w:val="00992600"/>
    <w:rsid w:val="00992B2F"/>
    <w:rsid w:val="00992BFA"/>
    <w:rsid w:val="00992C5F"/>
    <w:rsid w:val="0099504E"/>
    <w:rsid w:val="009955BF"/>
    <w:rsid w:val="00996BB7"/>
    <w:rsid w:val="00997536"/>
    <w:rsid w:val="00997A72"/>
    <w:rsid w:val="009A189D"/>
    <w:rsid w:val="009A268C"/>
    <w:rsid w:val="009A2F74"/>
    <w:rsid w:val="009A3099"/>
    <w:rsid w:val="009A3679"/>
    <w:rsid w:val="009A3683"/>
    <w:rsid w:val="009A48BE"/>
    <w:rsid w:val="009A4B8A"/>
    <w:rsid w:val="009A6814"/>
    <w:rsid w:val="009A6A3B"/>
    <w:rsid w:val="009A7FBC"/>
    <w:rsid w:val="009B0918"/>
    <w:rsid w:val="009B0A9E"/>
    <w:rsid w:val="009B0C7C"/>
    <w:rsid w:val="009B144C"/>
    <w:rsid w:val="009B16BE"/>
    <w:rsid w:val="009B210B"/>
    <w:rsid w:val="009B2C8E"/>
    <w:rsid w:val="009B46CB"/>
    <w:rsid w:val="009B53F3"/>
    <w:rsid w:val="009B7A54"/>
    <w:rsid w:val="009C07A1"/>
    <w:rsid w:val="009C1897"/>
    <w:rsid w:val="009C1E2F"/>
    <w:rsid w:val="009C2078"/>
    <w:rsid w:val="009C3282"/>
    <w:rsid w:val="009C3FD3"/>
    <w:rsid w:val="009C445A"/>
    <w:rsid w:val="009C49C7"/>
    <w:rsid w:val="009C4AB2"/>
    <w:rsid w:val="009C4B2C"/>
    <w:rsid w:val="009C4E86"/>
    <w:rsid w:val="009C602E"/>
    <w:rsid w:val="009C64EB"/>
    <w:rsid w:val="009C7282"/>
    <w:rsid w:val="009C764B"/>
    <w:rsid w:val="009C7B6C"/>
    <w:rsid w:val="009D04D9"/>
    <w:rsid w:val="009D0A99"/>
    <w:rsid w:val="009D0D03"/>
    <w:rsid w:val="009D1C6E"/>
    <w:rsid w:val="009D27E8"/>
    <w:rsid w:val="009D477D"/>
    <w:rsid w:val="009D71BA"/>
    <w:rsid w:val="009D7846"/>
    <w:rsid w:val="009E0103"/>
    <w:rsid w:val="009E11A3"/>
    <w:rsid w:val="009E19B8"/>
    <w:rsid w:val="009E2186"/>
    <w:rsid w:val="009E27BD"/>
    <w:rsid w:val="009E29C5"/>
    <w:rsid w:val="009E46D7"/>
    <w:rsid w:val="009E4D0B"/>
    <w:rsid w:val="009E530C"/>
    <w:rsid w:val="009E6CB2"/>
    <w:rsid w:val="009F0AFC"/>
    <w:rsid w:val="009F185F"/>
    <w:rsid w:val="009F1C43"/>
    <w:rsid w:val="009F1DFB"/>
    <w:rsid w:val="009F2267"/>
    <w:rsid w:val="009F2BD1"/>
    <w:rsid w:val="009F3E4B"/>
    <w:rsid w:val="009F501B"/>
    <w:rsid w:val="009F51B2"/>
    <w:rsid w:val="009F571C"/>
    <w:rsid w:val="009F5AFE"/>
    <w:rsid w:val="009F61F9"/>
    <w:rsid w:val="009F73D3"/>
    <w:rsid w:val="009F7907"/>
    <w:rsid w:val="00A02375"/>
    <w:rsid w:val="00A02B6E"/>
    <w:rsid w:val="00A03986"/>
    <w:rsid w:val="00A05B25"/>
    <w:rsid w:val="00A05E91"/>
    <w:rsid w:val="00A06DE4"/>
    <w:rsid w:val="00A06EA2"/>
    <w:rsid w:val="00A07D7D"/>
    <w:rsid w:val="00A1091B"/>
    <w:rsid w:val="00A11430"/>
    <w:rsid w:val="00A11596"/>
    <w:rsid w:val="00A11B92"/>
    <w:rsid w:val="00A1214F"/>
    <w:rsid w:val="00A1222D"/>
    <w:rsid w:val="00A122E5"/>
    <w:rsid w:val="00A13EB3"/>
    <w:rsid w:val="00A1475A"/>
    <w:rsid w:val="00A15968"/>
    <w:rsid w:val="00A17F14"/>
    <w:rsid w:val="00A200FF"/>
    <w:rsid w:val="00A20CF0"/>
    <w:rsid w:val="00A20FB3"/>
    <w:rsid w:val="00A21128"/>
    <w:rsid w:val="00A21818"/>
    <w:rsid w:val="00A21B23"/>
    <w:rsid w:val="00A22E32"/>
    <w:rsid w:val="00A25586"/>
    <w:rsid w:val="00A25D42"/>
    <w:rsid w:val="00A26DE9"/>
    <w:rsid w:val="00A301F2"/>
    <w:rsid w:val="00A30E5B"/>
    <w:rsid w:val="00A3243D"/>
    <w:rsid w:val="00A32620"/>
    <w:rsid w:val="00A32861"/>
    <w:rsid w:val="00A32AE4"/>
    <w:rsid w:val="00A33041"/>
    <w:rsid w:val="00A3309B"/>
    <w:rsid w:val="00A33D23"/>
    <w:rsid w:val="00A349E9"/>
    <w:rsid w:val="00A34BF4"/>
    <w:rsid w:val="00A34D65"/>
    <w:rsid w:val="00A354DA"/>
    <w:rsid w:val="00A37102"/>
    <w:rsid w:val="00A40CBF"/>
    <w:rsid w:val="00A40F85"/>
    <w:rsid w:val="00A4190E"/>
    <w:rsid w:val="00A4240C"/>
    <w:rsid w:val="00A42477"/>
    <w:rsid w:val="00A42ED8"/>
    <w:rsid w:val="00A43262"/>
    <w:rsid w:val="00A4413F"/>
    <w:rsid w:val="00A45675"/>
    <w:rsid w:val="00A457DB"/>
    <w:rsid w:val="00A45C31"/>
    <w:rsid w:val="00A4679B"/>
    <w:rsid w:val="00A46967"/>
    <w:rsid w:val="00A46EC5"/>
    <w:rsid w:val="00A500F1"/>
    <w:rsid w:val="00A504A2"/>
    <w:rsid w:val="00A50547"/>
    <w:rsid w:val="00A50CD5"/>
    <w:rsid w:val="00A51947"/>
    <w:rsid w:val="00A51C7F"/>
    <w:rsid w:val="00A51E91"/>
    <w:rsid w:val="00A5253A"/>
    <w:rsid w:val="00A531DA"/>
    <w:rsid w:val="00A53ED8"/>
    <w:rsid w:val="00A547B6"/>
    <w:rsid w:val="00A559C3"/>
    <w:rsid w:val="00A56229"/>
    <w:rsid w:val="00A5722F"/>
    <w:rsid w:val="00A574F5"/>
    <w:rsid w:val="00A6016C"/>
    <w:rsid w:val="00A6370F"/>
    <w:rsid w:val="00A63AEF"/>
    <w:rsid w:val="00A64CE5"/>
    <w:rsid w:val="00A652FF"/>
    <w:rsid w:val="00A6616E"/>
    <w:rsid w:val="00A6620B"/>
    <w:rsid w:val="00A67631"/>
    <w:rsid w:val="00A67A76"/>
    <w:rsid w:val="00A67D3C"/>
    <w:rsid w:val="00A70140"/>
    <w:rsid w:val="00A7059F"/>
    <w:rsid w:val="00A71290"/>
    <w:rsid w:val="00A72453"/>
    <w:rsid w:val="00A72824"/>
    <w:rsid w:val="00A7443B"/>
    <w:rsid w:val="00A74D85"/>
    <w:rsid w:val="00A7604E"/>
    <w:rsid w:val="00A76A9A"/>
    <w:rsid w:val="00A803EF"/>
    <w:rsid w:val="00A80A35"/>
    <w:rsid w:val="00A80C18"/>
    <w:rsid w:val="00A8131B"/>
    <w:rsid w:val="00A81AF8"/>
    <w:rsid w:val="00A81F42"/>
    <w:rsid w:val="00A82D48"/>
    <w:rsid w:val="00A83229"/>
    <w:rsid w:val="00A83550"/>
    <w:rsid w:val="00A8464C"/>
    <w:rsid w:val="00A85027"/>
    <w:rsid w:val="00A87741"/>
    <w:rsid w:val="00A87B8F"/>
    <w:rsid w:val="00A90DD5"/>
    <w:rsid w:val="00A90F50"/>
    <w:rsid w:val="00A920A9"/>
    <w:rsid w:val="00A923A8"/>
    <w:rsid w:val="00A92475"/>
    <w:rsid w:val="00A935EA"/>
    <w:rsid w:val="00A946CF"/>
    <w:rsid w:val="00A94D98"/>
    <w:rsid w:val="00A95491"/>
    <w:rsid w:val="00A95904"/>
    <w:rsid w:val="00A95DF8"/>
    <w:rsid w:val="00A95E01"/>
    <w:rsid w:val="00A9620A"/>
    <w:rsid w:val="00A964B3"/>
    <w:rsid w:val="00A96739"/>
    <w:rsid w:val="00A9681E"/>
    <w:rsid w:val="00A96C7D"/>
    <w:rsid w:val="00A97104"/>
    <w:rsid w:val="00A97792"/>
    <w:rsid w:val="00A97911"/>
    <w:rsid w:val="00AA0B7C"/>
    <w:rsid w:val="00AA1348"/>
    <w:rsid w:val="00AA1AC6"/>
    <w:rsid w:val="00AA1BD2"/>
    <w:rsid w:val="00AA3016"/>
    <w:rsid w:val="00AA40C9"/>
    <w:rsid w:val="00AA5124"/>
    <w:rsid w:val="00AA5B01"/>
    <w:rsid w:val="00AA6A69"/>
    <w:rsid w:val="00AA6DBC"/>
    <w:rsid w:val="00AA7FE2"/>
    <w:rsid w:val="00AB002D"/>
    <w:rsid w:val="00AB1085"/>
    <w:rsid w:val="00AB1489"/>
    <w:rsid w:val="00AB35FC"/>
    <w:rsid w:val="00AB3F74"/>
    <w:rsid w:val="00AB44FA"/>
    <w:rsid w:val="00AB5BA3"/>
    <w:rsid w:val="00AB5D85"/>
    <w:rsid w:val="00AB5F19"/>
    <w:rsid w:val="00AB64F6"/>
    <w:rsid w:val="00AB6571"/>
    <w:rsid w:val="00AB7171"/>
    <w:rsid w:val="00AB7A66"/>
    <w:rsid w:val="00AB7DE8"/>
    <w:rsid w:val="00AC0C13"/>
    <w:rsid w:val="00AC0F23"/>
    <w:rsid w:val="00AC0F2D"/>
    <w:rsid w:val="00AC2097"/>
    <w:rsid w:val="00AC3882"/>
    <w:rsid w:val="00AC3EE6"/>
    <w:rsid w:val="00AC4292"/>
    <w:rsid w:val="00AC7C84"/>
    <w:rsid w:val="00AC7CB4"/>
    <w:rsid w:val="00AD0B51"/>
    <w:rsid w:val="00AD0CFE"/>
    <w:rsid w:val="00AD0D78"/>
    <w:rsid w:val="00AD1A74"/>
    <w:rsid w:val="00AD236A"/>
    <w:rsid w:val="00AD3ED5"/>
    <w:rsid w:val="00AD5E67"/>
    <w:rsid w:val="00AD5FFD"/>
    <w:rsid w:val="00AD6768"/>
    <w:rsid w:val="00AD68A1"/>
    <w:rsid w:val="00AD6B15"/>
    <w:rsid w:val="00AD6F8D"/>
    <w:rsid w:val="00AD7C95"/>
    <w:rsid w:val="00AD7CF9"/>
    <w:rsid w:val="00AD7DDB"/>
    <w:rsid w:val="00AD7FBC"/>
    <w:rsid w:val="00AE0199"/>
    <w:rsid w:val="00AE0E04"/>
    <w:rsid w:val="00AE2C90"/>
    <w:rsid w:val="00AE3EAD"/>
    <w:rsid w:val="00AE60E8"/>
    <w:rsid w:val="00AE6487"/>
    <w:rsid w:val="00AE6627"/>
    <w:rsid w:val="00AE70AC"/>
    <w:rsid w:val="00AE75D5"/>
    <w:rsid w:val="00AE7E53"/>
    <w:rsid w:val="00AF0A1B"/>
    <w:rsid w:val="00AF0B2B"/>
    <w:rsid w:val="00AF0E62"/>
    <w:rsid w:val="00AF12F0"/>
    <w:rsid w:val="00AF13E0"/>
    <w:rsid w:val="00AF2C87"/>
    <w:rsid w:val="00AF2D59"/>
    <w:rsid w:val="00AF4F27"/>
    <w:rsid w:val="00AF582C"/>
    <w:rsid w:val="00AF5E8D"/>
    <w:rsid w:val="00AF7CB3"/>
    <w:rsid w:val="00AF7D8B"/>
    <w:rsid w:val="00B006D2"/>
    <w:rsid w:val="00B00C90"/>
    <w:rsid w:val="00B01305"/>
    <w:rsid w:val="00B016FF"/>
    <w:rsid w:val="00B01C56"/>
    <w:rsid w:val="00B01DCE"/>
    <w:rsid w:val="00B02441"/>
    <w:rsid w:val="00B04009"/>
    <w:rsid w:val="00B048DC"/>
    <w:rsid w:val="00B04995"/>
    <w:rsid w:val="00B04B85"/>
    <w:rsid w:val="00B05012"/>
    <w:rsid w:val="00B06509"/>
    <w:rsid w:val="00B06902"/>
    <w:rsid w:val="00B07472"/>
    <w:rsid w:val="00B07568"/>
    <w:rsid w:val="00B07867"/>
    <w:rsid w:val="00B104CD"/>
    <w:rsid w:val="00B11933"/>
    <w:rsid w:val="00B125B9"/>
    <w:rsid w:val="00B140C6"/>
    <w:rsid w:val="00B1444B"/>
    <w:rsid w:val="00B150BC"/>
    <w:rsid w:val="00B153E7"/>
    <w:rsid w:val="00B159E5"/>
    <w:rsid w:val="00B15BDA"/>
    <w:rsid w:val="00B15C37"/>
    <w:rsid w:val="00B15EDA"/>
    <w:rsid w:val="00B15EE9"/>
    <w:rsid w:val="00B1713B"/>
    <w:rsid w:val="00B207EE"/>
    <w:rsid w:val="00B20CA6"/>
    <w:rsid w:val="00B20D34"/>
    <w:rsid w:val="00B213DC"/>
    <w:rsid w:val="00B21BFB"/>
    <w:rsid w:val="00B224EE"/>
    <w:rsid w:val="00B25A70"/>
    <w:rsid w:val="00B274CC"/>
    <w:rsid w:val="00B2791F"/>
    <w:rsid w:val="00B27A6B"/>
    <w:rsid w:val="00B306EE"/>
    <w:rsid w:val="00B3077B"/>
    <w:rsid w:val="00B30B7D"/>
    <w:rsid w:val="00B30E7F"/>
    <w:rsid w:val="00B3105B"/>
    <w:rsid w:val="00B32D6D"/>
    <w:rsid w:val="00B3338E"/>
    <w:rsid w:val="00B3419A"/>
    <w:rsid w:val="00B341A6"/>
    <w:rsid w:val="00B3441A"/>
    <w:rsid w:val="00B34501"/>
    <w:rsid w:val="00B34929"/>
    <w:rsid w:val="00B3530B"/>
    <w:rsid w:val="00B35C0B"/>
    <w:rsid w:val="00B367B5"/>
    <w:rsid w:val="00B36876"/>
    <w:rsid w:val="00B3732A"/>
    <w:rsid w:val="00B37E60"/>
    <w:rsid w:val="00B407D8"/>
    <w:rsid w:val="00B416D6"/>
    <w:rsid w:val="00B4181E"/>
    <w:rsid w:val="00B41D29"/>
    <w:rsid w:val="00B43088"/>
    <w:rsid w:val="00B434A8"/>
    <w:rsid w:val="00B43974"/>
    <w:rsid w:val="00B447B5"/>
    <w:rsid w:val="00B448E1"/>
    <w:rsid w:val="00B44B27"/>
    <w:rsid w:val="00B44DDC"/>
    <w:rsid w:val="00B452F6"/>
    <w:rsid w:val="00B45C36"/>
    <w:rsid w:val="00B46B20"/>
    <w:rsid w:val="00B51544"/>
    <w:rsid w:val="00B52687"/>
    <w:rsid w:val="00B52CF7"/>
    <w:rsid w:val="00B53652"/>
    <w:rsid w:val="00B539AA"/>
    <w:rsid w:val="00B53C62"/>
    <w:rsid w:val="00B549EF"/>
    <w:rsid w:val="00B54D7A"/>
    <w:rsid w:val="00B5556D"/>
    <w:rsid w:val="00B558E1"/>
    <w:rsid w:val="00B57500"/>
    <w:rsid w:val="00B576B1"/>
    <w:rsid w:val="00B57884"/>
    <w:rsid w:val="00B57F50"/>
    <w:rsid w:val="00B60CC9"/>
    <w:rsid w:val="00B611EA"/>
    <w:rsid w:val="00B61D0E"/>
    <w:rsid w:val="00B6324E"/>
    <w:rsid w:val="00B64009"/>
    <w:rsid w:val="00B640F2"/>
    <w:rsid w:val="00B64217"/>
    <w:rsid w:val="00B6465E"/>
    <w:rsid w:val="00B65381"/>
    <w:rsid w:val="00B66171"/>
    <w:rsid w:val="00B6713F"/>
    <w:rsid w:val="00B673A1"/>
    <w:rsid w:val="00B70DCA"/>
    <w:rsid w:val="00B70EAE"/>
    <w:rsid w:val="00B71126"/>
    <w:rsid w:val="00B724DF"/>
    <w:rsid w:val="00B72E43"/>
    <w:rsid w:val="00B7314B"/>
    <w:rsid w:val="00B74F30"/>
    <w:rsid w:val="00B750FA"/>
    <w:rsid w:val="00B75B4E"/>
    <w:rsid w:val="00B7646B"/>
    <w:rsid w:val="00B765E0"/>
    <w:rsid w:val="00B7678E"/>
    <w:rsid w:val="00B768D4"/>
    <w:rsid w:val="00B76DC2"/>
    <w:rsid w:val="00B8039C"/>
    <w:rsid w:val="00B806C7"/>
    <w:rsid w:val="00B80BE0"/>
    <w:rsid w:val="00B8100A"/>
    <w:rsid w:val="00B822F9"/>
    <w:rsid w:val="00B823AA"/>
    <w:rsid w:val="00B83C7A"/>
    <w:rsid w:val="00B83F50"/>
    <w:rsid w:val="00B8518E"/>
    <w:rsid w:val="00B85B36"/>
    <w:rsid w:val="00B90BD6"/>
    <w:rsid w:val="00B91546"/>
    <w:rsid w:val="00B91F96"/>
    <w:rsid w:val="00B9243C"/>
    <w:rsid w:val="00B92A1E"/>
    <w:rsid w:val="00B96A64"/>
    <w:rsid w:val="00BA0325"/>
    <w:rsid w:val="00BA12E4"/>
    <w:rsid w:val="00BA20F5"/>
    <w:rsid w:val="00BA3A37"/>
    <w:rsid w:val="00BA45DB"/>
    <w:rsid w:val="00BA45DF"/>
    <w:rsid w:val="00BA5395"/>
    <w:rsid w:val="00BA60D8"/>
    <w:rsid w:val="00BB07BD"/>
    <w:rsid w:val="00BB1156"/>
    <w:rsid w:val="00BB12F2"/>
    <w:rsid w:val="00BB1BD0"/>
    <w:rsid w:val="00BB357E"/>
    <w:rsid w:val="00BB43F7"/>
    <w:rsid w:val="00BB4B62"/>
    <w:rsid w:val="00BB5C1A"/>
    <w:rsid w:val="00BB62E8"/>
    <w:rsid w:val="00BB62FE"/>
    <w:rsid w:val="00BB7591"/>
    <w:rsid w:val="00BC0CAC"/>
    <w:rsid w:val="00BC0F73"/>
    <w:rsid w:val="00BC18FC"/>
    <w:rsid w:val="00BC1D20"/>
    <w:rsid w:val="00BC255D"/>
    <w:rsid w:val="00BC36FC"/>
    <w:rsid w:val="00BC45B2"/>
    <w:rsid w:val="00BC4667"/>
    <w:rsid w:val="00BC4CDE"/>
    <w:rsid w:val="00BC5691"/>
    <w:rsid w:val="00BC5802"/>
    <w:rsid w:val="00BC7971"/>
    <w:rsid w:val="00BC79AE"/>
    <w:rsid w:val="00BC7DCD"/>
    <w:rsid w:val="00BD119B"/>
    <w:rsid w:val="00BD1502"/>
    <w:rsid w:val="00BD1C4D"/>
    <w:rsid w:val="00BD22B9"/>
    <w:rsid w:val="00BD2DD7"/>
    <w:rsid w:val="00BD2FB0"/>
    <w:rsid w:val="00BD3B25"/>
    <w:rsid w:val="00BD3CFE"/>
    <w:rsid w:val="00BD4A04"/>
    <w:rsid w:val="00BD4FD4"/>
    <w:rsid w:val="00BD5DA1"/>
    <w:rsid w:val="00BE1BBF"/>
    <w:rsid w:val="00BE1F8D"/>
    <w:rsid w:val="00BE22B4"/>
    <w:rsid w:val="00BE25F8"/>
    <w:rsid w:val="00BE26D0"/>
    <w:rsid w:val="00BE293A"/>
    <w:rsid w:val="00BE2CDC"/>
    <w:rsid w:val="00BE2E56"/>
    <w:rsid w:val="00BE3ABA"/>
    <w:rsid w:val="00BE453B"/>
    <w:rsid w:val="00BE482E"/>
    <w:rsid w:val="00BE5932"/>
    <w:rsid w:val="00BE67F2"/>
    <w:rsid w:val="00BE721D"/>
    <w:rsid w:val="00BF0004"/>
    <w:rsid w:val="00BF10C3"/>
    <w:rsid w:val="00BF15E3"/>
    <w:rsid w:val="00BF1738"/>
    <w:rsid w:val="00BF1CCC"/>
    <w:rsid w:val="00BF23AF"/>
    <w:rsid w:val="00BF33BF"/>
    <w:rsid w:val="00BF3534"/>
    <w:rsid w:val="00BF4184"/>
    <w:rsid w:val="00BF5A78"/>
    <w:rsid w:val="00BF5D73"/>
    <w:rsid w:val="00BF7323"/>
    <w:rsid w:val="00C005CE"/>
    <w:rsid w:val="00C00A5B"/>
    <w:rsid w:val="00C00AA8"/>
    <w:rsid w:val="00C00EA1"/>
    <w:rsid w:val="00C023D5"/>
    <w:rsid w:val="00C02BC8"/>
    <w:rsid w:val="00C05931"/>
    <w:rsid w:val="00C0601E"/>
    <w:rsid w:val="00C06D4B"/>
    <w:rsid w:val="00C06D9B"/>
    <w:rsid w:val="00C06F54"/>
    <w:rsid w:val="00C0759C"/>
    <w:rsid w:val="00C078B5"/>
    <w:rsid w:val="00C07B0D"/>
    <w:rsid w:val="00C07C59"/>
    <w:rsid w:val="00C10596"/>
    <w:rsid w:val="00C11A83"/>
    <w:rsid w:val="00C12069"/>
    <w:rsid w:val="00C13249"/>
    <w:rsid w:val="00C1536F"/>
    <w:rsid w:val="00C1593D"/>
    <w:rsid w:val="00C15EEB"/>
    <w:rsid w:val="00C170CD"/>
    <w:rsid w:val="00C20033"/>
    <w:rsid w:val="00C2016F"/>
    <w:rsid w:val="00C2087E"/>
    <w:rsid w:val="00C22177"/>
    <w:rsid w:val="00C22221"/>
    <w:rsid w:val="00C2379E"/>
    <w:rsid w:val="00C247C4"/>
    <w:rsid w:val="00C259A9"/>
    <w:rsid w:val="00C26B37"/>
    <w:rsid w:val="00C270E7"/>
    <w:rsid w:val="00C27503"/>
    <w:rsid w:val="00C27746"/>
    <w:rsid w:val="00C30F90"/>
    <w:rsid w:val="00C31D30"/>
    <w:rsid w:val="00C3246D"/>
    <w:rsid w:val="00C327F0"/>
    <w:rsid w:val="00C33FE3"/>
    <w:rsid w:val="00C34852"/>
    <w:rsid w:val="00C34908"/>
    <w:rsid w:val="00C3528E"/>
    <w:rsid w:val="00C355E3"/>
    <w:rsid w:val="00C3645F"/>
    <w:rsid w:val="00C369DD"/>
    <w:rsid w:val="00C3732E"/>
    <w:rsid w:val="00C40A5B"/>
    <w:rsid w:val="00C4107B"/>
    <w:rsid w:val="00C416E8"/>
    <w:rsid w:val="00C42026"/>
    <w:rsid w:val="00C4377E"/>
    <w:rsid w:val="00C43E5F"/>
    <w:rsid w:val="00C45257"/>
    <w:rsid w:val="00C45D44"/>
    <w:rsid w:val="00C4682D"/>
    <w:rsid w:val="00C46AA7"/>
    <w:rsid w:val="00C47723"/>
    <w:rsid w:val="00C47AB0"/>
    <w:rsid w:val="00C47E85"/>
    <w:rsid w:val="00C47F63"/>
    <w:rsid w:val="00C50CED"/>
    <w:rsid w:val="00C52054"/>
    <w:rsid w:val="00C537A2"/>
    <w:rsid w:val="00C54450"/>
    <w:rsid w:val="00C562CA"/>
    <w:rsid w:val="00C57389"/>
    <w:rsid w:val="00C575A6"/>
    <w:rsid w:val="00C57A94"/>
    <w:rsid w:val="00C57C80"/>
    <w:rsid w:val="00C60349"/>
    <w:rsid w:val="00C60423"/>
    <w:rsid w:val="00C61DA1"/>
    <w:rsid w:val="00C62613"/>
    <w:rsid w:val="00C63101"/>
    <w:rsid w:val="00C63AF2"/>
    <w:rsid w:val="00C640AD"/>
    <w:rsid w:val="00C64111"/>
    <w:rsid w:val="00C6564A"/>
    <w:rsid w:val="00C65FC3"/>
    <w:rsid w:val="00C66019"/>
    <w:rsid w:val="00C669C2"/>
    <w:rsid w:val="00C671F4"/>
    <w:rsid w:val="00C7029F"/>
    <w:rsid w:val="00C70A0D"/>
    <w:rsid w:val="00C7113D"/>
    <w:rsid w:val="00C72142"/>
    <w:rsid w:val="00C721F3"/>
    <w:rsid w:val="00C729E2"/>
    <w:rsid w:val="00C73DF6"/>
    <w:rsid w:val="00C757AF"/>
    <w:rsid w:val="00C766E5"/>
    <w:rsid w:val="00C76D38"/>
    <w:rsid w:val="00C775A9"/>
    <w:rsid w:val="00C776C5"/>
    <w:rsid w:val="00C7C56B"/>
    <w:rsid w:val="00C81B9E"/>
    <w:rsid w:val="00C82381"/>
    <w:rsid w:val="00C83809"/>
    <w:rsid w:val="00C83F22"/>
    <w:rsid w:val="00C843F7"/>
    <w:rsid w:val="00C846FA"/>
    <w:rsid w:val="00C85BCC"/>
    <w:rsid w:val="00C87242"/>
    <w:rsid w:val="00C876A7"/>
    <w:rsid w:val="00C9017E"/>
    <w:rsid w:val="00C90416"/>
    <w:rsid w:val="00C9155C"/>
    <w:rsid w:val="00C9157B"/>
    <w:rsid w:val="00C91A5E"/>
    <w:rsid w:val="00C92270"/>
    <w:rsid w:val="00C92CA1"/>
    <w:rsid w:val="00C93D3D"/>
    <w:rsid w:val="00C93FB3"/>
    <w:rsid w:val="00C942F1"/>
    <w:rsid w:val="00C94B9E"/>
    <w:rsid w:val="00C95595"/>
    <w:rsid w:val="00C95892"/>
    <w:rsid w:val="00C95DC9"/>
    <w:rsid w:val="00C961B1"/>
    <w:rsid w:val="00C96254"/>
    <w:rsid w:val="00C96765"/>
    <w:rsid w:val="00C96A01"/>
    <w:rsid w:val="00C96C88"/>
    <w:rsid w:val="00C96CFB"/>
    <w:rsid w:val="00CA077F"/>
    <w:rsid w:val="00CA16A5"/>
    <w:rsid w:val="00CA405F"/>
    <w:rsid w:val="00CA4C0A"/>
    <w:rsid w:val="00CA4D97"/>
    <w:rsid w:val="00CA582E"/>
    <w:rsid w:val="00CA5BAC"/>
    <w:rsid w:val="00CA6C4D"/>
    <w:rsid w:val="00CA71C1"/>
    <w:rsid w:val="00CA77C0"/>
    <w:rsid w:val="00CA7877"/>
    <w:rsid w:val="00CB0369"/>
    <w:rsid w:val="00CB0442"/>
    <w:rsid w:val="00CB230E"/>
    <w:rsid w:val="00CB2388"/>
    <w:rsid w:val="00CB2A80"/>
    <w:rsid w:val="00CB2B21"/>
    <w:rsid w:val="00CB2EF4"/>
    <w:rsid w:val="00CB4437"/>
    <w:rsid w:val="00CB6193"/>
    <w:rsid w:val="00CB70E9"/>
    <w:rsid w:val="00CC0637"/>
    <w:rsid w:val="00CC1405"/>
    <w:rsid w:val="00CC2B0E"/>
    <w:rsid w:val="00CC2CDF"/>
    <w:rsid w:val="00CC34FA"/>
    <w:rsid w:val="00CC49C4"/>
    <w:rsid w:val="00CC56CE"/>
    <w:rsid w:val="00CC62B3"/>
    <w:rsid w:val="00CC6C8C"/>
    <w:rsid w:val="00CC798A"/>
    <w:rsid w:val="00CC7DAB"/>
    <w:rsid w:val="00CD1060"/>
    <w:rsid w:val="00CD16B5"/>
    <w:rsid w:val="00CD2993"/>
    <w:rsid w:val="00CD3A71"/>
    <w:rsid w:val="00CD3FBD"/>
    <w:rsid w:val="00CD4BB0"/>
    <w:rsid w:val="00CD5476"/>
    <w:rsid w:val="00CD5CE4"/>
    <w:rsid w:val="00CD623A"/>
    <w:rsid w:val="00CD65FF"/>
    <w:rsid w:val="00CD6E39"/>
    <w:rsid w:val="00CD772E"/>
    <w:rsid w:val="00CE00FA"/>
    <w:rsid w:val="00CE0A89"/>
    <w:rsid w:val="00CE206F"/>
    <w:rsid w:val="00CE23C5"/>
    <w:rsid w:val="00CE350B"/>
    <w:rsid w:val="00CE3A01"/>
    <w:rsid w:val="00CE3C2A"/>
    <w:rsid w:val="00CE47E8"/>
    <w:rsid w:val="00CE484F"/>
    <w:rsid w:val="00CE4BC5"/>
    <w:rsid w:val="00CE5490"/>
    <w:rsid w:val="00CE76B2"/>
    <w:rsid w:val="00CE7A32"/>
    <w:rsid w:val="00CF0680"/>
    <w:rsid w:val="00CF0C31"/>
    <w:rsid w:val="00CF2056"/>
    <w:rsid w:val="00CF3857"/>
    <w:rsid w:val="00CF3CEE"/>
    <w:rsid w:val="00CF3DFE"/>
    <w:rsid w:val="00CF40A9"/>
    <w:rsid w:val="00CF4276"/>
    <w:rsid w:val="00CF42F1"/>
    <w:rsid w:val="00CF434A"/>
    <w:rsid w:val="00CF48A6"/>
    <w:rsid w:val="00CF4980"/>
    <w:rsid w:val="00CF4C23"/>
    <w:rsid w:val="00CF56E5"/>
    <w:rsid w:val="00CF5CFF"/>
    <w:rsid w:val="00CF5F75"/>
    <w:rsid w:val="00CF6A24"/>
    <w:rsid w:val="00CF6E91"/>
    <w:rsid w:val="00CF72AB"/>
    <w:rsid w:val="00CF78DC"/>
    <w:rsid w:val="00D0119F"/>
    <w:rsid w:val="00D01A19"/>
    <w:rsid w:val="00D02126"/>
    <w:rsid w:val="00D034AD"/>
    <w:rsid w:val="00D04102"/>
    <w:rsid w:val="00D04364"/>
    <w:rsid w:val="00D04E54"/>
    <w:rsid w:val="00D05105"/>
    <w:rsid w:val="00D05214"/>
    <w:rsid w:val="00D05223"/>
    <w:rsid w:val="00D06CDB"/>
    <w:rsid w:val="00D07185"/>
    <w:rsid w:val="00D072AC"/>
    <w:rsid w:val="00D07C5C"/>
    <w:rsid w:val="00D110A9"/>
    <w:rsid w:val="00D125E0"/>
    <w:rsid w:val="00D132F4"/>
    <w:rsid w:val="00D13BEA"/>
    <w:rsid w:val="00D1444D"/>
    <w:rsid w:val="00D167DC"/>
    <w:rsid w:val="00D202EC"/>
    <w:rsid w:val="00D2135A"/>
    <w:rsid w:val="00D2199F"/>
    <w:rsid w:val="00D22188"/>
    <w:rsid w:val="00D23AE9"/>
    <w:rsid w:val="00D23BD9"/>
    <w:rsid w:val="00D240FC"/>
    <w:rsid w:val="00D2459B"/>
    <w:rsid w:val="00D259EE"/>
    <w:rsid w:val="00D25CD2"/>
    <w:rsid w:val="00D25D67"/>
    <w:rsid w:val="00D2712E"/>
    <w:rsid w:val="00D2723F"/>
    <w:rsid w:val="00D27303"/>
    <w:rsid w:val="00D276BA"/>
    <w:rsid w:val="00D27E23"/>
    <w:rsid w:val="00D31200"/>
    <w:rsid w:val="00D31B0F"/>
    <w:rsid w:val="00D31D98"/>
    <w:rsid w:val="00D3248B"/>
    <w:rsid w:val="00D32858"/>
    <w:rsid w:val="00D32CBB"/>
    <w:rsid w:val="00D330DD"/>
    <w:rsid w:val="00D33275"/>
    <w:rsid w:val="00D33285"/>
    <w:rsid w:val="00D33672"/>
    <w:rsid w:val="00D356DA"/>
    <w:rsid w:val="00D36612"/>
    <w:rsid w:val="00D37A52"/>
    <w:rsid w:val="00D37C0D"/>
    <w:rsid w:val="00D40862"/>
    <w:rsid w:val="00D40AE0"/>
    <w:rsid w:val="00D40FE2"/>
    <w:rsid w:val="00D42079"/>
    <w:rsid w:val="00D425E1"/>
    <w:rsid w:val="00D4372E"/>
    <w:rsid w:val="00D438B1"/>
    <w:rsid w:val="00D450B8"/>
    <w:rsid w:val="00D450DB"/>
    <w:rsid w:val="00D45DBD"/>
    <w:rsid w:val="00D46570"/>
    <w:rsid w:val="00D46F81"/>
    <w:rsid w:val="00D50457"/>
    <w:rsid w:val="00D506BB"/>
    <w:rsid w:val="00D50F07"/>
    <w:rsid w:val="00D5169E"/>
    <w:rsid w:val="00D51A01"/>
    <w:rsid w:val="00D52B79"/>
    <w:rsid w:val="00D52B89"/>
    <w:rsid w:val="00D52E90"/>
    <w:rsid w:val="00D52F7B"/>
    <w:rsid w:val="00D53116"/>
    <w:rsid w:val="00D5382E"/>
    <w:rsid w:val="00D545D6"/>
    <w:rsid w:val="00D56EEA"/>
    <w:rsid w:val="00D572C3"/>
    <w:rsid w:val="00D5746C"/>
    <w:rsid w:val="00D57753"/>
    <w:rsid w:val="00D57CA8"/>
    <w:rsid w:val="00D608A9"/>
    <w:rsid w:val="00D60D37"/>
    <w:rsid w:val="00D60F68"/>
    <w:rsid w:val="00D61E02"/>
    <w:rsid w:val="00D61E51"/>
    <w:rsid w:val="00D61F21"/>
    <w:rsid w:val="00D629D9"/>
    <w:rsid w:val="00D62F80"/>
    <w:rsid w:val="00D6308A"/>
    <w:rsid w:val="00D63440"/>
    <w:rsid w:val="00D6367A"/>
    <w:rsid w:val="00D64D8F"/>
    <w:rsid w:val="00D65385"/>
    <w:rsid w:val="00D65AEA"/>
    <w:rsid w:val="00D670E6"/>
    <w:rsid w:val="00D67986"/>
    <w:rsid w:val="00D67997"/>
    <w:rsid w:val="00D67A3A"/>
    <w:rsid w:val="00D70451"/>
    <w:rsid w:val="00D70550"/>
    <w:rsid w:val="00D70D10"/>
    <w:rsid w:val="00D7399A"/>
    <w:rsid w:val="00D74211"/>
    <w:rsid w:val="00D74564"/>
    <w:rsid w:val="00D7542E"/>
    <w:rsid w:val="00D7557B"/>
    <w:rsid w:val="00D76536"/>
    <w:rsid w:val="00D7694B"/>
    <w:rsid w:val="00D769FE"/>
    <w:rsid w:val="00D76C1B"/>
    <w:rsid w:val="00D76E9B"/>
    <w:rsid w:val="00D77D15"/>
    <w:rsid w:val="00D77DF9"/>
    <w:rsid w:val="00D77E90"/>
    <w:rsid w:val="00D80465"/>
    <w:rsid w:val="00D80663"/>
    <w:rsid w:val="00D80FA6"/>
    <w:rsid w:val="00D821CD"/>
    <w:rsid w:val="00D83DD4"/>
    <w:rsid w:val="00D83E58"/>
    <w:rsid w:val="00D84EA0"/>
    <w:rsid w:val="00D85B68"/>
    <w:rsid w:val="00D86A8E"/>
    <w:rsid w:val="00D8737B"/>
    <w:rsid w:val="00D93265"/>
    <w:rsid w:val="00D94DA3"/>
    <w:rsid w:val="00D960EC"/>
    <w:rsid w:val="00D963F2"/>
    <w:rsid w:val="00D97493"/>
    <w:rsid w:val="00D97BB4"/>
    <w:rsid w:val="00D97D18"/>
    <w:rsid w:val="00D97F19"/>
    <w:rsid w:val="00DA038C"/>
    <w:rsid w:val="00DA04D1"/>
    <w:rsid w:val="00DA06A9"/>
    <w:rsid w:val="00DA1333"/>
    <w:rsid w:val="00DA1A70"/>
    <w:rsid w:val="00DA2110"/>
    <w:rsid w:val="00DA27EE"/>
    <w:rsid w:val="00DA281E"/>
    <w:rsid w:val="00DA290B"/>
    <w:rsid w:val="00DA3461"/>
    <w:rsid w:val="00DA4387"/>
    <w:rsid w:val="00DB13EA"/>
    <w:rsid w:val="00DB277F"/>
    <w:rsid w:val="00DB3071"/>
    <w:rsid w:val="00DB3F67"/>
    <w:rsid w:val="00DB524A"/>
    <w:rsid w:val="00DB6761"/>
    <w:rsid w:val="00DC0467"/>
    <w:rsid w:val="00DC05AD"/>
    <w:rsid w:val="00DC09E3"/>
    <w:rsid w:val="00DC0DE1"/>
    <w:rsid w:val="00DC14FB"/>
    <w:rsid w:val="00DC15D5"/>
    <w:rsid w:val="00DC297E"/>
    <w:rsid w:val="00DC2DD2"/>
    <w:rsid w:val="00DC3354"/>
    <w:rsid w:val="00DC4868"/>
    <w:rsid w:val="00DC4E2B"/>
    <w:rsid w:val="00DC5B1B"/>
    <w:rsid w:val="00DC5B80"/>
    <w:rsid w:val="00DC61DD"/>
    <w:rsid w:val="00DD0314"/>
    <w:rsid w:val="00DD0731"/>
    <w:rsid w:val="00DD099E"/>
    <w:rsid w:val="00DD0FFE"/>
    <w:rsid w:val="00DD1DDE"/>
    <w:rsid w:val="00DD215D"/>
    <w:rsid w:val="00DD3D50"/>
    <w:rsid w:val="00DD4647"/>
    <w:rsid w:val="00DD4D6F"/>
    <w:rsid w:val="00DD62D7"/>
    <w:rsid w:val="00DD6934"/>
    <w:rsid w:val="00DD6A24"/>
    <w:rsid w:val="00DD6F12"/>
    <w:rsid w:val="00DE2ED3"/>
    <w:rsid w:val="00DE3FB5"/>
    <w:rsid w:val="00DE4C40"/>
    <w:rsid w:val="00DE54BC"/>
    <w:rsid w:val="00DE626B"/>
    <w:rsid w:val="00DE6B6C"/>
    <w:rsid w:val="00DE7C18"/>
    <w:rsid w:val="00DF020F"/>
    <w:rsid w:val="00DF0C2D"/>
    <w:rsid w:val="00DF25E2"/>
    <w:rsid w:val="00DF2689"/>
    <w:rsid w:val="00DF58A3"/>
    <w:rsid w:val="00DF621F"/>
    <w:rsid w:val="00DF62AF"/>
    <w:rsid w:val="00DF6E05"/>
    <w:rsid w:val="00DF7C0C"/>
    <w:rsid w:val="00DF7EA5"/>
    <w:rsid w:val="00E00807"/>
    <w:rsid w:val="00E00917"/>
    <w:rsid w:val="00E02708"/>
    <w:rsid w:val="00E028C4"/>
    <w:rsid w:val="00E04853"/>
    <w:rsid w:val="00E04A39"/>
    <w:rsid w:val="00E054DA"/>
    <w:rsid w:val="00E057BE"/>
    <w:rsid w:val="00E06BF8"/>
    <w:rsid w:val="00E06E08"/>
    <w:rsid w:val="00E06FF0"/>
    <w:rsid w:val="00E1032B"/>
    <w:rsid w:val="00E10355"/>
    <w:rsid w:val="00E10ABA"/>
    <w:rsid w:val="00E13BC8"/>
    <w:rsid w:val="00E144FB"/>
    <w:rsid w:val="00E14AB2"/>
    <w:rsid w:val="00E16467"/>
    <w:rsid w:val="00E1686B"/>
    <w:rsid w:val="00E201AA"/>
    <w:rsid w:val="00E21128"/>
    <w:rsid w:val="00E21685"/>
    <w:rsid w:val="00E22A3F"/>
    <w:rsid w:val="00E22B6C"/>
    <w:rsid w:val="00E236AE"/>
    <w:rsid w:val="00E24708"/>
    <w:rsid w:val="00E25179"/>
    <w:rsid w:val="00E2540C"/>
    <w:rsid w:val="00E25EEF"/>
    <w:rsid w:val="00E2608A"/>
    <w:rsid w:val="00E270D9"/>
    <w:rsid w:val="00E27360"/>
    <w:rsid w:val="00E27E0D"/>
    <w:rsid w:val="00E30758"/>
    <w:rsid w:val="00E307D2"/>
    <w:rsid w:val="00E31354"/>
    <w:rsid w:val="00E3199B"/>
    <w:rsid w:val="00E31B4A"/>
    <w:rsid w:val="00E31E2E"/>
    <w:rsid w:val="00E31F84"/>
    <w:rsid w:val="00E32BA2"/>
    <w:rsid w:val="00E32CD4"/>
    <w:rsid w:val="00E330EF"/>
    <w:rsid w:val="00E33C1A"/>
    <w:rsid w:val="00E33C50"/>
    <w:rsid w:val="00E34F49"/>
    <w:rsid w:val="00E35406"/>
    <w:rsid w:val="00E35554"/>
    <w:rsid w:val="00E356D9"/>
    <w:rsid w:val="00E35B50"/>
    <w:rsid w:val="00E35E7D"/>
    <w:rsid w:val="00E37233"/>
    <w:rsid w:val="00E40B75"/>
    <w:rsid w:val="00E4123D"/>
    <w:rsid w:val="00E41B7B"/>
    <w:rsid w:val="00E42509"/>
    <w:rsid w:val="00E426EC"/>
    <w:rsid w:val="00E42949"/>
    <w:rsid w:val="00E42979"/>
    <w:rsid w:val="00E438BE"/>
    <w:rsid w:val="00E43B87"/>
    <w:rsid w:val="00E4423D"/>
    <w:rsid w:val="00E4479B"/>
    <w:rsid w:val="00E47865"/>
    <w:rsid w:val="00E479D4"/>
    <w:rsid w:val="00E506C3"/>
    <w:rsid w:val="00E506EA"/>
    <w:rsid w:val="00E51439"/>
    <w:rsid w:val="00E52914"/>
    <w:rsid w:val="00E54DCC"/>
    <w:rsid w:val="00E54F6F"/>
    <w:rsid w:val="00E554A7"/>
    <w:rsid w:val="00E56113"/>
    <w:rsid w:val="00E5729B"/>
    <w:rsid w:val="00E57887"/>
    <w:rsid w:val="00E57B19"/>
    <w:rsid w:val="00E57F66"/>
    <w:rsid w:val="00E6004D"/>
    <w:rsid w:val="00E6120A"/>
    <w:rsid w:val="00E61547"/>
    <w:rsid w:val="00E61906"/>
    <w:rsid w:val="00E61E32"/>
    <w:rsid w:val="00E6265B"/>
    <w:rsid w:val="00E62C8E"/>
    <w:rsid w:val="00E64FF8"/>
    <w:rsid w:val="00E65C0C"/>
    <w:rsid w:val="00E66098"/>
    <w:rsid w:val="00E70258"/>
    <w:rsid w:val="00E70544"/>
    <w:rsid w:val="00E7097C"/>
    <w:rsid w:val="00E70E0C"/>
    <w:rsid w:val="00E71879"/>
    <w:rsid w:val="00E71B72"/>
    <w:rsid w:val="00E71FB3"/>
    <w:rsid w:val="00E743A6"/>
    <w:rsid w:val="00E74DCF"/>
    <w:rsid w:val="00E75B0C"/>
    <w:rsid w:val="00E765E0"/>
    <w:rsid w:val="00E767D6"/>
    <w:rsid w:val="00E76977"/>
    <w:rsid w:val="00E77182"/>
    <w:rsid w:val="00E771DD"/>
    <w:rsid w:val="00E80130"/>
    <w:rsid w:val="00E8037E"/>
    <w:rsid w:val="00E81107"/>
    <w:rsid w:val="00E81978"/>
    <w:rsid w:val="00E82D3E"/>
    <w:rsid w:val="00E82F57"/>
    <w:rsid w:val="00E83546"/>
    <w:rsid w:val="00E83A7C"/>
    <w:rsid w:val="00E8598F"/>
    <w:rsid w:val="00E865A3"/>
    <w:rsid w:val="00E87CC3"/>
    <w:rsid w:val="00E905F6"/>
    <w:rsid w:val="00E906CA"/>
    <w:rsid w:val="00E91174"/>
    <w:rsid w:val="00E9147D"/>
    <w:rsid w:val="00E917D8"/>
    <w:rsid w:val="00E92738"/>
    <w:rsid w:val="00E92870"/>
    <w:rsid w:val="00E92A06"/>
    <w:rsid w:val="00E93B80"/>
    <w:rsid w:val="00E9575E"/>
    <w:rsid w:val="00E96407"/>
    <w:rsid w:val="00E967AE"/>
    <w:rsid w:val="00E97DBB"/>
    <w:rsid w:val="00E97E34"/>
    <w:rsid w:val="00EA0B97"/>
    <w:rsid w:val="00EA23BB"/>
    <w:rsid w:val="00EA2401"/>
    <w:rsid w:val="00EA33B7"/>
    <w:rsid w:val="00EA33D3"/>
    <w:rsid w:val="00EA3540"/>
    <w:rsid w:val="00EA6395"/>
    <w:rsid w:val="00EA6728"/>
    <w:rsid w:val="00EA6B44"/>
    <w:rsid w:val="00EA700E"/>
    <w:rsid w:val="00EB0C43"/>
    <w:rsid w:val="00EB15BA"/>
    <w:rsid w:val="00EB18CB"/>
    <w:rsid w:val="00EB250A"/>
    <w:rsid w:val="00EB2952"/>
    <w:rsid w:val="00EB2C13"/>
    <w:rsid w:val="00EB32B6"/>
    <w:rsid w:val="00EB3549"/>
    <w:rsid w:val="00EB5586"/>
    <w:rsid w:val="00EB6E59"/>
    <w:rsid w:val="00EB7DDA"/>
    <w:rsid w:val="00EC1837"/>
    <w:rsid w:val="00EC2B20"/>
    <w:rsid w:val="00EC2B7F"/>
    <w:rsid w:val="00EC343A"/>
    <w:rsid w:val="00EC3E35"/>
    <w:rsid w:val="00EC435A"/>
    <w:rsid w:val="00EC545C"/>
    <w:rsid w:val="00EC58B6"/>
    <w:rsid w:val="00EC6EBD"/>
    <w:rsid w:val="00EC6FDB"/>
    <w:rsid w:val="00EC70FC"/>
    <w:rsid w:val="00EC7417"/>
    <w:rsid w:val="00EC78F3"/>
    <w:rsid w:val="00ED0610"/>
    <w:rsid w:val="00ED0744"/>
    <w:rsid w:val="00ED1676"/>
    <w:rsid w:val="00ED2709"/>
    <w:rsid w:val="00ED4218"/>
    <w:rsid w:val="00ED544C"/>
    <w:rsid w:val="00ED5C31"/>
    <w:rsid w:val="00ED63D1"/>
    <w:rsid w:val="00ED6E23"/>
    <w:rsid w:val="00EE00F4"/>
    <w:rsid w:val="00EE0577"/>
    <w:rsid w:val="00EE064A"/>
    <w:rsid w:val="00EE1575"/>
    <w:rsid w:val="00EE19DD"/>
    <w:rsid w:val="00EE2386"/>
    <w:rsid w:val="00EE301B"/>
    <w:rsid w:val="00EE33B1"/>
    <w:rsid w:val="00EE3716"/>
    <w:rsid w:val="00EE3FD1"/>
    <w:rsid w:val="00EE41A5"/>
    <w:rsid w:val="00EE4439"/>
    <w:rsid w:val="00EE4554"/>
    <w:rsid w:val="00EE4AE8"/>
    <w:rsid w:val="00EE5C68"/>
    <w:rsid w:val="00EE5D28"/>
    <w:rsid w:val="00EE6421"/>
    <w:rsid w:val="00EE7BF3"/>
    <w:rsid w:val="00EF1714"/>
    <w:rsid w:val="00EF1E6B"/>
    <w:rsid w:val="00EF224E"/>
    <w:rsid w:val="00EF23DD"/>
    <w:rsid w:val="00EF2912"/>
    <w:rsid w:val="00EF2922"/>
    <w:rsid w:val="00EF2E3D"/>
    <w:rsid w:val="00EF377A"/>
    <w:rsid w:val="00EF3952"/>
    <w:rsid w:val="00EF3EDC"/>
    <w:rsid w:val="00EF3EEF"/>
    <w:rsid w:val="00EF464C"/>
    <w:rsid w:val="00EF6106"/>
    <w:rsid w:val="00EF65ED"/>
    <w:rsid w:val="00EF7077"/>
    <w:rsid w:val="00F01BC2"/>
    <w:rsid w:val="00F01EAE"/>
    <w:rsid w:val="00F03244"/>
    <w:rsid w:val="00F04EEB"/>
    <w:rsid w:val="00F061FC"/>
    <w:rsid w:val="00F06466"/>
    <w:rsid w:val="00F11345"/>
    <w:rsid w:val="00F114AF"/>
    <w:rsid w:val="00F1157B"/>
    <w:rsid w:val="00F1255F"/>
    <w:rsid w:val="00F12EF4"/>
    <w:rsid w:val="00F13443"/>
    <w:rsid w:val="00F13638"/>
    <w:rsid w:val="00F1397C"/>
    <w:rsid w:val="00F13ADF"/>
    <w:rsid w:val="00F147DD"/>
    <w:rsid w:val="00F14EAE"/>
    <w:rsid w:val="00F15176"/>
    <w:rsid w:val="00F15381"/>
    <w:rsid w:val="00F158E2"/>
    <w:rsid w:val="00F177AA"/>
    <w:rsid w:val="00F17B91"/>
    <w:rsid w:val="00F20606"/>
    <w:rsid w:val="00F20C8E"/>
    <w:rsid w:val="00F20E70"/>
    <w:rsid w:val="00F21289"/>
    <w:rsid w:val="00F220C3"/>
    <w:rsid w:val="00F22696"/>
    <w:rsid w:val="00F230F9"/>
    <w:rsid w:val="00F23399"/>
    <w:rsid w:val="00F23592"/>
    <w:rsid w:val="00F2405F"/>
    <w:rsid w:val="00F245A4"/>
    <w:rsid w:val="00F245D1"/>
    <w:rsid w:val="00F2478C"/>
    <w:rsid w:val="00F24F03"/>
    <w:rsid w:val="00F25C91"/>
    <w:rsid w:val="00F25D16"/>
    <w:rsid w:val="00F27E54"/>
    <w:rsid w:val="00F31719"/>
    <w:rsid w:val="00F32F28"/>
    <w:rsid w:val="00F331A4"/>
    <w:rsid w:val="00F34274"/>
    <w:rsid w:val="00F3742C"/>
    <w:rsid w:val="00F379B7"/>
    <w:rsid w:val="00F37E0C"/>
    <w:rsid w:val="00F43B65"/>
    <w:rsid w:val="00F44B78"/>
    <w:rsid w:val="00F44D9A"/>
    <w:rsid w:val="00F45EED"/>
    <w:rsid w:val="00F46685"/>
    <w:rsid w:val="00F471C4"/>
    <w:rsid w:val="00F51A49"/>
    <w:rsid w:val="00F52010"/>
    <w:rsid w:val="00F52345"/>
    <w:rsid w:val="00F525FA"/>
    <w:rsid w:val="00F52F9C"/>
    <w:rsid w:val="00F532FF"/>
    <w:rsid w:val="00F549FB"/>
    <w:rsid w:val="00F57313"/>
    <w:rsid w:val="00F57989"/>
    <w:rsid w:val="00F57F36"/>
    <w:rsid w:val="00F60703"/>
    <w:rsid w:val="00F61617"/>
    <w:rsid w:val="00F622CE"/>
    <w:rsid w:val="00F62F85"/>
    <w:rsid w:val="00F634D3"/>
    <w:rsid w:val="00F65866"/>
    <w:rsid w:val="00F65B53"/>
    <w:rsid w:val="00F66556"/>
    <w:rsid w:val="00F670D7"/>
    <w:rsid w:val="00F71053"/>
    <w:rsid w:val="00F7206C"/>
    <w:rsid w:val="00F732F6"/>
    <w:rsid w:val="00F745A3"/>
    <w:rsid w:val="00F74783"/>
    <w:rsid w:val="00F748D0"/>
    <w:rsid w:val="00F77416"/>
    <w:rsid w:val="00F77BB5"/>
    <w:rsid w:val="00F7C600"/>
    <w:rsid w:val="00F801B2"/>
    <w:rsid w:val="00F80DF4"/>
    <w:rsid w:val="00F80F75"/>
    <w:rsid w:val="00F811B6"/>
    <w:rsid w:val="00F81245"/>
    <w:rsid w:val="00F81357"/>
    <w:rsid w:val="00F815FB"/>
    <w:rsid w:val="00F8360B"/>
    <w:rsid w:val="00F83B23"/>
    <w:rsid w:val="00F83C23"/>
    <w:rsid w:val="00F84BFC"/>
    <w:rsid w:val="00F857A3"/>
    <w:rsid w:val="00F85D8C"/>
    <w:rsid w:val="00F866FD"/>
    <w:rsid w:val="00F86D81"/>
    <w:rsid w:val="00F87448"/>
    <w:rsid w:val="00F87DA5"/>
    <w:rsid w:val="00F87EDC"/>
    <w:rsid w:val="00F87F05"/>
    <w:rsid w:val="00F90F0A"/>
    <w:rsid w:val="00F91F9C"/>
    <w:rsid w:val="00F92762"/>
    <w:rsid w:val="00F940D4"/>
    <w:rsid w:val="00F94503"/>
    <w:rsid w:val="00F94669"/>
    <w:rsid w:val="00F94D7D"/>
    <w:rsid w:val="00F95018"/>
    <w:rsid w:val="00F9501E"/>
    <w:rsid w:val="00F95757"/>
    <w:rsid w:val="00F96668"/>
    <w:rsid w:val="00F976F7"/>
    <w:rsid w:val="00F97961"/>
    <w:rsid w:val="00F97B4E"/>
    <w:rsid w:val="00FA07D5"/>
    <w:rsid w:val="00FA0E2F"/>
    <w:rsid w:val="00FA1FC5"/>
    <w:rsid w:val="00FA307F"/>
    <w:rsid w:val="00FA3323"/>
    <w:rsid w:val="00FA417D"/>
    <w:rsid w:val="00FA4372"/>
    <w:rsid w:val="00FA45F4"/>
    <w:rsid w:val="00FA4F55"/>
    <w:rsid w:val="00FA5773"/>
    <w:rsid w:val="00FA5A08"/>
    <w:rsid w:val="00FA6267"/>
    <w:rsid w:val="00FA668F"/>
    <w:rsid w:val="00FB080A"/>
    <w:rsid w:val="00FB1437"/>
    <w:rsid w:val="00FB1975"/>
    <w:rsid w:val="00FB1A26"/>
    <w:rsid w:val="00FB1AC1"/>
    <w:rsid w:val="00FB265F"/>
    <w:rsid w:val="00FB4D2F"/>
    <w:rsid w:val="00FB6522"/>
    <w:rsid w:val="00FB7FB4"/>
    <w:rsid w:val="00FC258C"/>
    <w:rsid w:val="00FC3D63"/>
    <w:rsid w:val="00FC412F"/>
    <w:rsid w:val="00FC46EC"/>
    <w:rsid w:val="00FC4E40"/>
    <w:rsid w:val="00FC4F98"/>
    <w:rsid w:val="00FC528B"/>
    <w:rsid w:val="00FC5BC0"/>
    <w:rsid w:val="00FC5E77"/>
    <w:rsid w:val="00FC7148"/>
    <w:rsid w:val="00FC782F"/>
    <w:rsid w:val="00FC79E9"/>
    <w:rsid w:val="00FC7E08"/>
    <w:rsid w:val="00FD0216"/>
    <w:rsid w:val="00FD1AB1"/>
    <w:rsid w:val="00FD2392"/>
    <w:rsid w:val="00FD2E73"/>
    <w:rsid w:val="00FD4212"/>
    <w:rsid w:val="00FD4B20"/>
    <w:rsid w:val="00FD4ED8"/>
    <w:rsid w:val="00FD5720"/>
    <w:rsid w:val="00FD5C38"/>
    <w:rsid w:val="00FD609E"/>
    <w:rsid w:val="00FD748E"/>
    <w:rsid w:val="00FD7C4E"/>
    <w:rsid w:val="00FE0297"/>
    <w:rsid w:val="00FE04B8"/>
    <w:rsid w:val="00FE0D5D"/>
    <w:rsid w:val="00FE10CC"/>
    <w:rsid w:val="00FE1D9B"/>
    <w:rsid w:val="00FE1F33"/>
    <w:rsid w:val="00FE28C8"/>
    <w:rsid w:val="00FE310B"/>
    <w:rsid w:val="00FE36BD"/>
    <w:rsid w:val="00FE3771"/>
    <w:rsid w:val="00FE4B55"/>
    <w:rsid w:val="00FE7B81"/>
    <w:rsid w:val="00FF1C42"/>
    <w:rsid w:val="00FF2002"/>
    <w:rsid w:val="00FF23DF"/>
    <w:rsid w:val="00FF2CBC"/>
    <w:rsid w:val="00FF30B8"/>
    <w:rsid w:val="00FF3815"/>
    <w:rsid w:val="00FF48D4"/>
    <w:rsid w:val="00FF4C43"/>
    <w:rsid w:val="00FF50AC"/>
    <w:rsid w:val="00FF644E"/>
    <w:rsid w:val="00FF6853"/>
    <w:rsid w:val="00FF6E34"/>
    <w:rsid w:val="00FF7373"/>
    <w:rsid w:val="00FF751A"/>
    <w:rsid w:val="010DBC1A"/>
    <w:rsid w:val="016BDB40"/>
    <w:rsid w:val="017B7CCA"/>
    <w:rsid w:val="018896ED"/>
    <w:rsid w:val="01B07497"/>
    <w:rsid w:val="01B30A67"/>
    <w:rsid w:val="021A365A"/>
    <w:rsid w:val="02406487"/>
    <w:rsid w:val="029F3105"/>
    <w:rsid w:val="02EB44C8"/>
    <w:rsid w:val="02F6E876"/>
    <w:rsid w:val="031B572F"/>
    <w:rsid w:val="0328F95A"/>
    <w:rsid w:val="035ECDCF"/>
    <w:rsid w:val="037C86D1"/>
    <w:rsid w:val="03848D50"/>
    <w:rsid w:val="03883EED"/>
    <w:rsid w:val="03915A89"/>
    <w:rsid w:val="03B13219"/>
    <w:rsid w:val="03CEFAEA"/>
    <w:rsid w:val="03DF1A8F"/>
    <w:rsid w:val="03F05860"/>
    <w:rsid w:val="044BF5ED"/>
    <w:rsid w:val="04B5E95C"/>
    <w:rsid w:val="04C119EE"/>
    <w:rsid w:val="0510C7AE"/>
    <w:rsid w:val="054CAD21"/>
    <w:rsid w:val="055EADA0"/>
    <w:rsid w:val="05F2E02E"/>
    <w:rsid w:val="06019DD1"/>
    <w:rsid w:val="0614A249"/>
    <w:rsid w:val="061D8B6E"/>
    <w:rsid w:val="0639385D"/>
    <w:rsid w:val="06D6DAE3"/>
    <w:rsid w:val="070308F0"/>
    <w:rsid w:val="07352A49"/>
    <w:rsid w:val="08349D9C"/>
    <w:rsid w:val="0876D08C"/>
    <w:rsid w:val="08787F8A"/>
    <w:rsid w:val="08B6718D"/>
    <w:rsid w:val="08F058C2"/>
    <w:rsid w:val="08F85695"/>
    <w:rsid w:val="091C7482"/>
    <w:rsid w:val="096758AC"/>
    <w:rsid w:val="097FFCFC"/>
    <w:rsid w:val="0986F8C3"/>
    <w:rsid w:val="09B4E393"/>
    <w:rsid w:val="09B99E88"/>
    <w:rsid w:val="09E5E7D2"/>
    <w:rsid w:val="09F001C3"/>
    <w:rsid w:val="0A041BAD"/>
    <w:rsid w:val="0A0A4A58"/>
    <w:rsid w:val="0A1B4C48"/>
    <w:rsid w:val="0A5C12DF"/>
    <w:rsid w:val="0A61C27F"/>
    <w:rsid w:val="0B05A4F7"/>
    <w:rsid w:val="0B141903"/>
    <w:rsid w:val="0BB1210C"/>
    <w:rsid w:val="0BC7571B"/>
    <w:rsid w:val="0C14C008"/>
    <w:rsid w:val="0C462238"/>
    <w:rsid w:val="0C6E95A3"/>
    <w:rsid w:val="0CFB1FC9"/>
    <w:rsid w:val="0D4E54C0"/>
    <w:rsid w:val="0DF44F36"/>
    <w:rsid w:val="0E1A8441"/>
    <w:rsid w:val="0E40AE05"/>
    <w:rsid w:val="0E604BAA"/>
    <w:rsid w:val="0E8EBE8A"/>
    <w:rsid w:val="0E92206B"/>
    <w:rsid w:val="0F05B643"/>
    <w:rsid w:val="0F23132D"/>
    <w:rsid w:val="0F8E5C53"/>
    <w:rsid w:val="104919A0"/>
    <w:rsid w:val="10BFB8BF"/>
    <w:rsid w:val="117B8294"/>
    <w:rsid w:val="11B5FE82"/>
    <w:rsid w:val="11C5FF76"/>
    <w:rsid w:val="11E45173"/>
    <w:rsid w:val="12456C68"/>
    <w:rsid w:val="12FD0DF6"/>
    <w:rsid w:val="13365A3C"/>
    <w:rsid w:val="135C2B3F"/>
    <w:rsid w:val="13E6D5BB"/>
    <w:rsid w:val="13EFC48D"/>
    <w:rsid w:val="14515555"/>
    <w:rsid w:val="1462B539"/>
    <w:rsid w:val="146B36C9"/>
    <w:rsid w:val="1477C0E6"/>
    <w:rsid w:val="147A400F"/>
    <w:rsid w:val="14A88144"/>
    <w:rsid w:val="14BD3A31"/>
    <w:rsid w:val="14D78EF6"/>
    <w:rsid w:val="14DCF0F0"/>
    <w:rsid w:val="159813A1"/>
    <w:rsid w:val="15D7DEFD"/>
    <w:rsid w:val="16106ADE"/>
    <w:rsid w:val="161A7476"/>
    <w:rsid w:val="16246E50"/>
    <w:rsid w:val="1628877E"/>
    <w:rsid w:val="1647B28F"/>
    <w:rsid w:val="1686F78B"/>
    <w:rsid w:val="16953E12"/>
    <w:rsid w:val="16ECC1AD"/>
    <w:rsid w:val="172F30D6"/>
    <w:rsid w:val="17301D4D"/>
    <w:rsid w:val="174C44EC"/>
    <w:rsid w:val="175C1EFF"/>
    <w:rsid w:val="175FD1C7"/>
    <w:rsid w:val="177ED1C2"/>
    <w:rsid w:val="17C8951D"/>
    <w:rsid w:val="17CCC44F"/>
    <w:rsid w:val="180DB443"/>
    <w:rsid w:val="182B972E"/>
    <w:rsid w:val="18D868CF"/>
    <w:rsid w:val="18FE12A9"/>
    <w:rsid w:val="19143A33"/>
    <w:rsid w:val="1919C860"/>
    <w:rsid w:val="1959B087"/>
    <w:rsid w:val="19A0D42F"/>
    <w:rsid w:val="19C6FE2F"/>
    <w:rsid w:val="1A0871C7"/>
    <w:rsid w:val="1A48DE7A"/>
    <w:rsid w:val="1A62B07C"/>
    <w:rsid w:val="1AFBEFD2"/>
    <w:rsid w:val="1B394612"/>
    <w:rsid w:val="1B3DAC47"/>
    <w:rsid w:val="1B8DF471"/>
    <w:rsid w:val="1B930955"/>
    <w:rsid w:val="1BD30026"/>
    <w:rsid w:val="1C0898EA"/>
    <w:rsid w:val="1C0A4D05"/>
    <w:rsid w:val="1C0FB3A7"/>
    <w:rsid w:val="1C1526F3"/>
    <w:rsid w:val="1C472391"/>
    <w:rsid w:val="1C5A7BAF"/>
    <w:rsid w:val="1C6B94F6"/>
    <w:rsid w:val="1C8D09D5"/>
    <w:rsid w:val="1CD0B8A1"/>
    <w:rsid w:val="1CDE6053"/>
    <w:rsid w:val="1CE41D95"/>
    <w:rsid w:val="1D3BC8CA"/>
    <w:rsid w:val="1D56722A"/>
    <w:rsid w:val="1D6CA1E1"/>
    <w:rsid w:val="1DBD229B"/>
    <w:rsid w:val="1DBEB386"/>
    <w:rsid w:val="1DF26751"/>
    <w:rsid w:val="1EAD96A6"/>
    <w:rsid w:val="1ED2CEE0"/>
    <w:rsid w:val="1EDD412D"/>
    <w:rsid w:val="1EDD57B1"/>
    <w:rsid w:val="1F43BA60"/>
    <w:rsid w:val="1F669A80"/>
    <w:rsid w:val="1F6E1162"/>
    <w:rsid w:val="1F971B6D"/>
    <w:rsid w:val="1FBA1DCF"/>
    <w:rsid w:val="20FB78DA"/>
    <w:rsid w:val="2137464F"/>
    <w:rsid w:val="215D310C"/>
    <w:rsid w:val="217E48E6"/>
    <w:rsid w:val="22012853"/>
    <w:rsid w:val="220CE816"/>
    <w:rsid w:val="2216DD33"/>
    <w:rsid w:val="223E30F9"/>
    <w:rsid w:val="22632AB7"/>
    <w:rsid w:val="2295909E"/>
    <w:rsid w:val="22E368CD"/>
    <w:rsid w:val="2334AACF"/>
    <w:rsid w:val="235436CD"/>
    <w:rsid w:val="239398D7"/>
    <w:rsid w:val="23A75194"/>
    <w:rsid w:val="2421BE8A"/>
    <w:rsid w:val="24C89B68"/>
    <w:rsid w:val="24CA67EC"/>
    <w:rsid w:val="24D1E641"/>
    <w:rsid w:val="25121DAA"/>
    <w:rsid w:val="258DCBF3"/>
    <w:rsid w:val="25D5985D"/>
    <w:rsid w:val="26809743"/>
    <w:rsid w:val="268A66D7"/>
    <w:rsid w:val="268BFA2E"/>
    <w:rsid w:val="269593A5"/>
    <w:rsid w:val="26B40DF0"/>
    <w:rsid w:val="26CC313B"/>
    <w:rsid w:val="26DB87BB"/>
    <w:rsid w:val="270FD3CB"/>
    <w:rsid w:val="2726363E"/>
    <w:rsid w:val="272AFE8D"/>
    <w:rsid w:val="272B3738"/>
    <w:rsid w:val="27399929"/>
    <w:rsid w:val="276473F4"/>
    <w:rsid w:val="276677AC"/>
    <w:rsid w:val="27921580"/>
    <w:rsid w:val="27BA3F33"/>
    <w:rsid w:val="27F5FF24"/>
    <w:rsid w:val="27FD2897"/>
    <w:rsid w:val="284CD4FA"/>
    <w:rsid w:val="28BC88C8"/>
    <w:rsid w:val="293D05FF"/>
    <w:rsid w:val="29458FC6"/>
    <w:rsid w:val="295F54FF"/>
    <w:rsid w:val="297F7628"/>
    <w:rsid w:val="29CB8B9A"/>
    <w:rsid w:val="2A3EC57B"/>
    <w:rsid w:val="2A422B1E"/>
    <w:rsid w:val="2A44E6EB"/>
    <w:rsid w:val="2A766651"/>
    <w:rsid w:val="2A808B1F"/>
    <w:rsid w:val="2A840687"/>
    <w:rsid w:val="2AC61875"/>
    <w:rsid w:val="2AE48BEB"/>
    <w:rsid w:val="2B107557"/>
    <w:rsid w:val="2B3997E0"/>
    <w:rsid w:val="2C3E7CBD"/>
    <w:rsid w:val="2C5EF669"/>
    <w:rsid w:val="2C6B509C"/>
    <w:rsid w:val="2C757B6C"/>
    <w:rsid w:val="2CB118F5"/>
    <w:rsid w:val="2CC0F8FA"/>
    <w:rsid w:val="2CEB5F38"/>
    <w:rsid w:val="2D3C33FB"/>
    <w:rsid w:val="2D7A5C47"/>
    <w:rsid w:val="2DCD8C3A"/>
    <w:rsid w:val="2E1081E1"/>
    <w:rsid w:val="2E67C33B"/>
    <w:rsid w:val="2E6FB3A6"/>
    <w:rsid w:val="2EAEE00B"/>
    <w:rsid w:val="2F64C184"/>
    <w:rsid w:val="2FA24BA0"/>
    <w:rsid w:val="300272D8"/>
    <w:rsid w:val="302D57CF"/>
    <w:rsid w:val="3034E3BB"/>
    <w:rsid w:val="3086B932"/>
    <w:rsid w:val="309D6DA3"/>
    <w:rsid w:val="30AA1ED8"/>
    <w:rsid w:val="310BCF1A"/>
    <w:rsid w:val="31354A21"/>
    <w:rsid w:val="3176304E"/>
    <w:rsid w:val="319DE58B"/>
    <w:rsid w:val="31DB47EE"/>
    <w:rsid w:val="3287FC35"/>
    <w:rsid w:val="32E931FB"/>
    <w:rsid w:val="32EB5C7B"/>
    <w:rsid w:val="332E7A5B"/>
    <w:rsid w:val="3343869E"/>
    <w:rsid w:val="33475382"/>
    <w:rsid w:val="33C4CB1E"/>
    <w:rsid w:val="33C6F49A"/>
    <w:rsid w:val="33FD2E6E"/>
    <w:rsid w:val="34201AB7"/>
    <w:rsid w:val="344E68B1"/>
    <w:rsid w:val="348AAE10"/>
    <w:rsid w:val="34D58127"/>
    <w:rsid w:val="34E81926"/>
    <w:rsid w:val="350AF7B8"/>
    <w:rsid w:val="353E568F"/>
    <w:rsid w:val="357C6948"/>
    <w:rsid w:val="359285B6"/>
    <w:rsid w:val="359DE987"/>
    <w:rsid w:val="35AE4E2E"/>
    <w:rsid w:val="35F51871"/>
    <w:rsid w:val="3623C18A"/>
    <w:rsid w:val="3648C817"/>
    <w:rsid w:val="36CF3A27"/>
    <w:rsid w:val="374889F9"/>
    <w:rsid w:val="37692FFB"/>
    <w:rsid w:val="379214D2"/>
    <w:rsid w:val="379DE3C2"/>
    <w:rsid w:val="37C172B5"/>
    <w:rsid w:val="37C69DC1"/>
    <w:rsid w:val="381F9550"/>
    <w:rsid w:val="3850A21C"/>
    <w:rsid w:val="38692574"/>
    <w:rsid w:val="38702CB9"/>
    <w:rsid w:val="38DBCC51"/>
    <w:rsid w:val="390227A3"/>
    <w:rsid w:val="39117B3E"/>
    <w:rsid w:val="391846BD"/>
    <w:rsid w:val="391F69CB"/>
    <w:rsid w:val="3965331C"/>
    <w:rsid w:val="3987E2D3"/>
    <w:rsid w:val="39D8B206"/>
    <w:rsid w:val="39EF24DB"/>
    <w:rsid w:val="3A333C6D"/>
    <w:rsid w:val="3A8AB2B0"/>
    <w:rsid w:val="3AA0991C"/>
    <w:rsid w:val="3B077CE8"/>
    <w:rsid w:val="3B341DF6"/>
    <w:rsid w:val="3B36CBB3"/>
    <w:rsid w:val="3B7AB261"/>
    <w:rsid w:val="3B7DB205"/>
    <w:rsid w:val="3B887A65"/>
    <w:rsid w:val="3B99E0CB"/>
    <w:rsid w:val="3BCE28E7"/>
    <w:rsid w:val="3BF29107"/>
    <w:rsid w:val="3C120053"/>
    <w:rsid w:val="3C3377EE"/>
    <w:rsid w:val="3CE4C8E1"/>
    <w:rsid w:val="3CE53B01"/>
    <w:rsid w:val="3D33C394"/>
    <w:rsid w:val="3D55BDF4"/>
    <w:rsid w:val="3D598158"/>
    <w:rsid w:val="3E01B2F9"/>
    <w:rsid w:val="3E1FCB8D"/>
    <w:rsid w:val="3E834DBD"/>
    <w:rsid w:val="3E9A3505"/>
    <w:rsid w:val="3EC62074"/>
    <w:rsid w:val="3F1F6908"/>
    <w:rsid w:val="3F326EB4"/>
    <w:rsid w:val="3F64F9A0"/>
    <w:rsid w:val="3F937EC4"/>
    <w:rsid w:val="3FAD09C8"/>
    <w:rsid w:val="3FE8412D"/>
    <w:rsid w:val="40C726A7"/>
    <w:rsid w:val="40CD52B6"/>
    <w:rsid w:val="410AD66A"/>
    <w:rsid w:val="41124C57"/>
    <w:rsid w:val="421AAA33"/>
    <w:rsid w:val="424E776A"/>
    <w:rsid w:val="425C2F42"/>
    <w:rsid w:val="42875127"/>
    <w:rsid w:val="42991632"/>
    <w:rsid w:val="429C1A92"/>
    <w:rsid w:val="42D87415"/>
    <w:rsid w:val="4305A709"/>
    <w:rsid w:val="4373888F"/>
    <w:rsid w:val="439445C1"/>
    <w:rsid w:val="43C92A8F"/>
    <w:rsid w:val="43DD1E25"/>
    <w:rsid w:val="4425D8BC"/>
    <w:rsid w:val="444722D6"/>
    <w:rsid w:val="4468765B"/>
    <w:rsid w:val="4482BFB8"/>
    <w:rsid w:val="44D5FC8F"/>
    <w:rsid w:val="4511AEA7"/>
    <w:rsid w:val="45563637"/>
    <w:rsid w:val="4564D311"/>
    <w:rsid w:val="461DAE0F"/>
    <w:rsid w:val="461F6177"/>
    <w:rsid w:val="46651A33"/>
    <w:rsid w:val="4727ECDA"/>
    <w:rsid w:val="475825BC"/>
    <w:rsid w:val="47B20A15"/>
    <w:rsid w:val="4806D5AB"/>
    <w:rsid w:val="482F06AC"/>
    <w:rsid w:val="486D3EF3"/>
    <w:rsid w:val="487966D5"/>
    <w:rsid w:val="48AB94E0"/>
    <w:rsid w:val="48AF0A9D"/>
    <w:rsid w:val="48C2D345"/>
    <w:rsid w:val="48C62559"/>
    <w:rsid w:val="496CFCE3"/>
    <w:rsid w:val="49B12D79"/>
    <w:rsid w:val="4AD6DCB4"/>
    <w:rsid w:val="4AFEE663"/>
    <w:rsid w:val="4B083F92"/>
    <w:rsid w:val="4B0F058E"/>
    <w:rsid w:val="4B39802D"/>
    <w:rsid w:val="4B999DCA"/>
    <w:rsid w:val="4BF5FDC4"/>
    <w:rsid w:val="4C3F9C1F"/>
    <w:rsid w:val="4C6C7E14"/>
    <w:rsid w:val="4C93A843"/>
    <w:rsid w:val="4CC8C167"/>
    <w:rsid w:val="4CD7E473"/>
    <w:rsid w:val="4D4117BB"/>
    <w:rsid w:val="4D4742DF"/>
    <w:rsid w:val="4D8AD413"/>
    <w:rsid w:val="4DA7E0FD"/>
    <w:rsid w:val="4DBD249A"/>
    <w:rsid w:val="4DFA52E2"/>
    <w:rsid w:val="4E012BD3"/>
    <w:rsid w:val="4E779BC8"/>
    <w:rsid w:val="4EB0C2C4"/>
    <w:rsid w:val="4EBEB3DC"/>
    <w:rsid w:val="4EFC862B"/>
    <w:rsid w:val="4F93B4A1"/>
    <w:rsid w:val="500B222B"/>
    <w:rsid w:val="5061B607"/>
    <w:rsid w:val="5087B151"/>
    <w:rsid w:val="50A5CF63"/>
    <w:rsid w:val="50C46947"/>
    <w:rsid w:val="5103C30C"/>
    <w:rsid w:val="513C7438"/>
    <w:rsid w:val="5145D142"/>
    <w:rsid w:val="5171EAE1"/>
    <w:rsid w:val="51B3A467"/>
    <w:rsid w:val="51E72CB8"/>
    <w:rsid w:val="52025A16"/>
    <w:rsid w:val="528384F4"/>
    <w:rsid w:val="5345D16A"/>
    <w:rsid w:val="538C690C"/>
    <w:rsid w:val="54099D7D"/>
    <w:rsid w:val="54730F61"/>
    <w:rsid w:val="54860EB2"/>
    <w:rsid w:val="5499B378"/>
    <w:rsid w:val="5502B2EC"/>
    <w:rsid w:val="5547537D"/>
    <w:rsid w:val="557051A9"/>
    <w:rsid w:val="55A68783"/>
    <w:rsid w:val="55B82E84"/>
    <w:rsid w:val="564BBFEA"/>
    <w:rsid w:val="56DBE40D"/>
    <w:rsid w:val="57308ED2"/>
    <w:rsid w:val="573CC8CD"/>
    <w:rsid w:val="579A9D01"/>
    <w:rsid w:val="57A9DD4C"/>
    <w:rsid w:val="5844F2A6"/>
    <w:rsid w:val="5880C6F2"/>
    <w:rsid w:val="58D90871"/>
    <w:rsid w:val="59240C93"/>
    <w:rsid w:val="59540ECD"/>
    <w:rsid w:val="59A6265E"/>
    <w:rsid w:val="59ED2039"/>
    <w:rsid w:val="59F457C0"/>
    <w:rsid w:val="5A7B366D"/>
    <w:rsid w:val="5AA5D767"/>
    <w:rsid w:val="5BE8399E"/>
    <w:rsid w:val="5C2850C1"/>
    <w:rsid w:val="5D3C45BB"/>
    <w:rsid w:val="5D4AD797"/>
    <w:rsid w:val="5D6F26D0"/>
    <w:rsid w:val="5D77AB7D"/>
    <w:rsid w:val="5DC1112E"/>
    <w:rsid w:val="5EA85E64"/>
    <w:rsid w:val="5EB02296"/>
    <w:rsid w:val="5F5147E9"/>
    <w:rsid w:val="5F677ECF"/>
    <w:rsid w:val="5F8E3B34"/>
    <w:rsid w:val="6001BEF4"/>
    <w:rsid w:val="6032C0A6"/>
    <w:rsid w:val="606AD2DC"/>
    <w:rsid w:val="606D5427"/>
    <w:rsid w:val="6096D864"/>
    <w:rsid w:val="60C1A8CD"/>
    <w:rsid w:val="610102D2"/>
    <w:rsid w:val="61B855C9"/>
    <w:rsid w:val="62249658"/>
    <w:rsid w:val="624D0A53"/>
    <w:rsid w:val="625D3DEF"/>
    <w:rsid w:val="633B1499"/>
    <w:rsid w:val="633FE38D"/>
    <w:rsid w:val="638AC9BA"/>
    <w:rsid w:val="64906DE5"/>
    <w:rsid w:val="64B18C63"/>
    <w:rsid w:val="64FE503D"/>
    <w:rsid w:val="658D1FA2"/>
    <w:rsid w:val="65B65470"/>
    <w:rsid w:val="6620AD50"/>
    <w:rsid w:val="662AF23C"/>
    <w:rsid w:val="663396FD"/>
    <w:rsid w:val="66406BCE"/>
    <w:rsid w:val="66408AE3"/>
    <w:rsid w:val="664D1A76"/>
    <w:rsid w:val="665A5B7A"/>
    <w:rsid w:val="666D1762"/>
    <w:rsid w:val="66954A9D"/>
    <w:rsid w:val="6696B4F8"/>
    <w:rsid w:val="6782E3E7"/>
    <w:rsid w:val="682B1F7E"/>
    <w:rsid w:val="6853D9ED"/>
    <w:rsid w:val="688648B4"/>
    <w:rsid w:val="68C7A8DE"/>
    <w:rsid w:val="68EB87C9"/>
    <w:rsid w:val="690E000E"/>
    <w:rsid w:val="6931F1CE"/>
    <w:rsid w:val="69323F22"/>
    <w:rsid w:val="693FC090"/>
    <w:rsid w:val="698DBA7C"/>
    <w:rsid w:val="69A4EB5B"/>
    <w:rsid w:val="69CFA21B"/>
    <w:rsid w:val="69F9BD41"/>
    <w:rsid w:val="69FFC6C8"/>
    <w:rsid w:val="6A4EB3D2"/>
    <w:rsid w:val="6AC21156"/>
    <w:rsid w:val="6AC59280"/>
    <w:rsid w:val="6ADE777D"/>
    <w:rsid w:val="6B04E8FD"/>
    <w:rsid w:val="6B160948"/>
    <w:rsid w:val="6B353C18"/>
    <w:rsid w:val="6B3D9FA0"/>
    <w:rsid w:val="6B6FAC31"/>
    <w:rsid w:val="6B756EA7"/>
    <w:rsid w:val="6C385D04"/>
    <w:rsid w:val="6C5C6763"/>
    <w:rsid w:val="6C649A06"/>
    <w:rsid w:val="6C77182C"/>
    <w:rsid w:val="6C787B01"/>
    <w:rsid w:val="6C915D3D"/>
    <w:rsid w:val="6CAF68D9"/>
    <w:rsid w:val="6CCD9EAC"/>
    <w:rsid w:val="6CE43C14"/>
    <w:rsid w:val="6D053E09"/>
    <w:rsid w:val="6D22C321"/>
    <w:rsid w:val="6D3B8D76"/>
    <w:rsid w:val="6D62245B"/>
    <w:rsid w:val="6D9DC417"/>
    <w:rsid w:val="6E34D647"/>
    <w:rsid w:val="6E371D21"/>
    <w:rsid w:val="6E455EF7"/>
    <w:rsid w:val="6E53A78B"/>
    <w:rsid w:val="6E58BDA6"/>
    <w:rsid w:val="6E7AFAE5"/>
    <w:rsid w:val="6EAD96FF"/>
    <w:rsid w:val="6EC2F1E8"/>
    <w:rsid w:val="6F81393D"/>
    <w:rsid w:val="6F972EA6"/>
    <w:rsid w:val="6FADB5CB"/>
    <w:rsid w:val="6FF347A0"/>
    <w:rsid w:val="6FFABB62"/>
    <w:rsid w:val="700ED343"/>
    <w:rsid w:val="702E4DB4"/>
    <w:rsid w:val="704635D2"/>
    <w:rsid w:val="7076743D"/>
    <w:rsid w:val="7123E97B"/>
    <w:rsid w:val="7185B412"/>
    <w:rsid w:val="7189BF6D"/>
    <w:rsid w:val="719350B2"/>
    <w:rsid w:val="721E814B"/>
    <w:rsid w:val="72661222"/>
    <w:rsid w:val="726633A1"/>
    <w:rsid w:val="72AEF49E"/>
    <w:rsid w:val="72B038AB"/>
    <w:rsid w:val="72CC3FC2"/>
    <w:rsid w:val="72D86A9F"/>
    <w:rsid w:val="72EB74C0"/>
    <w:rsid w:val="733F0926"/>
    <w:rsid w:val="7357DB1A"/>
    <w:rsid w:val="7371CCC5"/>
    <w:rsid w:val="7371E628"/>
    <w:rsid w:val="738A4A8A"/>
    <w:rsid w:val="739FEC9C"/>
    <w:rsid w:val="73C5D1CE"/>
    <w:rsid w:val="73DD4391"/>
    <w:rsid w:val="741BECCF"/>
    <w:rsid w:val="74D05A4E"/>
    <w:rsid w:val="74E616AA"/>
    <w:rsid w:val="753B631B"/>
    <w:rsid w:val="7574A76D"/>
    <w:rsid w:val="75CD3E54"/>
    <w:rsid w:val="75DDD623"/>
    <w:rsid w:val="7688A6C7"/>
    <w:rsid w:val="76CB9E15"/>
    <w:rsid w:val="76DF2EBA"/>
    <w:rsid w:val="77AEA2F0"/>
    <w:rsid w:val="77B63E5F"/>
    <w:rsid w:val="77DC8635"/>
    <w:rsid w:val="782C2EA8"/>
    <w:rsid w:val="78540BCF"/>
    <w:rsid w:val="789F1E18"/>
    <w:rsid w:val="78DBA733"/>
    <w:rsid w:val="79328611"/>
    <w:rsid w:val="795FA13C"/>
    <w:rsid w:val="7987A79D"/>
    <w:rsid w:val="798EEB3A"/>
    <w:rsid w:val="7A02FF87"/>
    <w:rsid w:val="7B2FC0E1"/>
    <w:rsid w:val="7B4C0E4D"/>
    <w:rsid w:val="7B688D3B"/>
    <w:rsid w:val="7BA215F5"/>
    <w:rsid w:val="7BE27494"/>
    <w:rsid w:val="7BE7A9AB"/>
    <w:rsid w:val="7BF41867"/>
    <w:rsid w:val="7C26BDD7"/>
    <w:rsid w:val="7C488FC6"/>
    <w:rsid w:val="7C5C7BD3"/>
    <w:rsid w:val="7CA61D6C"/>
    <w:rsid w:val="7D83AEC0"/>
    <w:rsid w:val="7D9E148D"/>
    <w:rsid w:val="7DC0772A"/>
    <w:rsid w:val="7DC3B80D"/>
    <w:rsid w:val="7E2A6362"/>
    <w:rsid w:val="7E74DFF2"/>
    <w:rsid w:val="7E752DAB"/>
    <w:rsid w:val="7ED037E0"/>
    <w:rsid w:val="7EFB6AB4"/>
    <w:rsid w:val="7EFE84F3"/>
    <w:rsid w:val="7F99C6F6"/>
    <w:rsid w:val="7F9B8DDE"/>
    <w:rsid w:val="7FA71028"/>
    <w:rsid w:val="7FB172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22F1"/>
  <w15:docId w15:val="{59DEA470-DB29-4263-A2B4-CDCB616E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5B2"/>
    <w:rPr>
      <w:kern w:val="24"/>
    </w:rPr>
  </w:style>
  <w:style w:type="paragraph" w:styleId="Ttulo1">
    <w:name w:val="heading 1"/>
    <w:basedOn w:val="Normal"/>
    <w:next w:val="Normal"/>
    <w:link w:val="Ttulo1C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rsid w:val="00C31D30"/>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rsid w:val="00C31D30"/>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rsid w:val="00C31D30"/>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tulo9">
    <w:name w:val="heading 9"/>
    <w:basedOn w:val="Normal"/>
    <w:next w:val="Normal"/>
    <w:link w:val="Ttulo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sid w:val="005D3A03"/>
    <w:rPr>
      <w:color w:val="404040" w:themeColor="text1" w:themeTint="BF"/>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Ttulo">
    <w:name w:val="Title"/>
    <w:basedOn w:val="Normal"/>
    <w:link w:val="TtuloCar"/>
    <w:uiPriority w:val="10"/>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0"/>
    <w:rsid w:val="008C5323"/>
    <w:rPr>
      <w:rFonts w:asciiTheme="majorHAnsi" w:eastAsiaTheme="majorEastAsia" w:hAnsiTheme="majorHAnsi" w:cstheme="majorBidi"/>
      <w:kern w:val="24"/>
    </w:rPr>
  </w:style>
  <w:style w:type="character" w:styleId="nfasis">
    <w:name w:val="Emphasis"/>
    <w:basedOn w:val="Fuentedeprrafopredeter"/>
    <w:uiPriority w:val="4"/>
    <w:unhideWhenUsed/>
    <w:qFormat/>
    <w:rPr>
      <w:i/>
      <w:iCs/>
    </w:rPr>
  </w:style>
  <w:style w:type="character" w:customStyle="1" w:styleId="Ttulo3Car">
    <w:name w:val="Título 3 Car"/>
    <w:basedOn w:val="Fuentedeprrafopredeter"/>
    <w:link w:val="Ttulo3"/>
    <w:uiPriority w:val="4"/>
    <w:rsid w:val="00C31D30"/>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sid w:val="00C31D30"/>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sid w:val="00C31D30"/>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sid w:val="00FF2002"/>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F2002"/>
    <w:rPr>
      <w:rFonts w:ascii="Segoe UI" w:hAnsi="Segoe UI" w:cs="Segoe UI"/>
      <w:kern w:val="24"/>
      <w:sz w:val="22"/>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FF2002"/>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FF2002"/>
    <w:rPr>
      <w:kern w:val="24"/>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FF2002"/>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FF2002"/>
    <w:rPr>
      <w:kern w:val="24"/>
      <w:sz w:val="22"/>
      <w:szCs w:val="16"/>
    </w:rPr>
  </w:style>
  <w:style w:type="paragraph" w:styleId="Descripci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unhideWhenUsed/>
    <w:rsid w:val="00FF2002"/>
    <w:pPr>
      <w:spacing w:line="240" w:lineRule="auto"/>
      <w:ind w:firstLine="0"/>
    </w:pPr>
    <w:rPr>
      <w:sz w:val="22"/>
      <w:szCs w:val="20"/>
    </w:rPr>
  </w:style>
  <w:style w:type="character" w:customStyle="1" w:styleId="TextocomentarioCar">
    <w:name w:val="Texto comentario Car"/>
    <w:basedOn w:val="Fuentedeprrafopredeter"/>
    <w:link w:val="Textocomentario"/>
    <w:uiPriority w:val="99"/>
    <w:rsid w:val="00FF2002"/>
    <w:rPr>
      <w:kern w:val="24"/>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FF2002"/>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F2002"/>
    <w:rPr>
      <w:rFonts w:ascii="Segoe UI" w:hAnsi="Segoe UI" w:cs="Segoe UI"/>
      <w:kern w:val="24"/>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FF2002"/>
    <w:pPr>
      <w:spacing w:line="240" w:lineRule="auto"/>
    </w:pPr>
    <w:rPr>
      <w:sz w:val="22"/>
      <w:szCs w:val="20"/>
    </w:rPr>
  </w:style>
  <w:style w:type="character" w:customStyle="1" w:styleId="TextonotapieCar">
    <w:name w:val="Texto nota pie Car"/>
    <w:basedOn w:val="Fuentedeprrafopredeter"/>
    <w:link w:val="Textonotapie"/>
    <w:uiPriority w:val="99"/>
    <w:semiHidden/>
    <w:rsid w:val="00FF2002"/>
    <w:rPr>
      <w:kern w:val="24"/>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epgina">
    <w:name w:val="footer"/>
    <w:basedOn w:val="Normal"/>
    <w:link w:val="PiedepginaCar"/>
    <w:uiPriority w:val="99"/>
    <w:unhideWhenUsed/>
    <w:rsid w:val="008002C0"/>
    <w:pPr>
      <w:spacing w:line="240" w:lineRule="auto"/>
      <w:ind w:firstLine="0"/>
    </w:pPr>
  </w:style>
  <w:style w:type="character" w:customStyle="1" w:styleId="PiedepginaCar">
    <w:name w:val="Pie de página Car"/>
    <w:basedOn w:val="Fuentedeprrafopredeter"/>
    <w:link w:val="Piedepgina"/>
    <w:uiPriority w:val="99"/>
    <w:rsid w:val="008002C0"/>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tulo9Car">
    <w:name w:val="Título 9 Car"/>
    <w:basedOn w:val="Fuentedeprrafopredeter"/>
    <w:link w:val="Ttulo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FF2002"/>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FF2002"/>
    <w:rPr>
      <w:rFonts w:ascii="Consolas" w:hAnsi="Consolas" w:cs="Consolas"/>
      <w:kern w:val="24"/>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5D3A03"/>
    <w:rPr>
      <w:i/>
      <w:iCs/>
      <w:color w:val="404040" w:themeColor="text1" w:themeTint="BF"/>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5"/>
      </w:numPr>
      <w:contextualSpacing/>
    </w:pPr>
  </w:style>
  <w:style w:type="paragraph" w:styleId="Listaconvietas2">
    <w:name w:val="List Bullet 2"/>
    <w:basedOn w:val="Normal"/>
    <w:uiPriority w:val="99"/>
    <w:semiHidden/>
    <w:unhideWhenUsed/>
    <w:pPr>
      <w:numPr>
        <w:numId w:val="6"/>
      </w:numPr>
      <w:ind w:firstLine="0"/>
      <w:contextualSpacing/>
    </w:pPr>
  </w:style>
  <w:style w:type="paragraph" w:styleId="Listaconvietas3">
    <w:name w:val="List Bullet 3"/>
    <w:basedOn w:val="Normal"/>
    <w:uiPriority w:val="99"/>
    <w:semiHidden/>
    <w:unhideWhenUsed/>
    <w:pPr>
      <w:numPr>
        <w:numId w:val="7"/>
      </w:numPr>
      <w:ind w:firstLine="0"/>
      <w:contextualSpacing/>
    </w:pPr>
  </w:style>
  <w:style w:type="paragraph" w:styleId="Listaconvietas4">
    <w:name w:val="List Bullet 4"/>
    <w:basedOn w:val="Normal"/>
    <w:uiPriority w:val="99"/>
    <w:semiHidden/>
    <w:unhideWhenUsed/>
    <w:pPr>
      <w:numPr>
        <w:numId w:val="8"/>
      </w:numPr>
      <w:ind w:firstLine="0"/>
      <w:contextualSpacing/>
    </w:pPr>
  </w:style>
  <w:style w:type="paragraph" w:styleId="Listaconvietas5">
    <w:name w:val="List Bullet 5"/>
    <w:basedOn w:val="Normal"/>
    <w:uiPriority w:val="99"/>
    <w:semiHidden/>
    <w:unhideWhenUsed/>
    <w:pPr>
      <w:numPr>
        <w:numId w:val="9"/>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10"/>
      </w:numPr>
      <w:contextualSpacing/>
    </w:pPr>
  </w:style>
  <w:style w:type="paragraph" w:styleId="Listaconnmeros2">
    <w:name w:val="List Number 2"/>
    <w:basedOn w:val="Normal"/>
    <w:uiPriority w:val="99"/>
    <w:semiHidden/>
    <w:unhideWhenUsed/>
    <w:pPr>
      <w:numPr>
        <w:numId w:val="11"/>
      </w:numPr>
      <w:ind w:firstLine="0"/>
      <w:contextualSpacing/>
    </w:pPr>
  </w:style>
  <w:style w:type="paragraph" w:styleId="Listaconnmeros3">
    <w:name w:val="List Number 3"/>
    <w:basedOn w:val="Normal"/>
    <w:uiPriority w:val="99"/>
    <w:semiHidden/>
    <w:unhideWhenUsed/>
    <w:pPr>
      <w:numPr>
        <w:numId w:val="12"/>
      </w:numPr>
      <w:ind w:firstLine="0"/>
      <w:contextualSpacing/>
    </w:pPr>
  </w:style>
  <w:style w:type="paragraph" w:styleId="Listaconnmeros4">
    <w:name w:val="List Number 4"/>
    <w:basedOn w:val="Normal"/>
    <w:uiPriority w:val="99"/>
    <w:semiHidden/>
    <w:unhideWhenUsed/>
    <w:pPr>
      <w:numPr>
        <w:numId w:val="13"/>
      </w:numPr>
      <w:ind w:firstLine="0"/>
      <w:contextualSpacing/>
    </w:pPr>
  </w:style>
  <w:style w:type="paragraph" w:styleId="Listaconnmeros5">
    <w:name w:val="List Number 5"/>
    <w:basedOn w:val="Normal"/>
    <w:uiPriority w:val="99"/>
    <w:semiHidden/>
    <w:unhideWhenUsed/>
    <w:pPr>
      <w:numPr>
        <w:numId w:val="14"/>
      </w:numPr>
      <w:ind w:firstLine="0"/>
      <w:contextualSpacing/>
    </w:pPr>
  </w:style>
  <w:style w:type="paragraph" w:styleId="Prrafodelista">
    <w:name w:val="List Paragraph"/>
    <w:basedOn w:val="Normal"/>
    <w:uiPriority w:val="1"/>
    <w:unhideWhenUsed/>
    <w:qFormat/>
    <w:pPr>
      <w:ind w:left="720" w:firstLine="0"/>
      <w:contextualSpacing/>
    </w:pPr>
  </w:style>
  <w:style w:type="paragraph" w:styleId="Textomacro">
    <w:name w:val="macro"/>
    <w:link w:val="Texto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FF2002"/>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FF2002"/>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FF2002"/>
    <w:rPr>
      <w:rFonts w:ascii="Consolas" w:hAnsi="Consolas" w:cs="Consolas"/>
      <w:kern w:val="24"/>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5"/>
    <w:unhideWhenUsed/>
    <w:qFormat/>
    <w:rPr>
      <w:vertAlign w:val="superscript"/>
    </w:rPr>
  </w:style>
  <w:style w:type="table" w:customStyle="1" w:styleId="InformeAPA">
    <w:name w:val="Informe APA"/>
    <w:basedOn w:val="Tabla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39"/>
    <w:qFormat/>
    <w:pPr>
      <w:spacing w:before="240"/>
      <w:ind w:firstLine="0"/>
      <w:contextualSpacing/>
    </w:pPr>
  </w:style>
  <w:style w:type="table" w:styleId="Tablanormal1">
    <w:name w:val="Plain Table 1"/>
    <w:basedOn w:val="Tabla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FF2002"/>
    <w:rPr>
      <w:sz w:val="22"/>
      <w:szCs w:val="16"/>
    </w:rPr>
  </w:style>
  <w:style w:type="paragraph" w:styleId="Textonotaalfinal">
    <w:name w:val="endnote text"/>
    <w:basedOn w:val="Normal"/>
    <w:link w:val="TextonotaalfinalCar"/>
    <w:uiPriority w:val="99"/>
    <w:semiHidden/>
    <w:unhideWhenUsed/>
    <w:qFormat/>
    <w:rsid w:val="00FF2002"/>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FF2002"/>
    <w:rPr>
      <w:kern w:val="24"/>
      <w:sz w:val="22"/>
      <w:szCs w:val="20"/>
    </w:rPr>
  </w:style>
  <w:style w:type="character" w:styleId="CdigoHTML">
    <w:name w:val="HTML Code"/>
    <w:basedOn w:val="Fuentedeprrafopredeter"/>
    <w:uiPriority w:val="99"/>
    <w:semiHidden/>
    <w:unhideWhenUsed/>
    <w:rsid w:val="00FF2002"/>
    <w:rPr>
      <w:rFonts w:ascii="Consolas" w:hAnsi="Consolas"/>
      <w:sz w:val="22"/>
      <w:szCs w:val="20"/>
    </w:rPr>
  </w:style>
  <w:style w:type="character" w:styleId="TecladoHTML">
    <w:name w:val="HTML Keyboard"/>
    <w:basedOn w:val="Fuentedeprrafopredeter"/>
    <w:uiPriority w:val="99"/>
    <w:semiHidden/>
    <w:unhideWhenUsed/>
    <w:rsid w:val="00FF2002"/>
    <w:rPr>
      <w:rFonts w:ascii="Consolas" w:hAnsi="Consolas"/>
      <w:sz w:val="22"/>
      <w:szCs w:val="20"/>
    </w:rPr>
  </w:style>
  <w:style w:type="character" w:styleId="MquinadeescribirHTML">
    <w:name w:val="HTML Typewriter"/>
    <w:basedOn w:val="Fuentedeprrafopredeter"/>
    <w:uiPriority w:val="99"/>
    <w:semiHidden/>
    <w:unhideWhenUsed/>
    <w:rsid w:val="00FF2002"/>
    <w:rPr>
      <w:rFonts w:ascii="Consolas" w:hAnsi="Consolas"/>
      <w:sz w:val="22"/>
      <w:szCs w:val="20"/>
    </w:rPr>
  </w:style>
  <w:style w:type="character" w:styleId="nfasisintenso">
    <w:name w:val="Intense Emphasis"/>
    <w:basedOn w:val="Fuentedeprrafopredeter"/>
    <w:uiPriority w:val="21"/>
    <w:semiHidden/>
    <w:unhideWhenUsed/>
    <w:qFormat/>
    <w:rsid w:val="005D3A03"/>
    <w:rPr>
      <w:i/>
      <w:iCs/>
      <w:color w:val="373737" w:themeColor="accent1" w:themeShade="40"/>
    </w:rPr>
  </w:style>
  <w:style w:type="character" w:styleId="Referenciaintensa">
    <w:name w:val="Intense Reference"/>
    <w:basedOn w:val="Fuentedeprrafopredeter"/>
    <w:uiPriority w:val="32"/>
    <w:semiHidden/>
    <w:unhideWhenUsed/>
    <w:qFormat/>
    <w:rsid w:val="00BA45DB"/>
    <w:rPr>
      <w:b/>
      <w:bCs/>
      <w:caps w:val="0"/>
      <w:smallCaps/>
      <w:color w:val="595959" w:themeColor="text1" w:themeTint="A6"/>
      <w:spacing w:val="5"/>
    </w:rPr>
  </w:style>
  <w:style w:type="paragraph" w:styleId="TtuloTDC">
    <w:name w:val="TOC Heading"/>
    <w:basedOn w:val="Ttulo1"/>
    <w:next w:val="Normal"/>
    <w:uiPriority w:val="39"/>
    <w:unhideWhenUsed/>
    <w:qFormat/>
    <w:rsid w:val="009A6A3B"/>
    <w:pPr>
      <w:spacing w:before="240"/>
      <w:ind w:firstLine="720"/>
      <w:jc w:val="left"/>
      <w:outlineLvl w:val="9"/>
    </w:pPr>
    <w:rPr>
      <w:bCs w:val="0"/>
      <w:szCs w:val="32"/>
    </w:rPr>
  </w:style>
  <w:style w:type="character" w:styleId="Hipervnculovisitado">
    <w:name w:val="FollowedHyperlink"/>
    <w:basedOn w:val="Fuentedeprrafopredeter"/>
    <w:uiPriority w:val="99"/>
    <w:semiHidden/>
    <w:unhideWhenUsed/>
    <w:rsid w:val="009A6A3B"/>
    <w:rPr>
      <w:color w:val="595959" w:themeColor="text1" w:themeTint="A6"/>
      <w:u w:val="single"/>
    </w:rPr>
  </w:style>
  <w:style w:type="paragraph" w:customStyle="1" w:styleId="Ttulo21">
    <w:name w:val="Título 21"/>
    <w:basedOn w:val="Normal"/>
    <w:uiPriority w:val="1"/>
    <w:qFormat/>
    <w:rsid w:val="00B823AA"/>
    <w:pPr>
      <w:ind w:firstLine="0"/>
      <w:jc w:val="center"/>
    </w:pPr>
  </w:style>
  <w:style w:type="character" w:customStyle="1" w:styleId="w8qarf">
    <w:name w:val="w8qarf"/>
    <w:basedOn w:val="Fuentedeprrafopredeter"/>
    <w:rsid w:val="00E771DD"/>
  </w:style>
  <w:style w:type="character" w:customStyle="1" w:styleId="lrzxr">
    <w:name w:val="lrzxr"/>
    <w:basedOn w:val="Fuentedeprrafopredeter"/>
    <w:rsid w:val="00E771DD"/>
  </w:style>
  <w:style w:type="character" w:styleId="Hipervnculo">
    <w:name w:val="Hyperlink"/>
    <w:basedOn w:val="Fuentedeprrafopredeter"/>
    <w:uiPriority w:val="99"/>
    <w:unhideWhenUsed/>
    <w:rsid w:val="00FB1AC1"/>
    <w:rPr>
      <w:color w:val="5F5F5F" w:themeColor="hyperlink"/>
      <w:u w:val="single"/>
    </w:rPr>
  </w:style>
  <w:style w:type="character" w:styleId="Mencinsinresolver">
    <w:name w:val="Unresolved Mention"/>
    <w:basedOn w:val="Fuentedeprrafopredeter"/>
    <w:uiPriority w:val="99"/>
    <w:semiHidden/>
    <w:unhideWhenUsed/>
    <w:rsid w:val="00FB1AC1"/>
    <w:rPr>
      <w:color w:val="605E5C"/>
      <w:shd w:val="clear" w:color="auto" w:fill="E1DFDD"/>
    </w:rPr>
  </w:style>
  <w:style w:type="paragraph" w:styleId="TDC1">
    <w:name w:val="toc 1"/>
    <w:basedOn w:val="Normal"/>
    <w:next w:val="Normal"/>
    <w:autoRedefine/>
    <w:uiPriority w:val="39"/>
    <w:unhideWhenUsed/>
    <w:rsid w:val="00CF40A9"/>
    <w:pPr>
      <w:tabs>
        <w:tab w:val="right" w:leader="dot" w:pos="9016"/>
      </w:tabs>
      <w:spacing w:after="100"/>
    </w:pPr>
    <w:rPr>
      <w:b/>
      <w:bCs/>
      <w:noProof/>
      <w:sz w:val="32"/>
      <w:szCs w:val="32"/>
      <w:lang w:val="es-AR"/>
    </w:rPr>
  </w:style>
  <w:style w:type="paragraph" w:styleId="TDC2">
    <w:name w:val="toc 2"/>
    <w:basedOn w:val="Normal"/>
    <w:next w:val="Normal"/>
    <w:autoRedefine/>
    <w:uiPriority w:val="39"/>
    <w:unhideWhenUsed/>
    <w:rsid w:val="00A5253A"/>
    <w:pPr>
      <w:tabs>
        <w:tab w:val="right" w:leader="dot" w:pos="9016"/>
      </w:tabs>
      <w:spacing w:after="100"/>
      <w:ind w:left="240"/>
    </w:pPr>
    <w:rPr>
      <w:noProof/>
      <w:sz w:val="28"/>
      <w:szCs w:val="28"/>
      <w:lang w:val="es-AR"/>
    </w:rPr>
  </w:style>
  <w:style w:type="paragraph" w:styleId="TDC3">
    <w:name w:val="toc 3"/>
    <w:basedOn w:val="Normal"/>
    <w:next w:val="Normal"/>
    <w:autoRedefine/>
    <w:uiPriority w:val="39"/>
    <w:unhideWhenUsed/>
    <w:rsid w:val="00A5253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5276">
      <w:bodyDiv w:val="1"/>
      <w:marLeft w:val="0"/>
      <w:marRight w:val="0"/>
      <w:marTop w:val="0"/>
      <w:marBottom w:val="0"/>
      <w:divBdr>
        <w:top w:val="none" w:sz="0" w:space="0" w:color="auto"/>
        <w:left w:val="none" w:sz="0" w:space="0" w:color="auto"/>
        <w:bottom w:val="none" w:sz="0" w:space="0" w:color="auto"/>
        <w:right w:val="none" w:sz="0" w:space="0" w:color="auto"/>
      </w:divBdr>
    </w:div>
    <w:div w:id="11252728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321470">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5071613">
      <w:bodyDiv w:val="1"/>
      <w:marLeft w:val="0"/>
      <w:marRight w:val="0"/>
      <w:marTop w:val="0"/>
      <w:marBottom w:val="0"/>
      <w:divBdr>
        <w:top w:val="none" w:sz="0" w:space="0" w:color="auto"/>
        <w:left w:val="none" w:sz="0" w:space="0" w:color="auto"/>
        <w:bottom w:val="none" w:sz="0" w:space="0" w:color="auto"/>
        <w:right w:val="none" w:sz="0" w:space="0" w:color="auto"/>
      </w:divBdr>
    </w:div>
    <w:div w:id="188639871">
      <w:bodyDiv w:val="1"/>
      <w:marLeft w:val="0"/>
      <w:marRight w:val="0"/>
      <w:marTop w:val="0"/>
      <w:marBottom w:val="0"/>
      <w:divBdr>
        <w:top w:val="none" w:sz="0" w:space="0" w:color="auto"/>
        <w:left w:val="none" w:sz="0" w:space="0" w:color="auto"/>
        <w:bottom w:val="none" w:sz="0" w:space="0" w:color="auto"/>
        <w:right w:val="none" w:sz="0" w:space="0" w:color="auto"/>
      </w:divBdr>
    </w:div>
    <w:div w:id="212884406">
      <w:bodyDiv w:val="1"/>
      <w:marLeft w:val="0"/>
      <w:marRight w:val="0"/>
      <w:marTop w:val="0"/>
      <w:marBottom w:val="0"/>
      <w:divBdr>
        <w:top w:val="none" w:sz="0" w:space="0" w:color="auto"/>
        <w:left w:val="none" w:sz="0" w:space="0" w:color="auto"/>
        <w:bottom w:val="none" w:sz="0" w:space="0" w:color="auto"/>
        <w:right w:val="none" w:sz="0" w:space="0" w:color="auto"/>
      </w:divBdr>
      <w:divsChild>
        <w:div w:id="863636819">
          <w:marLeft w:val="0"/>
          <w:marRight w:val="0"/>
          <w:marTop w:val="0"/>
          <w:marBottom w:val="0"/>
          <w:divBdr>
            <w:top w:val="none" w:sz="0" w:space="0" w:color="auto"/>
            <w:left w:val="none" w:sz="0" w:space="0" w:color="auto"/>
            <w:bottom w:val="none" w:sz="0" w:space="0" w:color="auto"/>
            <w:right w:val="none" w:sz="0" w:space="0" w:color="auto"/>
          </w:divBdr>
          <w:divsChild>
            <w:div w:id="545917977">
              <w:marLeft w:val="0"/>
              <w:marRight w:val="0"/>
              <w:marTop w:val="0"/>
              <w:marBottom w:val="0"/>
              <w:divBdr>
                <w:top w:val="none" w:sz="0" w:space="0" w:color="auto"/>
                <w:left w:val="none" w:sz="0" w:space="0" w:color="auto"/>
                <w:bottom w:val="none" w:sz="0" w:space="0" w:color="auto"/>
                <w:right w:val="none" w:sz="0" w:space="0" w:color="auto"/>
              </w:divBdr>
              <w:divsChild>
                <w:div w:id="6459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175">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603400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46020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381680">
      <w:bodyDiv w:val="1"/>
      <w:marLeft w:val="0"/>
      <w:marRight w:val="0"/>
      <w:marTop w:val="0"/>
      <w:marBottom w:val="0"/>
      <w:divBdr>
        <w:top w:val="none" w:sz="0" w:space="0" w:color="auto"/>
        <w:left w:val="none" w:sz="0" w:space="0" w:color="auto"/>
        <w:bottom w:val="none" w:sz="0" w:space="0" w:color="auto"/>
        <w:right w:val="none" w:sz="0" w:space="0" w:color="auto"/>
      </w:divBdr>
    </w:div>
    <w:div w:id="429620663">
      <w:bodyDiv w:val="1"/>
      <w:marLeft w:val="0"/>
      <w:marRight w:val="0"/>
      <w:marTop w:val="0"/>
      <w:marBottom w:val="0"/>
      <w:divBdr>
        <w:top w:val="none" w:sz="0" w:space="0" w:color="auto"/>
        <w:left w:val="none" w:sz="0" w:space="0" w:color="auto"/>
        <w:bottom w:val="none" w:sz="0" w:space="0" w:color="auto"/>
        <w:right w:val="none" w:sz="0" w:space="0" w:color="auto"/>
      </w:divBdr>
    </w:div>
    <w:div w:id="43151573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736953">
      <w:bodyDiv w:val="1"/>
      <w:marLeft w:val="0"/>
      <w:marRight w:val="0"/>
      <w:marTop w:val="0"/>
      <w:marBottom w:val="0"/>
      <w:divBdr>
        <w:top w:val="none" w:sz="0" w:space="0" w:color="auto"/>
        <w:left w:val="none" w:sz="0" w:space="0" w:color="auto"/>
        <w:bottom w:val="none" w:sz="0" w:space="0" w:color="auto"/>
        <w:right w:val="none" w:sz="0" w:space="0" w:color="auto"/>
      </w:divBdr>
    </w:div>
    <w:div w:id="6539979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682228">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7025779">
      <w:bodyDiv w:val="1"/>
      <w:marLeft w:val="0"/>
      <w:marRight w:val="0"/>
      <w:marTop w:val="0"/>
      <w:marBottom w:val="0"/>
      <w:divBdr>
        <w:top w:val="none" w:sz="0" w:space="0" w:color="auto"/>
        <w:left w:val="none" w:sz="0" w:space="0" w:color="auto"/>
        <w:bottom w:val="none" w:sz="0" w:space="0" w:color="auto"/>
        <w:right w:val="none" w:sz="0" w:space="0" w:color="auto"/>
      </w:divBdr>
    </w:div>
    <w:div w:id="726688021">
      <w:bodyDiv w:val="1"/>
      <w:marLeft w:val="0"/>
      <w:marRight w:val="0"/>
      <w:marTop w:val="0"/>
      <w:marBottom w:val="0"/>
      <w:divBdr>
        <w:top w:val="none" w:sz="0" w:space="0" w:color="auto"/>
        <w:left w:val="none" w:sz="0" w:space="0" w:color="auto"/>
        <w:bottom w:val="none" w:sz="0" w:space="0" w:color="auto"/>
        <w:right w:val="none" w:sz="0" w:space="0" w:color="auto"/>
      </w:divBdr>
    </w:div>
    <w:div w:id="733505597">
      <w:bodyDiv w:val="1"/>
      <w:marLeft w:val="0"/>
      <w:marRight w:val="0"/>
      <w:marTop w:val="0"/>
      <w:marBottom w:val="0"/>
      <w:divBdr>
        <w:top w:val="none" w:sz="0" w:space="0" w:color="auto"/>
        <w:left w:val="none" w:sz="0" w:space="0" w:color="auto"/>
        <w:bottom w:val="none" w:sz="0" w:space="0" w:color="auto"/>
        <w:right w:val="none" w:sz="0" w:space="0" w:color="auto"/>
      </w:divBdr>
    </w:div>
    <w:div w:id="736899706">
      <w:bodyDiv w:val="1"/>
      <w:marLeft w:val="0"/>
      <w:marRight w:val="0"/>
      <w:marTop w:val="0"/>
      <w:marBottom w:val="0"/>
      <w:divBdr>
        <w:top w:val="none" w:sz="0" w:space="0" w:color="auto"/>
        <w:left w:val="none" w:sz="0" w:space="0" w:color="auto"/>
        <w:bottom w:val="none" w:sz="0" w:space="0" w:color="auto"/>
        <w:right w:val="none" w:sz="0" w:space="0" w:color="auto"/>
      </w:divBdr>
    </w:div>
    <w:div w:id="809371069">
      <w:bodyDiv w:val="1"/>
      <w:marLeft w:val="0"/>
      <w:marRight w:val="0"/>
      <w:marTop w:val="0"/>
      <w:marBottom w:val="0"/>
      <w:divBdr>
        <w:top w:val="none" w:sz="0" w:space="0" w:color="auto"/>
        <w:left w:val="none" w:sz="0" w:space="0" w:color="auto"/>
        <w:bottom w:val="none" w:sz="0" w:space="0" w:color="auto"/>
        <w:right w:val="none" w:sz="0" w:space="0" w:color="auto"/>
      </w:divBdr>
    </w:div>
    <w:div w:id="833571757">
      <w:bodyDiv w:val="1"/>
      <w:marLeft w:val="0"/>
      <w:marRight w:val="0"/>
      <w:marTop w:val="0"/>
      <w:marBottom w:val="0"/>
      <w:divBdr>
        <w:top w:val="none" w:sz="0" w:space="0" w:color="auto"/>
        <w:left w:val="none" w:sz="0" w:space="0" w:color="auto"/>
        <w:bottom w:val="none" w:sz="0" w:space="0" w:color="auto"/>
        <w:right w:val="none" w:sz="0" w:space="0" w:color="auto"/>
      </w:divBdr>
    </w:div>
    <w:div w:id="976255763">
      <w:bodyDiv w:val="1"/>
      <w:marLeft w:val="0"/>
      <w:marRight w:val="0"/>
      <w:marTop w:val="0"/>
      <w:marBottom w:val="0"/>
      <w:divBdr>
        <w:top w:val="none" w:sz="0" w:space="0" w:color="auto"/>
        <w:left w:val="none" w:sz="0" w:space="0" w:color="auto"/>
        <w:bottom w:val="none" w:sz="0" w:space="0" w:color="auto"/>
        <w:right w:val="none" w:sz="0" w:space="0" w:color="auto"/>
      </w:divBdr>
    </w:div>
    <w:div w:id="988367690">
      <w:bodyDiv w:val="1"/>
      <w:marLeft w:val="0"/>
      <w:marRight w:val="0"/>
      <w:marTop w:val="0"/>
      <w:marBottom w:val="0"/>
      <w:divBdr>
        <w:top w:val="none" w:sz="0" w:space="0" w:color="auto"/>
        <w:left w:val="none" w:sz="0" w:space="0" w:color="auto"/>
        <w:bottom w:val="none" w:sz="0" w:space="0" w:color="auto"/>
        <w:right w:val="none" w:sz="0" w:space="0" w:color="auto"/>
      </w:divBdr>
      <w:divsChild>
        <w:div w:id="1114516104">
          <w:marLeft w:val="0"/>
          <w:marRight w:val="0"/>
          <w:marTop w:val="0"/>
          <w:marBottom w:val="0"/>
          <w:divBdr>
            <w:top w:val="none" w:sz="0" w:space="0" w:color="auto"/>
            <w:left w:val="none" w:sz="0" w:space="0" w:color="auto"/>
            <w:bottom w:val="none" w:sz="0" w:space="0" w:color="auto"/>
            <w:right w:val="none" w:sz="0" w:space="0" w:color="auto"/>
          </w:divBdr>
          <w:divsChild>
            <w:div w:id="1164931532">
              <w:marLeft w:val="0"/>
              <w:marRight w:val="0"/>
              <w:marTop w:val="0"/>
              <w:marBottom w:val="0"/>
              <w:divBdr>
                <w:top w:val="none" w:sz="0" w:space="0" w:color="auto"/>
                <w:left w:val="none" w:sz="0" w:space="0" w:color="auto"/>
                <w:bottom w:val="none" w:sz="0" w:space="0" w:color="auto"/>
                <w:right w:val="none" w:sz="0" w:space="0" w:color="auto"/>
              </w:divBdr>
              <w:divsChild>
                <w:div w:id="17460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561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394088">
      <w:bodyDiv w:val="1"/>
      <w:marLeft w:val="0"/>
      <w:marRight w:val="0"/>
      <w:marTop w:val="0"/>
      <w:marBottom w:val="0"/>
      <w:divBdr>
        <w:top w:val="none" w:sz="0" w:space="0" w:color="auto"/>
        <w:left w:val="none" w:sz="0" w:space="0" w:color="auto"/>
        <w:bottom w:val="none" w:sz="0" w:space="0" w:color="auto"/>
        <w:right w:val="none" w:sz="0" w:space="0" w:color="auto"/>
      </w:divBdr>
    </w:div>
    <w:div w:id="1071394580">
      <w:bodyDiv w:val="1"/>
      <w:marLeft w:val="0"/>
      <w:marRight w:val="0"/>
      <w:marTop w:val="0"/>
      <w:marBottom w:val="0"/>
      <w:divBdr>
        <w:top w:val="none" w:sz="0" w:space="0" w:color="auto"/>
        <w:left w:val="none" w:sz="0" w:space="0" w:color="auto"/>
        <w:bottom w:val="none" w:sz="0" w:space="0" w:color="auto"/>
        <w:right w:val="none" w:sz="0" w:space="0" w:color="auto"/>
      </w:divBdr>
    </w:div>
    <w:div w:id="11263139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31053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8074459">
      <w:bodyDiv w:val="1"/>
      <w:marLeft w:val="0"/>
      <w:marRight w:val="0"/>
      <w:marTop w:val="0"/>
      <w:marBottom w:val="0"/>
      <w:divBdr>
        <w:top w:val="none" w:sz="0" w:space="0" w:color="auto"/>
        <w:left w:val="none" w:sz="0" w:space="0" w:color="auto"/>
        <w:bottom w:val="none" w:sz="0" w:space="0" w:color="auto"/>
        <w:right w:val="none" w:sz="0" w:space="0" w:color="auto"/>
      </w:divBdr>
    </w:div>
    <w:div w:id="14045692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294570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36391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7977251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3875304">
      <w:bodyDiv w:val="1"/>
      <w:marLeft w:val="0"/>
      <w:marRight w:val="0"/>
      <w:marTop w:val="0"/>
      <w:marBottom w:val="0"/>
      <w:divBdr>
        <w:top w:val="none" w:sz="0" w:space="0" w:color="auto"/>
        <w:left w:val="none" w:sz="0" w:space="0" w:color="auto"/>
        <w:bottom w:val="none" w:sz="0" w:space="0" w:color="auto"/>
        <w:right w:val="none" w:sz="0" w:space="0" w:color="auto"/>
      </w:divBdr>
    </w:div>
    <w:div w:id="1701078889">
      <w:bodyDiv w:val="1"/>
      <w:marLeft w:val="0"/>
      <w:marRight w:val="0"/>
      <w:marTop w:val="0"/>
      <w:marBottom w:val="0"/>
      <w:divBdr>
        <w:top w:val="none" w:sz="0" w:space="0" w:color="auto"/>
        <w:left w:val="none" w:sz="0" w:space="0" w:color="auto"/>
        <w:bottom w:val="none" w:sz="0" w:space="0" w:color="auto"/>
        <w:right w:val="none" w:sz="0" w:space="0" w:color="auto"/>
      </w:divBdr>
    </w:div>
    <w:div w:id="1727534139">
      <w:bodyDiv w:val="1"/>
      <w:marLeft w:val="0"/>
      <w:marRight w:val="0"/>
      <w:marTop w:val="0"/>
      <w:marBottom w:val="0"/>
      <w:divBdr>
        <w:top w:val="none" w:sz="0" w:space="0" w:color="auto"/>
        <w:left w:val="none" w:sz="0" w:space="0" w:color="auto"/>
        <w:bottom w:val="none" w:sz="0" w:space="0" w:color="auto"/>
        <w:right w:val="none" w:sz="0" w:space="0" w:color="auto"/>
      </w:divBdr>
      <w:divsChild>
        <w:div w:id="304898968">
          <w:marLeft w:val="0"/>
          <w:marRight w:val="0"/>
          <w:marTop w:val="0"/>
          <w:marBottom w:val="0"/>
          <w:divBdr>
            <w:top w:val="none" w:sz="0" w:space="0" w:color="auto"/>
            <w:left w:val="none" w:sz="0" w:space="0" w:color="auto"/>
            <w:bottom w:val="none" w:sz="0" w:space="0" w:color="auto"/>
            <w:right w:val="none" w:sz="0" w:space="0" w:color="auto"/>
          </w:divBdr>
          <w:divsChild>
            <w:div w:id="102772623">
              <w:marLeft w:val="0"/>
              <w:marRight w:val="0"/>
              <w:marTop w:val="0"/>
              <w:marBottom w:val="0"/>
              <w:divBdr>
                <w:top w:val="none" w:sz="0" w:space="0" w:color="auto"/>
                <w:left w:val="none" w:sz="0" w:space="0" w:color="auto"/>
                <w:bottom w:val="none" w:sz="0" w:space="0" w:color="auto"/>
                <w:right w:val="none" w:sz="0" w:space="0" w:color="auto"/>
              </w:divBdr>
              <w:divsChild>
                <w:div w:id="11029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3894">
          <w:marLeft w:val="0"/>
          <w:marRight w:val="0"/>
          <w:marTop w:val="0"/>
          <w:marBottom w:val="0"/>
          <w:divBdr>
            <w:top w:val="none" w:sz="0" w:space="0" w:color="auto"/>
            <w:left w:val="none" w:sz="0" w:space="0" w:color="auto"/>
            <w:bottom w:val="none" w:sz="0" w:space="0" w:color="auto"/>
            <w:right w:val="none" w:sz="0" w:space="0" w:color="auto"/>
          </w:divBdr>
          <w:divsChild>
            <w:div w:id="1730223607">
              <w:marLeft w:val="0"/>
              <w:marRight w:val="0"/>
              <w:marTop w:val="0"/>
              <w:marBottom w:val="0"/>
              <w:divBdr>
                <w:top w:val="none" w:sz="0" w:space="0" w:color="auto"/>
                <w:left w:val="none" w:sz="0" w:space="0" w:color="auto"/>
                <w:bottom w:val="none" w:sz="0" w:space="0" w:color="auto"/>
                <w:right w:val="none" w:sz="0" w:space="0" w:color="auto"/>
              </w:divBdr>
              <w:divsChild>
                <w:div w:id="1395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9575">
          <w:marLeft w:val="0"/>
          <w:marRight w:val="0"/>
          <w:marTop w:val="0"/>
          <w:marBottom w:val="0"/>
          <w:divBdr>
            <w:top w:val="none" w:sz="0" w:space="0" w:color="auto"/>
            <w:left w:val="none" w:sz="0" w:space="0" w:color="auto"/>
            <w:bottom w:val="none" w:sz="0" w:space="0" w:color="auto"/>
            <w:right w:val="none" w:sz="0" w:space="0" w:color="auto"/>
          </w:divBdr>
          <w:divsChild>
            <w:div w:id="749696943">
              <w:marLeft w:val="0"/>
              <w:marRight w:val="0"/>
              <w:marTop w:val="0"/>
              <w:marBottom w:val="0"/>
              <w:divBdr>
                <w:top w:val="none" w:sz="0" w:space="0" w:color="auto"/>
                <w:left w:val="none" w:sz="0" w:space="0" w:color="auto"/>
                <w:bottom w:val="none" w:sz="0" w:space="0" w:color="auto"/>
                <w:right w:val="none" w:sz="0" w:space="0" w:color="auto"/>
              </w:divBdr>
              <w:divsChild>
                <w:div w:id="11801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7949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59748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505462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7918088">
      <w:bodyDiv w:val="1"/>
      <w:marLeft w:val="0"/>
      <w:marRight w:val="0"/>
      <w:marTop w:val="0"/>
      <w:marBottom w:val="0"/>
      <w:divBdr>
        <w:top w:val="none" w:sz="0" w:space="0" w:color="auto"/>
        <w:left w:val="none" w:sz="0" w:space="0" w:color="auto"/>
        <w:bottom w:val="none" w:sz="0" w:space="0" w:color="auto"/>
        <w:right w:val="none" w:sz="0" w:space="0" w:color="auto"/>
      </w:divBdr>
    </w:div>
    <w:div w:id="1820919390">
      <w:bodyDiv w:val="1"/>
      <w:marLeft w:val="0"/>
      <w:marRight w:val="0"/>
      <w:marTop w:val="0"/>
      <w:marBottom w:val="0"/>
      <w:divBdr>
        <w:top w:val="none" w:sz="0" w:space="0" w:color="auto"/>
        <w:left w:val="none" w:sz="0" w:space="0" w:color="auto"/>
        <w:bottom w:val="none" w:sz="0" w:space="0" w:color="auto"/>
        <w:right w:val="none" w:sz="0" w:space="0" w:color="auto"/>
      </w:divBdr>
    </w:div>
    <w:div w:id="1827160819">
      <w:bodyDiv w:val="1"/>
      <w:marLeft w:val="0"/>
      <w:marRight w:val="0"/>
      <w:marTop w:val="0"/>
      <w:marBottom w:val="0"/>
      <w:divBdr>
        <w:top w:val="none" w:sz="0" w:space="0" w:color="auto"/>
        <w:left w:val="none" w:sz="0" w:space="0" w:color="auto"/>
        <w:bottom w:val="none" w:sz="0" w:space="0" w:color="auto"/>
        <w:right w:val="none" w:sz="0" w:space="0" w:color="auto"/>
      </w:divBdr>
      <w:divsChild>
        <w:div w:id="1843469604">
          <w:marLeft w:val="0"/>
          <w:marRight w:val="0"/>
          <w:marTop w:val="0"/>
          <w:marBottom w:val="0"/>
          <w:divBdr>
            <w:top w:val="none" w:sz="0" w:space="0" w:color="auto"/>
            <w:left w:val="none" w:sz="0" w:space="0" w:color="auto"/>
            <w:bottom w:val="none" w:sz="0" w:space="0" w:color="auto"/>
            <w:right w:val="none" w:sz="0" w:space="0" w:color="auto"/>
          </w:divBdr>
          <w:divsChild>
            <w:div w:id="909072073">
              <w:marLeft w:val="0"/>
              <w:marRight w:val="0"/>
              <w:marTop w:val="0"/>
              <w:marBottom w:val="0"/>
              <w:divBdr>
                <w:top w:val="none" w:sz="0" w:space="0" w:color="auto"/>
                <w:left w:val="none" w:sz="0" w:space="0" w:color="auto"/>
                <w:bottom w:val="none" w:sz="0" w:space="0" w:color="auto"/>
                <w:right w:val="none" w:sz="0" w:space="0" w:color="auto"/>
              </w:divBdr>
              <w:divsChild>
                <w:div w:id="2804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501">
          <w:marLeft w:val="0"/>
          <w:marRight w:val="0"/>
          <w:marTop w:val="0"/>
          <w:marBottom w:val="0"/>
          <w:divBdr>
            <w:top w:val="none" w:sz="0" w:space="0" w:color="auto"/>
            <w:left w:val="none" w:sz="0" w:space="0" w:color="auto"/>
            <w:bottom w:val="none" w:sz="0" w:space="0" w:color="auto"/>
            <w:right w:val="none" w:sz="0" w:space="0" w:color="auto"/>
          </w:divBdr>
        </w:div>
        <w:div w:id="2083599570">
          <w:marLeft w:val="0"/>
          <w:marRight w:val="0"/>
          <w:marTop w:val="0"/>
          <w:marBottom w:val="0"/>
          <w:divBdr>
            <w:top w:val="none" w:sz="0" w:space="0" w:color="auto"/>
            <w:left w:val="none" w:sz="0" w:space="0" w:color="auto"/>
            <w:bottom w:val="none" w:sz="0" w:space="0" w:color="auto"/>
            <w:right w:val="none" w:sz="0" w:space="0" w:color="auto"/>
          </w:divBdr>
          <w:divsChild>
            <w:div w:id="80415911">
              <w:marLeft w:val="0"/>
              <w:marRight w:val="0"/>
              <w:marTop w:val="0"/>
              <w:marBottom w:val="0"/>
              <w:divBdr>
                <w:top w:val="none" w:sz="0" w:space="0" w:color="auto"/>
                <w:left w:val="none" w:sz="0" w:space="0" w:color="auto"/>
                <w:bottom w:val="none" w:sz="0" w:space="0" w:color="auto"/>
                <w:right w:val="none" w:sz="0" w:space="0" w:color="auto"/>
              </w:divBdr>
              <w:divsChild>
                <w:div w:id="9506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083106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3093563">
      <w:bodyDiv w:val="1"/>
      <w:marLeft w:val="0"/>
      <w:marRight w:val="0"/>
      <w:marTop w:val="0"/>
      <w:marBottom w:val="0"/>
      <w:divBdr>
        <w:top w:val="none" w:sz="0" w:space="0" w:color="auto"/>
        <w:left w:val="none" w:sz="0" w:space="0" w:color="auto"/>
        <w:bottom w:val="none" w:sz="0" w:space="0" w:color="auto"/>
        <w:right w:val="none" w:sz="0" w:space="0" w:color="auto"/>
      </w:divBdr>
    </w:div>
    <w:div w:id="2139296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yecto-ciaa.com.ar/devwiki/doku.php%3Fid=desarrollo:edu-ciaa:ponchos_modelos.html" TargetMode="Externa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hyperlink" Target="https://www.alldatasheet.es/html-pdf/1572383/ETC/SG90/59/1/SG90.html" TargetMode="External"/><Relationship Id="rId42"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edgeimpuls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dgeimpulse.com/" TargetMode="External"/><Relationship Id="rId32" Type="http://schemas.openxmlformats.org/officeDocument/2006/relationships/hyperlink" Target="https://www.alldatasheet.com/html-pdf/432263/TI/DRV8825/24/1/DRV8825.html"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thingiverse.com/thing:2349232" TargetMode="External"/><Relationship Id="rId36" Type="http://schemas.openxmlformats.org/officeDocument/2006/relationships/hyperlink" Target="https://apps.microsoft.com/detail/9wzdncrfj3t6?hl=en-us&amp;gl=US"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espressif.com/sites/default/files/documentation/esp32_datasheet_e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MrChunckuee-Electronics/KiCad_Libraries/tree/master" TargetMode="External"/><Relationship Id="rId22" Type="http://schemas.openxmlformats.org/officeDocument/2006/relationships/image" Target="media/image9.jpg"/><Relationship Id="rId27" Type="http://schemas.openxmlformats.org/officeDocument/2006/relationships/hyperlink" Target="https://www.proyecto-ciaa.com.ar/index.html" TargetMode="External"/><Relationship Id="rId30" Type="http://schemas.openxmlformats.org/officeDocument/2006/relationships/hyperlink" Target="https://appinventor.mit.edu/" TargetMode="External"/><Relationship Id="rId35" Type="http://schemas.openxmlformats.org/officeDocument/2006/relationships/hyperlink" Target="https://www.kicad.org/"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appinventor.mit.edu/" TargetMode="External"/><Relationship Id="rId33" Type="http://schemas.openxmlformats.org/officeDocument/2006/relationships/hyperlink" Target="https://pages.pbclinear.com/rs/909-BFY-775/images/Data-Sheet-Stepper-Motor-Support.pdf"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Local\Microsoft\Office\16.0\DTS\es-AR%7b36578436-4819-40B7-BDBB-549E8C47B163%7d\%7b3261671A-9E5F-4C58-833A-C43D1139F09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1ED99278D5949E6A19845D82F64BE0E"/>
        <w:category>
          <w:name w:val="General"/>
          <w:gallery w:val="placeholder"/>
        </w:category>
        <w:types>
          <w:type w:val="bbPlcHdr"/>
        </w:types>
        <w:behaviors>
          <w:behavior w:val="content"/>
        </w:behaviors>
        <w:guid w:val="{1F40F76F-D298-4C09-AB91-3267B4A5E6D5}"/>
      </w:docPartPr>
      <w:docPartBody>
        <w:p w:rsidR="00F8442D" w:rsidRDefault="00255B3A">
          <w:pPr>
            <w:pStyle w:val="71ED99278D5949E6A19845D82F64BE0E"/>
          </w:pPr>
          <w:r w:rsidRPr="00AB5BA3">
            <w:rPr>
              <w:lang w:bidi="es-ES"/>
            </w:rPr>
            <w:t>Título de ilustraciones: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F84"/>
    <w:rsid w:val="00033DA1"/>
    <w:rsid w:val="00044380"/>
    <w:rsid w:val="00056E81"/>
    <w:rsid w:val="00073693"/>
    <w:rsid w:val="000875C5"/>
    <w:rsid w:val="000B3279"/>
    <w:rsid w:val="001122BD"/>
    <w:rsid w:val="00156497"/>
    <w:rsid w:val="00157E59"/>
    <w:rsid w:val="00170FD5"/>
    <w:rsid w:val="001F123E"/>
    <w:rsid w:val="0023447E"/>
    <w:rsid w:val="00255B3A"/>
    <w:rsid w:val="00256927"/>
    <w:rsid w:val="00267604"/>
    <w:rsid w:val="00277924"/>
    <w:rsid w:val="003D720F"/>
    <w:rsid w:val="003E3DE9"/>
    <w:rsid w:val="004310DA"/>
    <w:rsid w:val="00431CBB"/>
    <w:rsid w:val="0043505D"/>
    <w:rsid w:val="004A7C63"/>
    <w:rsid w:val="004C6F84"/>
    <w:rsid w:val="00500C56"/>
    <w:rsid w:val="00592D74"/>
    <w:rsid w:val="005C379E"/>
    <w:rsid w:val="005D200B"/>
    <w:rsid w:val="00602284"/>
    <w:rsid w:val="0066053F"/>
    <w:rsid w:val="006D43CE"/>
    <w:rsid w:val="007600A4"/>
    <w:rsid w:val="00776B7C"/>
    <w:rsid w:val="008136BE"/>
    <w:rsid w:val="008407D4"/>
    <w:rsid w:val="00850BAA"/>
    <w:rsid w:val="00873BB1"/>
    <w:rsid w:val="008B0FAC"/>
    <w:rsid w:val="00910AB7"/>
    <w:rsid w:val="00A20CF0"/>
    <w:rsid w:val="00AD2FCD"/>
    <w:rsid w:val="00B34501"/>
    <w:rsid w:val="00BC255D"/>
    <w:rsid w:val="00BE3268"/>
    <w:rsid w:val="00C30F90"/>
    <w:rsid w:val="00C52699"/>
    <w:rsid w:val="00C60349"/>
    <w:rsid w:val="00C7029F"/>
    <w:rsid w:val="00CC6A62"/>
    <w:rsid w:val="00CD6375"/>
    <w:rsid w:val="00D616D9"/>
    <w:rsid w:val="00D72019"/>
    <w:rsid w:val="00D9592C"/>
    <w:rsid w:val="00DA62EE"/>
    <w:rsid w:val="00F44B78"/>
    <w:rsid w:val="00F513C7"/>
    <w:rsid w:val="00F65724"/>
    <w:rsid w:val="00F8442D"/>
    <w:rsid w:val="00FB4828"/>
    <w:rsid w:val="00FE0297"/>
    <w:rsid w:val="00FF6E34"/>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4"/>
    <w:unhideWhenUsed/>
    <w:qFormat/>
    <w:rPr>
      <w:i/>
      <w:iCs/>
    </w:rPr>
  </w:style>
  <w:style w:type="paragraph" w:customStyle="1" w:styleId="71ED99278D5949E6A19845D82F64BE0E">
    <w:name w:val="71ED99278D5949E6A19845D82F64BE0E"/>
  </w:style>
  <w:style w:type="character" w:styleId="Textodelmarcadordeposicin">
    <w:name w:val="Placeholder Text"/>
    <w:basedOn w:val="Fuentedeprrafopredeter"/>
    <w:uiPriority w:val="99"/>
    <w:semiHidden/>
    <w:rsid w:val="00873BB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INFORME DE AVANCE 1 – PLATAFORMA DIBUJANTE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46A6C1E0BAACA4BA8F8CF2C8BC6D411" ma:contentTypeVersion="6" ma:contentTypeDescription="Crear nuevo documento." ma:contentTypeScope="" ma:versionID="db2af8e14fe031a73eca40de4fb6033d">
  <xsd:schema xmlns:xsd="http://www.w3.org/2001/XMLSchema" xmlns:xs="http://www.w3.org/2001/XMLSchema" xmlns:p="http://schemas.microsoft.com/office/2006/metadata/properties" xmlns:ns3="8fde25c2-1644-44ef-ab59-4bf7219bc5a0" targetNamespace="http://schemas.microsoft.com/office/2006/metadata/properties" ma:root="true" ma:fieldsID="4b095549a406cc035dd2bcb64d274f19" ns3:_="">
    <xsd:import namespace="8fde25c2-1644-44ef-ab59-4bf7219bc5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de25c2-1644-44ef-ab59-4bf7219bc5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APASixthEditionOfficeOnline.xsl" StyleName="APA" Version="6">
  <b:Source>
    <b:Tag>Article</b:Tag>
    <b:SourceType>JournalArticle</b:SourceType>
    <b:Guid>{1F557F86-9C50-44A9-8DEA-0DC88DF1A638}</b:Guid>
    <b:Title>Título del artículo</b:Title>
    <b:Year>Año</b:Year>
    <b:JournalName>Título del diario</b:JournalName>
    <b:Pages>Páginas desde - hasta</b:Pages>
    <b:Author>
      <b:Author>
        <b:NameList>
          <b:Person>
            <b:Last>Apellidos</b:Last>
            <b:First>nombre,</b:First>
            <b:Middle>segundo nombre</b:Middle>
          </b:Person>
        </b:NameList>
      </b:Author>
    </b:Author>
    <b:RefOrder>1</b:RefOrder>
  </b:Source>
  <b:Source>
    <b:Tag>Last</b:Tag>
    <b:SourceType>Book</b:SourceType>
    <b:Guid>{55FDDCE7-1BC5-4A9C-A8B0-C683C96516D6}</b:Guid>
    <b:Title>Título del libro</b:Title>
    <b:Year>Año</b:Year>
    <b:City>Nombre de la ciudad</b:City>
    <b:Publisher>Nombre del editor</b:Publisher>
    <b:Author>
      <b:Author>
        <b:NameList>
          <b:Person>
            <b:Last>Apellidos</b:Last>
            <b:First>nombre,</b:First>
            <b:Middle>segundo nombre</b:Middle>
          </b:Person>
        </b:NameList>
      </b:Author>
    </b:Autho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8fde25c2-1644-44ef-ab59-4bf7219bc5a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1E7794-B9DC-42A1-A471-65933E342C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de25c2-1644-44ef-ab59-4bf7219bc5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DE72B4-B18C-4C50-A9D6-4B98EBA7F47D}">
  <ds:schemaRefs>
    <ds:schemaRef ds:uri="http://schemas.openxmlformats.org/officeDocument/2006/bibliography"/>
  </ds:schemaRefs>
</ds:datastoreItem>
</file>

<file path=customXml/itemProps4.xml><?xml version="1.0" encoding="utf-8"?>
<ds:datastoreItem xmlns:ds="http://schemas.openxmlformats.org/officeDocument/2006/customXml" ds:itemID="{413084B4-E646-4F32-92F2-366A8D41B6F0}">
  <ds:schemaRefs>
    <ds:schemaRef ds:uri="http://schemas.microsoft.com/office/2006/metadata/properties"/>
    <ds:schemaRef ds:uri="http://schemas.microsoft.com/office/infopath/2007/PartnerControls"/>
    <ds:schemaRef ds:uri="8fde25c2-1644-44ef-ab59-4bf7219bc5a0"/>
  </ds:schemaRefs>
</ds:datastoreItem>
</file>

<file path=customXml/itemProps5.xml><?xml version="1.0" encoding="utf-8"?>
<ds:datastoreItem xmlns:ds="http://schemas.openxmlformats.org/officeDocument/2006/customXml" ds:itemID="{AABE90BD-7FE2-41D0-B70E-1748F946E2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{3261671A-9E5F-4C58-833A-C43D1139F09E}tf03982351_win32.dotx</Template>
  <TotalTime>1582</TotalTime>
  <Pages>16</Pages>
  <Words>1661</Words>
  <Characters>9136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Joaquin Chanquia</cp:lastModifiedBy>
  <cp:revision>69</cp:revision>
  <cp:lastPrinted>2024-10-15T17:12:00Z</cp:lastPrinted>
  <dcterms:created xsi:type="dcterms:W3CDTF">2024-10-29T21:16:00Z</dcterms:created>
  <dcterms:modified xsi:type="dcterms:W3CDTF">2024-10-31T21:38:00Z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0x010100346A6C1E0BAACA4BA8F8CF2C8BC6D411</vt:lpwstr>
  </property>
</Properties>
</file>
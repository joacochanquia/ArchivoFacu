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AB5BA3" w:rsidR="00E81978" w:rsidP="001A1D1F" w:rsidRDefault="001A1D1F" w14:paraId="348994B8" w14:textId="730CDC44">
      <w:pPr>
        <w:pStyle w:val="Ttulodeseccin"/>
        <w:jc w:val="right"/>
      </w:pPr>
      <w:bookmarkStart w:name="_Toc175559835" w:id="0"/>
      <w:bookmarkStart w:name="_Toc175560154" w:id="1"/>
      <w:bookmarkStart w:name="_Toc176443419" w:id="2"/>
      <w:bookmarkStart w:name="_Toc176443586" w:id="3"/>
      <w:bookmarkStart w:name="_Toc177487904" w:id="4"/>
      <w:bookmarkStart w:name="_Toc190170260" w:id="5"/>
      <w:bookmarkStart w:name="_Toc190389574" w:id="6"/>
      <w:bookmarkStart w:name="_Toc190426415" w:id="7"/>
      <w:bookmarkStart w:name="_Toc190428191" w:id="8"/>
      <w:bookmarkStart w:name="_Toc190428728" w:id="9"/>
      <w:r>
        <w:rPr>
          <w:rFonts w:cstheme="majorHAnsi"/>
          <w:noProof/>
          <w:sz w:val="36"/>
          <w:szCs w:val="36"/>
        </w:rPr>
        <w:drawing>
          <wp:anchor distT="0" distB="0" distL="114300" distR="114300" simplePos="0" relativeHeight="251658240" behindDoc="0" locked="0" layoutInCell="1" allowOverlap="1" wp14:anchorId="45AF8C24" wp14:editId="5784FF1A">
            <wp:simplePos x="0" y="0"/>
            <wp:positionH relativeFrom="margin">
              <wp:align>center</wp:align>
            </wp:positionH>
            <wp:positionV relativeFrom="paragraph">
              <wp:posOffset>-66</wp:posOffset>
            </wp:positionV>
            <wp:extent cx="4601497" cy="1218943"/>
            <wp:effectExtent l="0" t="0" r="0" b="0"/>
            <wp:wrapSquare wrapText="bothSides"/>
            <wp:docPr id="39596971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69713" name="Imagen 1" descr="Logotip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01497" cy="1218943"/>
                    </a:xfrm>
                    <a:prstGeom prst="rect">
                      <a:avLst/>
                    </a:prstGeom>
                  </pic:spPr>
                </pic:pic>
              </a:graphicData>
            </a:graphic>
          </wp:anchor>
        </w:drawing>
      </w:r>
      <w:bookmarkEnd w:id="0"/>
      <w:bookmarkEnd w:id="1"/>
      <w:bookmarkEnd w:id="2"/>
      <w:bookmarkEnd w:id="3"/>
      <w:bookmarkEnd w:id="4"/>
      <w:bookmarkEnd w:id="5"/>
      <w:bookmarkEnd w:id="6"/>
      <w:bookmarkEnd w:id="7"/>
      <w:bookmarkEnd w:id="8"/>
      <w:bookmarkEnd w:id="9"/>
    </w:p>
    <w:p w:rsidR="001A1D1F" w:rsidP="00B823AA" w:rsidRDefault="001A1D1F" w14:paraId="0558608C" w14:textId="347995D2">
      <w:pPr>
        <w:pStyle w:val="Ttulo21"/>
        <w:rPr>
          <w:rFonts w:asciiTheme="majorHAnsi" w:hAnsiTheme="majorHAnsi" w:cstheme="majorBidi"/>
          <w:sz w:val="36"/>
          <w:szCs w:val="36"/>
        </w:rPr>
      </w:pPr>
    </w:p>
    <w:p w:rsidR="001A1D1F" w:rsidP="00B823AA" w:rsidRDefault="001A1D1F" w14:paraId="3075A170" w14:textId="77777777">
      <w:pPr>
        <w:pStyle w:val="Ttulo21"/>
        <w:rPr>
          <w:rFonts w:asciiTheme="majorHAnsi" w:hAnsiTheme="majorHAnsi" w:cstheme="majorHAnsi"/>
          <w:sz w:val="36"/>
          <w:szCs w:val="36"/>
        </w:rPr>
      </w:pPr>
    </w:p>
    <w:p w:rsidR="00F331A4" w:rsidP="00B823AA" w:rsidRDefault="00D32858" w14:paraId="48B2804B" w14:textId="5C137BD0">
      <w:pPr>
        <w:pStyle w:val="Ttulo21"/>
        <w:rPr>
          <w:rFonts w:asciiTheme="majorHAnsi" w:hAnsiTheme="majorHAnsi" w:cstheme="majorHAnsi"/>
          <w:b/>
          <w:bCs/>
          <w:sz w:val="36"/>
          <w:szCs w:val="36"/>
        </w:rPr>
      </w:pPr>
      <w:r w:rsidRPr="00D32858">
        <w:rPr>
          <w:rFonts w:asciiTheme="majorHAnsi" w:hAnsiTheme="majorHAnsi" w:cstheme="majorHAnsi"/>
          <w:b/>
          <w:bCs/>
          <w:sz w:val="36"/>
          <w:szCs w:val="36"/>
        </w:rPr>
        <w:t>Plataforma dibujante con reconocimiento de imágenes</w:t>
      </w:r>
    </w:p>
    <w:p w:rsidRPr="00D32858" w:rsidR="00FF5CAE" w:rsidP="00B823AA" w:rsidRDefault="00FF5CAE" w14:paraId="588A486A" w14:textId="582C4BC6">
      <w:pPr>
        <w:pStyle w:val="Ttulo21"/>
        <w:rPr>
          <w:rFonts w:asciiTheme="majorHAnsi" w:hAnsiTheme="majorHAnsi" w:cstheme="majorHAnsi"/>
          <w:b/>
          <w:bCs/>
          <w:sz w:val="36"/>
          <w:szCs w:val="36"/>
        </w:rPr>
      </w:pPr>
      <w:r>
        <w:rPr>
          <w:rFonts w:asciiTheme="majorHAnsi" w:hAnsiTheme="majorHAnsi" w:cstheme="majorHAnsi"/>
          <w:b/>
          <w:bCs/>
          <w:sz w:val="36"/>
          <w:szCs w:val="36"/>
        </w:rPr>
        <w:t>Informe final</w:t>
      </w:r>
    </w:p>
    <w:p w:rsidRPr="00F331A4" w:rsidR="001A1D1F" w:rsidP="00FF5CAE" w:rsidRDefault="001A1D1F" w14:paraId="13D46DCD" w14:textId="77777777">
      <w:pPr>
        <w:pStyle w:val="Ttulo21"/>
        <w:jc w:val="left"/>
        <w:rPr>
          <w:rFonts w:asciiTheme="majorHAnsi" w:hAnsiTheme="majorHAnsi" w:cstheme="majorHAnsi"/>
          <w:sz w:val="36"/>
          <w:szCs w:val="36"/>
        </w:rPr>
      </w:pPr>
    </w:p>
    <w:p w:rsidRPr="00F331A4" w:rsidR="00F331A4" w:rsidP="00B823AA" w:rsidRDefault="00F331A4" w14:paraId="2B21B8FC" w14:textId="763E2992">
      <w:pPr>
        <w:pStyle w:val="Ttulo21"/>
        <w:rPr>
          <w:rFonts w:cstheme="minorHAnsi"/>
          <w:sz w:val="26"/>
          <w:szCs w:val="26"/>
        </w:rPr>
      </w:pPr>
      <w:r w:rsidRPr="00F331A4">
        <w:rPr>
          <w:rFonts w:cstheme="minorHAnsi"/>
          <w:sz w:val="26"/>
          <w:szCs w:val="26"/>
        </w:rPr>
        <w:t xml:space="preserve">Grupo </w:t>
      </w:r>
      <w:r w:rsidR="002B4E24">
        <w:rPr>
          <w:rFonts w:cstheme="minorHAnsi"/>
          <w:sz w:val="26"/>
          <w:szCs w:val="26"/>
        </w:rPr>
        <w:t>2</w:t>
      </w:r>
    </w:p>
    <w:p w:rsidRPr="00F331A4" w:rsidR="00B823AA" w:rsidP="00B823AA" w:rsidRDefault="004108A7" w14:paraId="1D1B2CDD" w14:textId="17B41EFE">
      <w:pPr>
        <w:pStyle w:val="Ttulo21"/>
        <w:rPr>
          <w:rFonts w:cstheme="minorHAnsi"/>
          <w:sz w:val="26"/>
          <w:szCs w:val="26"/>
        </w:rPr>
      </w:pPr>
      <w:r w:rsidRPr="00F331A4">
        <w:rPr>
          <w:rFonts w:cstheme="minorHAnsi"/>
          <w:sz w:val="26"/>
          <w:szCs w:val="26"/>
        </w:rPr>
        <w:t>Caciani Toniolo</w:t>
      </w:r>
      <w:r w:rsidRPr="00F331A4" w:rsidR="00F331A4">
        <w:rPr>
          <w:rFonts w:cstheme="minorHAnsi"/>
          <w:sz w:val="26"/>
          <w:szCs w:val="26"/>
        </w:rPr>
        <w:t>,</w:t>
      </w:r>
      <w:r w:rsidRPr="00F331A4">
        <w:rPr>
          <w:rFonts w:cstheme="minorHAnsi"/>
          <w:sz w:val="26"/>
          <w:szCs w:val="26"/>
        </w:rPr>
        <w:t xml:space="preserve"> Melina 02866/1</w:t>
      </w:r>
    </w:p>
    <w:p w:rsidRPr="00F331A4" w:rsidR="004108A7" w:rsidP="00B823AA" w:rsidRDefault="002B4E24" w14:paraId="652F3281" w14:textId="52290E6B">
      <w:pPr>
        <w:pStyle w:val="Ttulo21"/>
        <w:rPr>
          <w:rFonts w:cstheme="minorHAnsi"/>
          <w:sz w:val="26"/>
          <w:szCs w:val="26"/>
        </w:rPr>
      </w:pPr>
      <w:r>
        <w:rPr>
          <w:rFonts w:cstheme="minorHAnsi"/>
          <w:sz w:val="26"/>
          <w:szCs w:val="26"/>
        </w:rPr>
        <w:t>Chanquía</w:t>
      </w:r>
      <w:r w:rsidRPr="00F331A4" w:rsidR="00F331A4">
        <w:rPr>
          <w:rFonts w:cstheme="minorHAnsi"/>
          <w:sz w:val="26"/>
          <w:szCs w:val="26"/>
        </w:rPr>
        <w:t>,</w:t>
      </w:r>
      <w:r w:rsidRPr="00F331A4" w:rsidR="004108A7">
        <w:rPr>
          <w:rFonts w:cstheme="minorHAnsi"/>
          <w:sz w:val="26"/>
          <w:szCs w:val="26"/>
        </w:rPr>
        <w:t xml:space="preserve"> </w:t>
      </w:r>
      <w:r>
        <w:rPr>
          <w:rFonts w:cstheme="minorHAnsi"/>
          <w:sz w:val="26"/>
          <w:szCs w:val="26"/>
        </w:rPr>
        <w:t>Joaquín</w:t>
      </w:r>
      <w:r w:rsidRPr="00F331A4" w:rsidR="004108A7">
        <w:rPr>
          <w:rFonts w:cstheme="minorHAnsi"/>
          <w:sz w:val="26"/>
          <w:szCs w:val="26"/>
        </w:rPr>
        <w:t xml:space="preserve"> 02</w:t>
      </w:r>
      <w:r>
        <w:rPr>
          <w:rFonts w:cstheme="minorHAnsi"/>
          <w:sz w:val="26"/>
          <w:szCs w:val="26"/>
        </w:rPr>
        <w:t>887</w:t>
      </w:r>
      <w:r w:rsidRPr="00F331A4" w:rsidR="004108A7">
        <w:rPr>
          <w:rFonts w:cstheme="minorHAnsi"/>
          <w:sz w:val="26"/>
          <w:szCs w:val="26"/>
        </w:rPr>
        <w:t>/7</w:t>
      </w:r>
    </w:p>
    <w:p w:rsidRPr="001A1D1F" w:rsidR="00F331A4" w:rsidP="001A1D1F" w:rsidRDefault="002B4E24" w14:paraId="09750C87" w14:textId="24EBBE93">
      <w:pPr>
        <w:pStyle w:val="Ttulo21"/>
        <w:rPr>
          <w:rFonts w:cstheme="minorHAnsi"/>
          <w:sz w:val="26"/>
          <w:szCs w:val="26"/>
        </w:rPr>
      </w:pPr>
      <w:r>
        <w:rPr>
          <w:rFonts w:cstheme="minorHAnsi"/>
          <w:sz w:val="26"/>
          <w:szCs w:val="26"/>
        </w:rPr>
        <w:t>Ollier</w:t>
      </w:r>
      <w:r w:rsidRPr="00F331A4" w:rsidR="00F331A4">
        <w:rPr>
          <w:rFonts w:cstheme="minorHAnsi"/>
          <w:sz w:val="26"/>
          <w:szCs w:val="26"/>
        </w:rPr>
        <w:t>,</w:t>
      </w:r>
      <w:r w:rsidRPr="00F331A4" w:rsidR="004108A7">
        <w:rPr>
          <w:rFonts w:cstheme="minorHAnsi"/>
          <w:sz w:val="26"/>
          <w:szCs w:val="26"/>
        </w:rPr>
        <w:t xml:space="preserve"> </w:t>
      </w:r>
      <w:r>
        <w:rPr>
          <w:rFonts w:cstheme="minorHAnsi"/>
          <w:sz w:val="26"/>
          <w:szCs w:val="26"/>
        </w:rPr>
        <w:t>Gabriel</w:t>
      </w:r>
      <w:r w:rsidRPr="00F331A4" w:rsidR="004108A7">
        <w:rPr>
          <w:rFonts w:cstheme="minorHAnsi"/>
          <w:sz w:val="26"/>
          <w:szCs w:val="26"/>
        </w:rPr>
        <w:t xml:space="preserve"> 029</w:t>
      </w:r>
      <w:r>
        <w:rPr>
          <w:rFonts w:cstheme="minorHAnsi"/>
          <w:sz w:val="26"/>
          <w:szCs w:val="26"/>
        </w:rPr>
        <w:t>58</w:t>
      </w:r>
      <w:r w:rsidRPr="00F331A4" w:rsidR="004108A7">
        <w:rPr>
          <w:rFonts w:cstheme="minorHAnsi"/>
          <w:sz w:val="26"/>
          <w:szCs w:val="26"/>
        </w:rPr>
        <w:t>/</w:t>
      </w:r>
      <w:r>
        <w:rPr>
          <w:rFonts w:cstheme="minorHAnsi"/>
          <w:sz w:val="26"/>
          <w:szCs w:val="26"/>
        </w:rPr>
        <w:t>4</w:t>
      </w:r>
    </w:p>
    <w:p w:rsidRPr="00AB5BA3" w:rsidR="00F331A4" w:rsidP="00FF5CAE" w:rsidRDefault="00F331A4" w14:paraId="2295745B" w14:textId="77777777">
      <w:pPr>
        <w:pStyle w:val="Title"/>
        <w:jc w:val="left"/>
      </w:pPr>
    </w:p>
    <w:p w:rsidRPr="00F331A4" w:rsidR="004108A7" w:rsidP="004108A7" w:rsidRDefault="004108A7" w14:paraId="22DFAFAB" w14:textId="77777777">
      <w:pPr>
        <w:pStyle w:val="Ttulo21"/>
        <w:rPr>
          <w:sz w:val="26"/>
          <w:szCs w:val="26"/>
        </w:rPr>
      </w:pPr>
      <w:r w:rsidRPr="00F331A4">
        <w:rPr>
          <w:sz w:val="26"/>
          <w:szCs w:val="26"/>
        </w:rPr>
        <w:t>UNLP</w:t>
      </w:r>
    </w:p>
    <w:p w:rsidRPr="00F331A4" w:rsidR="004108A7" w:rsidP="004108A7" w:rsidRDefault="004108A7" w14:paraId="41E44E58" w14:textId="77777777">
      <w:pPr>
        <w:pStyle w:val="Ttulo21"/>
        <w:rPr>
          <w:sz w:val="26"/>
          <w:szCs w:val="26"/>
        </w:rPr>
      </w:pPr>
      <w:r w:rsidRPr="00F331A4">
        <w:rPr>
          <w:sz w:val="26"/>
          <w:szCs w:val="26"/>
        </w:rPr>
        <w:t>Facultad de Ingeniería</w:t>
      </w:r>
    </w:p>
    <w:p w:rsidRPr="00F331A4" w:rsidR="004108A7" w:rsidP="004108A7" w:rsidRDefault="004108A7" w14:paraId="4EA004EB" w14:textId="77777777">
      <w:pPr>
        <w:pStyle w:val="Ttulo21"/>
        <w:rPr>
          <w:sz w:val="26"/>
          <w:szCs w:val="26"/>
        </w:rPr>
      </w:pPr>
      <w:r w:rsidRPr="00F331A4">
        <w:rPr>
          <w:sz w:val="26"/>
          <w:szCs w:val="26"/>
        </w:rPr>
        <w:t>Departamento de Electrotecnia</w:t>
      </w:r>
    </w:p>
    <w:p w:rsidR="00F801B2" w:rsidP="00E42509" w:rsidRDefault="002B4E24" w14:paraId="75AB11CB" w14:textId="752D66A7">
      <w:pPr>
        <w:pStyle w:val="Ttulo21"/>
        <w:rPr>
          <w:sz w:val="26"/>
          <w:szCs w:val="26"/>
        </w:rPr>
      </w:pPr>
      <w:r>
        <w:rPr>
          <w:sz w:val="26"/>
          <w:szCs w:val="26"/>
        </w:rPr>
        <w:t xml:space="preserve">Taller de Proyecto I </w:t>
      </w:r>
      <w:r w:rsidRPr="00F331A4" w:rsidR="004108A7">
        <w:rPr>
          <w:sz w:val="26"/>
          <w:szCs w:val="26"/>
        </w:rPr>
        <w:t>(E</w:t>
      </w:r>
      <w:r>
        <w:rPr>
          <w:sz w:val="26"/>
          <w:szCs w:val="26"/>
        </w:rPr>
        <w:t>0</w:t>
      </w:r>
      <w:r w:rsidRPr="00F331A4" w:rsidR="004108A7">
        <w:rPr>
          <w:sz w:val="26"/>
          <w:szCs w:val="26"/>
        </w:rPr>
        <w:t>30</w:t>
      </w:r>
      <w:r>
        <w:rPr>
          <w:sz w:val="26"/>
          <w:szCs w:val="26"/>
        </w:rPr>
        <w:t>6</w:t>
      </w:r>
      <w:r w:rsidRPr="00F331A4" w:rsidR="004108A7">
        <w:rPr>
          <w:sz w:val="26"/>
          <w:szCs w:val="26"/>
        </w:rPr>
        <w:t>)</w:t>
      </w:r>
    </w:p>
    <w:p w:rsidRPr="00E3681E" w:rsidR="000952C1" w:rsidP="00E3681E" w:rsidRDefault="00E64FF8" w14:paraId="1F57A19F" w14:textId="7408AA32">
      <w:pPr>
        <w:pStyle w:val="Ttulo21"/>
        <w:rPr>
          <w:sz w:val="26"/>
          <w:szCs w:val="26"/>
        </w:rPr>
      </w:pPr>
      <w:r>
        <w:rPr>
          <w:sz w:val="26"/>
          <w:szCs w:val="26"/>
        </w:rPr>
        <w:t>1</w:t>
      </w:r>
      <w:r w:rsidR="00FF5CAE">
        <w:rPr>
          <w:sz w:val="26"/>
          <w:szCs w:val="26"/>
        </w:rPr>
        <w:t>3</w:t>
      </w:r>
      <w:r w:rsidR="002B4E24">
        <w:rPr>
          <w:sz w:val="26"/>
          <w:szCs w:val="26"/>
        </w:rPr>
        <w:t xml:space="preserve"> de </w:t>
      </w:r>
      <w:r w:rsidR="00FF5CAE">
        <w:rPr>
          <w:sz w:val="26"/>
          <w:szCs w:val="26"/>
        </w:rPr>
        <w:t>febrero</w:t>
      </w:r>
      <w:r w:rsidR="002B4E24">
        <w:rPr>
          <w:sz w:val="26"/>
          <w:szCs w:val="26"/>
        </w:rPr>
        <w:t xml:space="preserve"> de 202</w:t>
      </w:r>
      <w:r w:rsidR="00FF5CAE">
        <w:rPr>
          <w:sz w:val="26"/>
          <w:szCs w:val="26"/>
        </w:rPr>
        <w:t>5</w:t>
      </w:r>
      <w:bookmarkStart w:name="_Toc175559836" w:id="10"/>
      <w:bookmarkStart w:name="_Toc175559947" w:id="11"/>
      <w:bookmarkStart w:name="_Toc175560155" w:id="12"/>
      <w:bookmarkStart w:name="_Toc176443420" w:id="13"/>
      <w:bookmarkStart w:name="_Toc176443587" w:id="14"/>
      <w:bookmarkStart w:name="_Toc177487905" w:id="15"/>
      <w:bookmarkStart w:name="_Toc190170104" w:id="16"/>
      <w:bookmarkStart w:name="_Toc190170261" w:id="17"/>
      <w:bookmarkStart w:name="_Toc190389575" w:id="18"/>
      <w:bookmarkStart w:name="_Toc190426416" w:id="19"/>
    </w:p>
    <w:p w:rsidR="00E3681E" w:rsidRDefault="00E3681E" w14:paraId="53989BFF" w14:textId="77777777">
      <w:pPr>
        <w:rPr>
          <w:rFonts w:asciiTheme="majorHAnsi" w:hAnsiTheme="majorHAnsi" w:eastAsiaTheme="majorEastAsia" w:cstheme="majorBidi"/>
          <w:b/>
          <w:bCs/>
          <w:noProof/>
          <w:color w:val="000000" w:themeColor="text2"/>
          <w:sz w:val="36"/>
          <w:szCs w:val="36"/>
          <w:lang w:val="es-AR"/>
        </w:rPr>
      </w:pPr>
      <w:bookmarkStart w:name="_Toc710089835" w:id="20"/>
      <w:bookmarkStart w:name="_Toc190428192" w:id="21"/>
      <w:bookmarkStart w:name="_Toc190428729" w:id="22"/>
      <w:r>
        <w:rPr>
          <w:noProof/>
          <w:color w:val="000000" w:themeColor="text2"/>
          <w:sz w:val="36"/>
          <w:szCs w:val="36"/>
          <w:lang w:val="es-AR"/>
        </w:rPr>
        <w:br w:type="page"/>
      </w:r>
    </w:p>
    <w:p w:rsidRPr="00166117" w:rsidR="007133D5" w:rsidP="00CF40A9" w:rsidRDefault="00C721F3" w14:paraId="2C4CE593" w14:textId="0B764743">
      <w:pPr>
        <w:pStyle w:val="Heading1"/>
        <w:spacing w:line="276" w:lineRule="auto"/>
        <w:jc w:val="left"/>
        <w:rPr>
          <w:noProof/>
          <w:color w:val="000000" w:themeColor="text2"/>
          <w:sz w:val="40"/>
          <w:szCs w:val="40"/>
          <w:lang w:val="es-AR"/>
        </w:rPr>
      </w:pPr>
      <w:r w:rsidRPr="00166117">
        <w:rPr>
          <w:noProof/>
          <w:color w:val="000000" w:themeColor="text2"/>
          <w:sz w:val="40"/>
          <w:szCs w:val="40"/>
          <w:lang w:val="es-AR"/>
        </w:rPr>
        <w:t>ÍNDICE</w:t>
      </w:r>
      <w:bookmarkEnd w:id="10"/>
      <w:bookmarkEnd w:id="11"/>
      <w:bookmarkEnd w:id="12"/>
      <w:bookmarkEnd w:id="13"/>
      <w:bookmarkEnd w:id="14"/>
      <w:bookmarkEnd w:id="15"/>
      <w:bookmarkEnd w:id="16"/>
      <w:bookmarkEnd w:id="17"/>
      <w:bookmarkEnd w:id="18"/>
      <w:bookmarkEnd w:id="19"/>
      <w:bookmarkEnd w:id="20"/>
      <w:bookmarkEnd w:id="21"/>
      <w:bookmarkEnd w:id="22"/>
    </w:p>
    <w:sdt>
      <w:sdtPr>
        <w:rPr>
          <w:b w:val="0"/>
          <w:sz w:val="28"/>
          <w:szCs w:val="28"/>
        </w:rPr>
        <w:id w:val="741511081"/>
        <w:docPartObj>
          <w:docPartGallery w:val="Table of Contents"/>
          <w:docPartUnique/>
        </w:docPartObj>
      </w:sdtPr>
      <w:sdtEndPr>
        <w:rPr>
          <w:b w:val="0"/>
          <w:bCs w:val="0"/>
          <w:sz w:val="28"/>
          <w:szCs w:val="28"/>
        </w:rPr>
      </w:sdtEndPr>
      <w:sdtContent>
        <w:p w:rsidR="00E3681E" w:rsidP="00E3681E" w:rsidRDefault="00550D43" w14:paraId="0202D0D6" w14:textId="6D79C74C">
          <w:pPr>
            <w:pStyle w:val="TOC1"/>
            <w:ind w:firstLine="0"/>
            <w:rPr>
              <w:b w:val="0"/>
              <w:bCs w:val="0"/>
              <w:kern w:val="2"/>
              <w:sz w:val="24"/>
              <w:szCs w:val="24"/>
              <w:lang w:eastAsia="es-AR"/>
              <w14:ligatures w14:val="standardContextual"/>
            </w:rPr>
          </w:pPr>
          <w:r>
            <w:fldChar w:fldCharType="begin"/>
          </w:r>
          <w:r>
            <w:instrText>TOC \o "1-3" \z \u \h</w:instrText>
          </w:r>
          <w:r>
            <w:fldChar w:fldCharType="separate"/>
          </w:r>
        </w:p>
        <w:p w:rsidRPr="00166117" w:rsidR="00E3681E" w:rsidRDefault="00E3681E" w14:paraId="411245DC" w14:textId="047EE18D">
          <w:pPr>
            <w:pStyle w:val="TOC1"/>
            <w:rPr>
              <w:b w:val="0"/>
              <w:bCs w:val="0"/>
              <w:kern w:val="2"/>
              <w:sz w:val="22"/>
              <w:szCs w:val="22"/>
              <w:lang w:eastAsia="es-AR"/>
              <w14:ligatures w14:val="standardContextual"/>
            </w:rPr>
          </w:pPr>
          <w:hyperlink w:history="1" w:anchor="_Toc190428730">
            <w:r w:rsidRPr="00166117">
              <w:rPr>
                <w:rStyle w:val="Hyperlink"/>
                <w:sz w:val="28"/>
                <w:szCs w:val="28"/>
              </w:rPr>
              <w:t>INTRODUCCIÓN</w:t>
            </w:r>
            <w:r w:rsidRPr="00166117">
              <w:rPr>
                <w:webHidden/>
                <w:sz w:val="28"/>
                <w:szCs w:val="28"/>
              </w:rPr>
              <w:tab/>
            </w:r>
            <w:r w:rsidRPr="00166117">
              <w:rPr>
                <w:webHidden/>
                <w:sz w:val="28"/>
                <w:szCs w:val="28"/>
              </w:rPr>
              <w:fldChar w:fldCharType="begin"/>
            </w:r>
            <w:r w:rsidRPr="00166117">
              <w:rPr>
                <w:webHidden/>
                <w:sz w:val="28"/>
                <w:szCs w:val="28"/>
              </w:rPr>
              <w:instrText xml:space="preserve"> PAGEREF _Toc190428730 \h </w:instrText>
            </w:r>
            <w:r w:rsidRPr="00166117">
              <w:rPr>
                <w:webHidden/>
                <w:sz w:val="28"/>
                <w:szCs w:val="28"/>
              </w:rPr>
            </w:r>
            <w:r w:rsidRPr="00166117">
              <w:rPr>
                <w:webHidden/>
                <w:sz w:val="28"/>
                <w:szCs w:val="28"/>
              </w:rPr>
              <w:fldChar w:fldCharType="separate"/>
            </w:r>
            <w:r w:rsidR="00B974DE">
              <w:rPr>
                <w:webHidden/>
                <w:sz w:val="28"/>
                <w:szCs w:val="28"/>
              </w:rPr>
              <w:t>4</w:t>
            </w:r>
            <w:r w:rsidRPr="00166117">
              <w:rPr>
                <w:webHidden/>
                <w:sz w:val="28"/>
                <w:szCs w:val="28"/>
              </w:rPr>
              <w:fldChar w:fldCharType="end"/>
            </w:r>
          </w:hyperlink>
        </w:p>
        <w:p w:rsidRPr="00166117" w:rsidR="00E3681E" w:rsidRDefault="00E3681E" w14:paraId="750ED187" w14:textId="63B08F53">
          <w:pPr>
            <w:pStyle w:val="TOC1"/>
            <w:rPr>
              <w:b w:val="0"/>
              <w:bCs w:val="0"/>
              <w:kern w:val="2"/>
              <w:sz w:val="22"/>
              <w:szCs w:val="22"/>
              <w:lang w:eastAsia="es-AR"/>
              <w14:ligatures w14:val="standardContextual"/>
            </w:rPr>
          </w:pPr>
          <w:hyperlink w:history="1" w:anchor="_Toc190428731">
            <w:r w:rsidRPr="00166117">
              <w:rPr>
                <w:rStyle w:val="Hyperlink"/>
                <w:sz w:val="28"/>
                <w:szCs w:val="28"/>
              </w:rPr>
              <w:t>OBJETIVOS</w:t>
            </w:r>
            <w:r w:rsidRPr="00166117">
              <w:rPr>
                <w:webHidden/>
                <w:sz w:val="28"/>
                <w:szCs w:val="28"/>
              </w:rPr>
              <w:tab/>
            </w:r>
            <w:r w:rsidRPr="00166117">
              <w:rPr>
                <w:webHidden/>
                <w:sz w:val="28"/>
                <w:szCs w:val="28"/>
              </w:rPr>
              <w:fldChar w:fldCharType="begin"/>
            </w:r>
            <w:r w:rsidRPr="00166117">
              <w:rPr>
                <w:webHidden/>
                <w:sz w:val="28"/>
                <w:szCs w:val="28"/>
              </w:rPr>
              <w:instrText xml:space="preserve"> PAGEREF _Toc190428731 \h </w:instrText>
            </w:r>
            <w:r w:rsidRPr="00166117">
              <w:rPr>
                <w:webHidden/>
                <w:sz w:val="28"/>
                <w:szCs w:val="28"/>
              </w:rPr>
            </w:r>
            <w:r w:rsidRPr="00166117">
              <w:rPr>
                <w:webHidden/>
                <w:sz w:val="28"/>
                <w:szCs w:val="28"/>
              </w:rPr>
              <w:fldChar w:fldCharType="separate"/>
            </w:r>
            <w:r w:rsidR="00B974DE">
              <w:rPr>
                <w:webHidden/>
                <w:sz w:val="28"/>
                <w:szCs w:val="28"/>
              </w:rPr>
              <w:t>5</w:t>
            </w:r>
            <w:r w:rsidRPr="00166117">
              <w:rPr>
                <w:webHidden/>
                <w:sz w:val="28"/>
                <w:szCs w:val="28"/>
              </w:rPr>
              <w:fldChar w:fldCharType="end"/>
            </w:r>
          </w:hyperlink>
        </w:p>
        <w:p w:rsidRPr="00166117" w:rsidR="00E3681E" w:rsidRDefault="00E3681E" w14:paraId="54891942" w14:textId="0662B751">
          <w:pPr>
            <w:pStyle w:val="TOC2"/>
            <w:rPr>
              <w:kern w:val="2"/>
              <w:sz w:val="22"/>
              <w:szCs w:val="22"/>
              <w:lang w:eastAsia="es-AR"/>
              <w14:ligatures w14:val="standardContextual"/>
            </w:rPr>
          </w:pPr>
          <w:hyperlink w:history="1" w:anchor="_Toc190428732">
            <w:r w:rsidRPr="00166117">
              <w:rPr>
                <w:rStyle w:val="Hyperlink"/>
                <w:sz w:val="24"/>
                <w:szCs w:val="24"/>
              </w:rPr>
              <w:t>PRIMARIOS</w:t>
            </w:r>
            <w:r w:rsidRPr="00166117">
              <w:rPr>
                <w:webHidden/>
                <w:sz w:val="24"/>
                <w:szCs w:val="24"/>
              </w:rPr>
              <w:tab/>
            </w:r>
            <w:r w:rsidRPr="00166117">
              <w:rPr>
                <w:webHidden/>
                <w:sz w:val="24"/>
                <w:szCs w:val="24"/>
              </w:rPr>
              <w:fldChar w:fldCharType="begin"/>
            </w:r>
            <w:r w:rsidRPr="00166117">
              <w:rPr>
                <w:webHidden/>
                <w:sz w:val="24"/>
                <w:szCs w:val="24"/>
              </w:rPr>
              <w:instrText xml:space="preserve"> PAGEREF _Toc190428732 \h </w:instrText>
            </w:r>
            <w:r w:rsidRPr="00166117">
              <w:rPr>
                <w:webHidden/>
                <w:sz w:val="24"/>
                <w:szCs w:val="24"/>
              </w:rPr>
            </w:r>
            <w:r w:rsidRPr="00166117">
              <w:rPr>
                <w:webHidden/>
                <w:sz w:val="24"/>
                <w:szCs w:val="24"/>
              </w:rPr>
              <w:fldChar w:fldCharType="separate"/>
            </w:r>
            <w:r w:rsidR="00B974DE">
              <w:rPr>
                <w:webHidden/>
                <w:sz w:val="24"/>
                <w:szCs w:val="24"/>
              </w:rPr>
              <w:t>5</w:t>
            </w:r>
            <w:r w:rsidRPr="00166117">
              <w:rPr>
                <w:webHidden/>
                <w:sz w:val="24"/>
                <w:szCs w:val="24"/>
              </w:rPr>
              <w:fldChar w:fldCharType="end"/>
            </w:r>
          </w:hyperlink>
        </w:p>
        <w:p w:rsidRPr="00166117" w:rsidR="00E3681E" w:rsidRDefault="00E3681E" w14:paraId="2A9AE480" w14:textId="11ACB00C">
          <w:pPr>
            <w:pStyle w:val="TOC2"/>
            <w:rPr>
              <w:kern w:val="2"/>
              <w:sz w:val="22"/>
              <w:szCs w:val="22"/>
              <w:lang w:eastAsia="es-AR"/>
              <w14:ligatures w14:val="standardContextual"/>
            </w:rPr>
          </w:pPr>
          <w:hyperlink w:history="1" w:anchor="_Toc190428733">
            <w:r w:rsidRPr="00166117">
              <w:rPr>
                <w:rStyle w:val="Hyperlink"/>
                <w:sz w:val="24"/>
                <w:szCs w:val="24"/>
              </w:rPr>
              <w:t>SECUNDARIOS</w:t>
            </w:r>
            <w:r w:rsidRPr="00166117">
              <w:rPr>
                <w:webHidden/>
                <w:sz w:val="24"/>
                <w:szCs w:val="24"/>
              </w:rPr>
              <w:tab/>
            </w:r>
            <w:r w:rsidRPr="00166117">
              <w:rPr>
                <w:webHidden/>
                <w:sz w:val="24"/>
                <w:szCs w:val="24"/>
              </w:rPr>
              <w:fldChar w:fldCharType="begin"/>
            </w:r>
            <w:r w:rsidRPr="00166117">
              <w:rPr>
                <w:webHidden/>
                <w:sz w:val="24"/>
                <w:szCs w:val="24"/>
              </w:rPr>
              <w:instrText xml:space="preserve"> PAGEREF _Toc190428733 \h </w:instrText>
            </w:r>
            <w:r w:rsidRPr="00166117">
              <w:rPr>
                <w:webHidden/>
                <w:sz w:val="24"/>
                <w:szCs w:val="24"/>
              </w:rPr>
            </w:r>
            <w:r w:rsidRPr="00166117">
              <w:rPr>
                <w:webHidden/>
                <w:sz w:val="24"/>
                <w:szCs w:val="24"/>
              </w:rPr>
              <w:fldChar w:fldCharType="separate"/>
            </w:r>
            <w:r w:rsidR="00B974DE">
              <w:rPr>
                <w:webHidden/>
                <w:sz w:val="24"/>
                <w:szCs w:val="24"/>
              </w:rPr>
              <w:t>5</w:t>
            </w:r>
            <w:r w:rsidRPr="00166117">
              <w:rPr>
                <w:webHidden/>
                <w:sz w:val="24"/>
                <w:szCs w:val="24"/>
              </w:rPr>
              <w:fldChar w:fldCharType="end"/>
            </w:r>
          </w:hyperlink>
        </w:p>
        <w:p w:rsidRPr="00166117" w:rsidR="00E3681E" w:rsidRDefault="00E3681E" w14:paraId="133CCF14" w14:textId="4815B0C8">
          <w:pPr>
            <w:pStyle w:val="TOC1"/>
            <w:rPr>
              <w:b w:val="0"/>
              <w:bCs w:val="0"/>
              <w:kern w:val="2"/>
              <w:sz w:val="22"/>
              <w:szCs w:val="22"/>
              <w:lang w:eastAsia="es-AR"/>
              <w14:ligatures w14:val="standardContextual"/>
            </w:rPr>
          </w:pPr>
          <w:hyperlink w:history="1" w:anchor="_Toc190428734">
            <w:r w:rsidRPr="00166117">
              <w:rPr>
                <w:rStyle w:val="Hyperlink"/>
                <w:sz w:val="28"/>
                <w:szCs w:val="28"/>
              </w:rPr>
              <w:t>REQUERIMIENTOS</w:t>
            </w:r>
            <w:r w:rsidRPr="00166117">
              <w:rPr>
                <w:webHidden/>
                <w:sz w:val="28"/>
                <w:szCs w:val="28"/>
              </w:rPr>
              <w:tab/>
            </w:r>
            <w:r w:rsidRPr="00166117">
              <w:rPr>
                <w:webHidden/>
                <w:sz w:val="28"/>
                <w:szCs w:val="28"/>
              </w:rPr>
              <w:fldChar w:fldCharType="begin"/>
            </w:r>
            <w:r w:rsidRPr="00166117">
              <w:rPr>
                <w:webHidden/>
                <w:sz w:val="28"/>
                <w:szCs w:val="28"/>
              </w:rPr>
              <w:instrText xml:space="preserve"> PAGEREF _Toc190428734 \h </w:instrText>
            </w:r>
            <w:r w:rsidRPr="00166117">
              <w:rPr>
                <w:webHidden/>
                <w:sz w:val="28"/>
                <w:szCs w:val="28"/>
              </w:rPr>
            </w:r>
            <w:r w:rsidRPr="00166117">
              <w:rPr>
                <w:webHidden/>
                <w:sz w:val="28"/>
                <w:szCs w:val="28"/>
              </w:rPr>
              <w:fldChar w:fldCharType="separate"/>
            </w:r>
            <w:r w:rsidR="00B974DE">
              <w:rPr>
                <w:webHidden/>
                <w:sz w:val="28"/>
                <w:szCs w:val="28"/>
              </w:rPr>
              <w:t>5</w:t>
            </w:r>
            <w:r w:rsidRPr="00166117">
              <w:rPr>
                <w:webHidden/>
                <w:sz w:val="28"/>
                <w:szCs w:val="28"/>
              </w:rPr>
              <w:fldChar w:fldCharType="end"/>
            </w:r>
          </w:hyperlink>
        </w:p>
        <w:p w:rsidRPr="00166117" w:rsidR="00E3681E" w:rsidRDefault="00E3681E" w14:paraId="1EE0FE2C" w14:textId="3F41C5C9">
          <w:pPr>
            <w:pStyle w:val="TOC2"/>
            <w:rPr>
              <w:kern w:val="2"/>
              <w:sz w:val="22"/>
              <w:szCs w:val="22"/>
              <w:lang w:eastAsia="es-AR"/>
              <w14:ligatures w14:val="standardContextual"/>
            </w:rPr>
          </w:pPr>
          <w:hyperlink w:history="1" w:anchor="_Toc190428735">
            <w:r w:rsidRPr="00166117">
              <w:rPr>
                <w:rStyle w:val="Hyperlink"/>
                <w:sz w:val="24"/>
                <w:szCs w:val="24"/>
              </w:rPr>
              <w:t>FUNCIONALES</w:t>
            </w:r>
            <w:r w:rsidRPr="00166117">
              <w:rPr>
                <w:webHidden/>
                <w:sz w:val="24"/>
                <w:szCs w:val="24"/>
              </w:rPr>
              <w:tab/>
            </w:r>
            <w:r w:rsidRPr="00166117">
              <w:rPr>
                <w:webHidden/>
                <w:sz w:val="24"/>
                <w:szCs w:val="24"/>
              </w:rPr>
              <w:fldChar w:fldCharType="begin"/>
            </w:r>
            <w:r w:rsidRPr="00166117">
              <w:rPr>
                <w:webHidden/>
                <w:sz w:val="24"/>
                <w:szCs w:val="24"/>
              </w:rPr>
              <w:instrText xml:space="preserve"> PAGEREF _Toc190428735 \h </w:instrText>
            </w:r>
            <w:r w:rsidRPr="00166117">
              <w:rPr>
                <w:webHidden/>
                <w:sz w:val="24"/>
                <w:szCs w:val="24"/>
              </w:rPr>
            </w:r>
            <w:r w:rsidRPr="00166117">
              <w:rPr>
                <w:webHidden/>
                <w:sz w:val="24"/>
                <w:szCs w:val="24"/>
              </w:rPr>
              <w:fldChar w:fldCharType="separate"/>
            </w:r>
            <w:r w:rsidR="00B974DE">
              <w:rPr>
                <w:webHidden/>
                <w:sz w:val="24"/>
                <w:szCs w:val="24"/>
              </w:rPr>
              <w:t>5</w:t>
            </w:r>
            <w:r w:rsidRPr="00166117">
              <w:rPr>
                <w:webHidden/>
                <w:sz w:val="24"/>
                <w:szCs w:val="24"/>
              </w:rPr>
              <w:fldChar w:fldCharType="end"/>
            </w:r>
          </w:hyperlink>
        </w:p>
        <w:p w:rsidRPr="00166117" w:rsidR="00E3681E" w:rsidRDefault="00E3681E" w14:paraId="38839189" w14:textId="0E38CAE7">
          <w:pPr>
            <w:pStyle w:val="TOC3"/>
            <w:tabs>
              <w:tab w:val="right" w:leader="dot" w:pos="9016"/>
            </w:tabs>
            <w:rPr>
              <w:noProof/>
              <w:kern w:val="2"/>
              <w:sz w:val="22"/>
              <w:szCs w:val="22"/>
              <w:lang w:val="es-AR" w:eastAsia="es-AR"/>
              <w14:ligatures w14:val="standardContextual"/>
            </w:rPr>
          </w:pPr>
          <w:hyperlink w:history="1" w:anchor="_Toc190428736">
            <w:r w:rsidRPr="00166117">
              <w:rPr>
                <w:rStyle w:val="Hyperlink"/>
                <w:noProof/>
                <w:sz w:val="22"/>
                <w:szCs w:val="22"/>
                <w:lang w:val="es-AR"/>
              </w:rPr>
              <w:t>HARDWARE</w:t>
            </w:r>
            <w:r w:rsidRPr="00166117">
              <w:rPr>
                <w:noProof/>
                <w:webHidden/>
                <w:sz w:val="22"/>
                <w:szCs w:val="22"/>
              </w:rPr>
              <w:tab/>
            </w:r>
            <w:r w:rsidRPr="00166117">
              <w:rPr>
                <w:noProof/>
                <w:webHidden/>
                <w:sz w:val="22"/>
                <w:szCs w:val="22"/>
              </w:rPr>
              <w:fldChar w:fldCharType="begin"/>
            </w:r>
            <w:r w:rsidRPr="00166117">
              <w:rPr>
                <w:noProof/>
                <w:webHidden/>
                <w:sz w:val="22"/>
                <w:szCs w:val="22"/>
              </w:rPr>
              <w:instrText xml:space="preserve"> PAGEREF _Toc190428736 \h </w:instrText>
            </w:r>
            <w:r w:rsidRPr="00166117">
              <w:rPr>
                <w:noProof/>
                <w:webHidden/>
                <w:sz w:val="22"/>
                <w:szCs w:val="22"/>
              </w:rPr>
            </w:r>
            <w:r w:rsidRPr="00166117">
              <w:rPr>
                <w:noProof/>
                <w:webHidden/>
                <w:sz w:val="22"/>
                <w:szCs w:val="22"/>
              </w:rPr>
              <w:fldChar w:fldCharType="separate"/>
            </w:r>
            <w:r w:rsidR="00B974DE">
              <w:rPr>
                <w:noProof/>
                <w:webHidden/>
                <w:sz w:val="22"/>
                <w:szCs w:val="22"/>
              </w:rPr>
              <w:t>5</w:t>
            </w:r>
            <w:r w:rsidRPr="00166117">
              <w:rPr>
                <w:noProof/>
                <w:webHidden/>
                <w:sz w:val="22"/>
                <w:szCs w:val="22"/>
              </w:rPr>
              <w:fldChar w:fldCharType="end"/>
            </w:r>
          </w:hyperlink>
        </w:p>
        <w:p w:rsidRPr="00166117" w:rsidR="00E3681E" w:rsidRDefault="00E3681E" w14:paraId="2A730D69" w14:textId="4FF0F104">
          <w:pPr>
            <w:pStyle w:val="TOC3"/>
            <w:tabs>
              <w:tab w:val="right" w:leader="dot" w:pos="9016"/>
            </w:tabs>
            <w:rPr>
              <w:noProof/>
              <w:kern w:val="2"/>
              <w:sz w:val="22"/>
              <w:szCs w:val="22"/>
              <w:lang w:val="es-AR" w:eastAsia="es-AR"/>
              <w14:ligatures w14:val="standardContextual"/>
            </w:rPr>
          </w:pPr>
          <w:hyperlink w:history="1" w:anchor="_Toc190428737">
            <w:r w:rsidRPr="00166117">
              <w:rPr>
                <w:rStyle w:val="Hyperlink"/>
                <w:noProof/>
                <w:sz w:val="22"/>
                <w:szCs w:val="22"/>
                <w:lang w:val="es-AR"/>
              </w:rPr>
              <w:t>SOFTWARE</w:t>
            </w:r>
            <w:r w:rsidRPr="00166117">
              <w:rPr>
                <w:noProof/>
                <w:webHidden/>
                <w:sz w:val="22"/>
                <w:szCs w:val="22"/>
              </w:rPr>
              <w:tab/>
            </w:r>
            <w:r w:rsidRPr="00166117">
              <w:rPr>
                <w:noProof/>
                <w:webHidden/>
                <w:sz w:val="22"/>
                <w:szCs w:val="22"/>
              </w:rPr>
              <w:fldChar w:fldCharType="begin"/>
            </w:r>
            <w:r w:rsidRPr="00166117">
              <w:rPr>
                <w:noProof/>
                <w:webHidden/>
                <w:sz w:val="22"/>
                <w:szCs w:val="22"/>
              </w:rPr>
              <w:instrText xml:space="preserve"> PAGEREF _Toc190428737 \h </w:instrText>
            </w:r>
            <w:r w:rsidRPr="00166117">
              <w:rPr>
                <w:noProof/>
                <w:webHidden/>
                <w:sz w:val="22"/>
                <w:szCs w:val="22"/>
              </w:rPr>
            </w:r>
            <w:r w:rsidRPr="00166117">
              <w:rPr>
                <w:noProof/>
                <w:webHidden/>
                <w:sz w:val="22"/>
                <w:szCs w:val="22"/>
              </w:rPr>
              <w:fldChar w:fldCharType="separate"/>
            </w:r>
            <w:r w:rsidR="00B974DE">
              <w:rPr>
                <w:noProof/>
                <w:webHidden/>
                <w:sz w:val="22"/>
                <w:szCs w:val="22"/>
              </w:rPr>
              <w:t>6</w:t>
            </w:r>
            <w:r w:rsidRPr="00166117">
              <w:rPr>
                <w:noProof/>
                <w:webHidden/>
                <w:sz w:val="22"/>
                <w:szCs w:val="22"/>
              </w:rPr>
              <w:fldChar w:fldCharType="end"/>
            </w:r>
          </w:hyperlink>
        </w:p>
        <w:p w:rsidRPr="00166117" w:rsidR="00E3681E" w:rsidRDefault="00E3681E" w14:paraId="1AD64A6A" w14:textId="656BB4CB">
          <w:pPr>
            <w:pStyle w:val="TOC2"/>
            <w:rPr>
              <w:kern w:val="2"/>
              <w:sz w:val="22"/>
              <w:szCs w:val="22"/>
              <w:lang w:eastAsia="es-AR"/>
              <w14:ligatures w14:val="standardContextual"/>
            </w:rPr>
          </w:pPr>
          <w:hyperlink w:history="1" w:anchor="_Toc190428738">
            <w:r w:rsidRPr="00166117">
              <w:rPr>
                <w:rStyle w:val="Hyperlink"/>
                <w:sz w:val="24"/>
                <w:szCs w:val="24"/>
              </w:rPr>
              <w:t>NO FUNCIONALES</w:t>
            </w:r>
            <w:r w:rsidRPr="00166117">
              <w:rPr>
                <w:webHidden/>
                <w:sz w:val="24"/>
                <w:szCs w:val="24"/>
              </w:rPr>
              <w:tab/>
            </w:r>
            <w:r w:rsidRPr="00166117">
              <w:rPr>
                <w:webHidden/>
                <w:sz w:val="24"/>
                <w:szCs w:val="24"/>
              </w:rPr>
              <w:fldChar w:fldCharType="begin"/>
            </w:r>
            <w:r w:rsidRPr="00166117">
              <w:rPr>
                <w:webHidden/>
                <w:sz w:val="24"/>
                <w:szCs w:val="24"/>
              </w:rPr>
              <w:instrText xml:space="preserve"> PAGEREF _Toc190428738 \h </w:instrText>
            </w:r>
            <w:r w:rsidRPr="00166117">
              <w:rPr>
                <w:webHidden/>
                <w:sz w:val="24"/>
                <w:szCs w:val="24"/>
              </w:rPr>
            </w:r>
            <w:r w:rsidRPr="00166117">
              <w:rPr>
                <w:webHidden/>
                <w:sz w:val="24"/>
                <w:szCs w:val="24"/>
              </w:rPr>
              <w:fldChar w:fldCharType="separate"/>
            </w:r>
            <w:r w:rsidR="00B974DE">
              <w:rPr>
                <w:webHidden/>
                <w:sz w:val="24"/>
                <w:szCs w:val="24"/>
              </w:rPr>
              <w:t>6</w:t>
            </w:r>
            <w:r w:rsidRPr="00166117">
              <w:rPr>
                <w:webHidden/>
                <w:sz w:val="24"/>
                <w:szCs w:val="24"/>
              </w:rPr>
              <w:fldChar w:fldCharType="end"/>
            </w:r>
          </w:hyperlink>
        </w:p>
        <w:p w:rsidRPr="00166117" w:rsidR="00E3681E" w:rsidRDefault="00E3681E" w14:paraId="29F1931C" w14:textId="59371E06">
          <w:pPr>
            <w:pStyle w:val="TOC1"/>
            <w:rPr>
              <w:b w:val="0"/>
              <w:bCs w:val="0"/>
              <w:kern w:val="2"/>
              <w:sz w:val="22"/>
              <w:szCs w:val="22"/>
              <w:lang w:eastAsia="es-AR"/>
              <w14:ligatures w14:val="standardContextual"/>
            </w:rPr>
          </w:pPr>
          <w:hyperlink w:history="1" w:anchor="_Toc190428739">
            <w:r w:rsidRPr="00166117">
              <w:rPr>
                <w:rStyle w:val="Hyperlink"/>
                <w:sz w:val="28"/>
                <w:szCs w:val="28"/>
                <w:lang w:val="en-US"/>
              </w:rPr>
              <w:t>DISEÑO DE HARDWARE</w:t>
            </w:r>
            <w:r w:rsidRPr="00166117">
              <w:rPr>
                <w:webHidden/>
                <w:sz w:val="28"/>
                <w:szCs w:val="28"/>
              </w:rPr>
              <w:tab/>
            </w:r>
            <w:r w:rsidRPr="00166117">
              <w:rPr>
                <w:webHidden/>
                <w:sz w:val="28"/>
                <w:szCs w:val="28"/>
              </w:rPr>
              <w:fldChar w:fldCharType="begin"/>
            </w:r>
            <w:r w:rsidRPr="00166117">
              <w:rPr>
                <w:webHidden/>
                <w:sz w:val="28"/>
                <w:szCs w:val="28"/>
              </w:rPr>
              <w:instrText xml:space="preserve"> PAGEREF _Toc190428739 \h </w:instrText>
            </w:r>
            <w:r w:rsidRPr="00166117">
              <w:rPr>
                <w:webHidden/>
                <w:sz w:val="28"/>
                <w:szCs w:val="28"/>
              </w:rPr>
            </w:r>
            <w:r w:rsidRPr="00166117">
              <w:rPr>
                <w:webHidden/>
                <w:sz w:val="28"/>
                <w:szCs w:val="28"/>
              </w:rPr>
              <w:fldChar w:fldCharType="separate"/>
            </w:r>
            <w:r w:rsidR="00B974DE">
              <w:rPr>
                <w:webHidden/>
                <w:sz w:val="28"/>
                <w:szCs w:val="28"/>
              </w:rPr>
              <w:t>7</w:t>
            </w:r>
            <w:r w:rsidRPr="00166117">
              <w:rPr>
                <w:webHidden/>
                <w:sz w:val="28"/>
                <w:szCs w:val="28"/>
              </w:rPr>
              <w:fldChar w:fldCharType="end"/>
            </w:r>
          </w:hyperlink>
        </w:p>
        <w:p w:rsidRPr="00166117" w:rsidR="00E3681E" w:rsidRDefault="00E3681E" w14:paraId="33A56167" w14:textId="1982D949">
          <w:pPr>
            <w:pStyle w:val="TOC2"/>
            <w:rPr>
              <w:kern w:val="2"/>
              <w:sz w:val="22"/>
              <w:szCs w:val="22"/>
              <w:lang w:eastAsia="es-AR"/>
              <w14:ligatures w14:val="standardContextual"/>
            </w:rPr>
          </w:pPr>
          <w:hyperlink w:history="1" w:anchor="_Toc190428740">
            <w:r w:rsidRPr="00166117">
              <w:rPr>
                <w:rStyle w:val="Hyperlink"/>
                <w:sz w:val="24"/>
                <w:szCs w:val="24"/>
              </w:rPr>
              <w:t>CIRCUITO ESQUEMÁTICO</w:t>
            </w:r>
            <w:r w:rsidRPr="00166117">
              <w:rPr>
                <w:webHidden/>
                <w:sz w:val="24"/>
                <w:szCs w:val="24"/>
              </w:rPr>
              <w:tab/>
            </w:r>
            <w:r w:rsidRPr="00166117">
              <w:rPr>
                <w:webHidden/>
                <w:sz w:val="24"/>
                <w:szCs w:val="24"/>
              </w:rPr>
              <w:fldChar w:fldCharType="begin"/>
            </w:r>
            <w:r w:rsidRPr="00166117">
              <w:rPr>
                <w:webHidden/>
                <w:sz w:val="24"/>
                <w:szCs w:val="24"/>
              </w:rPr>
              <w:instrText xml:space="preserve"> PAGEREF _Toc190428740 \h </w:instrText>
            </w:r>
            <w:r w:rsidRPr="00166117">
              <w:rPr>
                <w:webHidden/>
                <w:sz w:val="24"/>
                <w:szCs w:val="24"/>
              </w:rPr>
            </w:r>
            <w:r w:rsidRPr="00166117">
              <w:rPr>
                <w:webHidden/>
                <w:sz w:val="24"/>
                <w:szCs w:val="24"/>
              </w:rPr>
              <w:fldChar w:fldCharType="separate"/>
            </w:r>
            <w:r w:rsidR="00B974DE">
              <w:rPr>
                <w:webHidden/>
                <w:sz w:val="24"/>
                <w:szCs w:val="24"/>
              </w:rPr>
              <w:t>8</w:t>
            </w:r>
            <w:r w:rsidRPr="00166117">
              <w:rPr>
                <w:webHidden/>
                <w:sz w:val="24"/>
                <w:szCs w:val="24"/>
              </w:rPr>
              <w:fldChar w:fldCharType="end"/>
            </w:r>
          </w:hyperlink>
        </w:p>
        <w:p w:rsidRPr="00166117" w:rsidR="00E3681E" w:rsidRDefault="00E3681E" w14:paraId="6A968A27" w14:textId="7CF56B6D">
          <w:pPr>
            <w:pStyle w:val="TOC2"/>
            <w:rPr>
              <w:kern w:val="2"/>
              <w:sz w:val="22"/>
              <w:szCs w:val="22"/>
              <w:lang w:eastAsia="es-AR"/>
              <w14:ligatures w14:val="standardContextual"/>
            </w:rPr>
          </w:pPr>
          <w:hyperlink w:history="1" w:anchor="_Toc190428741">
            <w:r w:rsidRPr="00166117">
              <w:rPr>
                <w:rStyle w:val="Hyperlink"/>
                <w:sz w:val="24"/>
                <w:szCs w:val="24"/>
              </w:rPr>
              <w:t>DISEÑO DE LA PCB</w:t>
            </w:r>
            <w:r w:rsidRPr="00166117">
              <w:rPr>
                <w:webHidden/>
                <w:sz w:val="24"/>
                <w:szCs w:val="24"/>
              </w:rPr>
              <w:tab/>
            </w:r>
            <w:r w:rsidRPr="00166117">
              <w:rPr>
                <w:webHidden/>
                <w:sz w:val="24"/>
                <w:szCs w:val="24"/>
              </w:rPr>
              <w:fldChar w:fldCharType="begin"/>
            </w:r>
            <w:r w:rsidRPr="00166117">
              <w:rPr>
                <w:webHidden/>
                <w:sz w:val="24"/>
                <w:szCs w:val="24"/>
              </w:rPr>
              <w:instrText xml:space="preserve"> PAGEREF _Toc190428741 \h </w:instrText>
            </w:r>
            <w:r w:rsidRPr="00166117">
              <w:rPr>
                <w:webHidden/>
                <w:sz w:val="24"/>
                <w:szCs w:val="24"/>
              </w:rPr>
            </w:r>
            <w:r w:rsidRPr="00166117">
              <w:rPr>
                <w:webHidden/>
                <w:sz w:val="24"/>
                <w:szCs w:val="24"/>
              </w:rPr>
              <w:fldChar w:fldCharType="separate"/>
            </w:r>
            <w:r w:rsidR="00B974DE">
              <w:rPr>
                <w:webHidden/>
                <w:sz w:val="24"/>
                <w:szCs w:val="24"/>
              </w:rPr>
              <w:t>10</w:t>
            </w:r>
            <w:r w:rsidRPr="00166117">
              <w:rPr>
                <w:webHidden/>
                <w:sz w:val="24"/>
                <w:szCs w:val="24"/>
              </w:rPr>
              <w:fldChar w:fldCharType="end"/>
            </w:r>
          </w:hyperlink>
        </w:p>
        <w:p w:rsidRPr="00166117" w:rsidR="00E3681E" w:rsidRDefault="00E3681E" w14:paraId="2C3EDCED" w14:textId="726EDF37">
          <w:pPr>
            <w:pStyle w:val="TOC2"/>
            <w:rPr>
              <w:kern w:val="2"/>
              <w:sz w:val="22"/>
              <w:szCs w:val="22"/>
              <w:lang w:eastAsia="es-AR"/>
              <w14:ligatures w14:val="standardContextual"/>
            </w:rPr>
          </w:pPr>
          <w:hyperlink w:history="1" w:anchor="_Toc190428742">
            <w:r w:rsidRPr="00166117">
              <w:rPr>
                <w:rStyle w:val="Hyperlink"/>
                <w:sz w:val="24"/>
                <w:szCs w:val="24"/>
              </w:rPr>
              <w:t>ENSAMBLAJE DEL ROBOT</w:t>
            </w:r>
            <w:r w:rsidRPr="00166117">
              <w:rPr>
                <w:webHidden/>
                <w:sz w:val="24"/>
                <w:szCs w:val="24"/>
              </w:rPr>
              <w:tab/>
            </w:r>
            <w:r w:rsidRPr="00166117">
              <w:rPr>
                <w:webHidden/>
                <w:sz w:val="24"/>
                <w:szCs w:val="24"/>
              </w:rPr>
              <w:fldChar w:fldCharType="begin"/>
            </w:r>
            <w:r w:rsidRPr="00166117">
              <w:rPr>
                <w:webHidden/>
                <w:sz w:val="24"/>
                <w:szCs w:val="24"/>
              </w:rPr>
              <w:instrText xml:space="preserve"> PAGEREF _Toc190428742 \h </w:instrText>
            </w:r>
            <w:r w:rsidRPr="00166117">
              <w:rPr>
                <w:webHidden/>
                <w:sz w:val="24"/>
                <w:szCs w:val="24"/>
              </w:rPr>
            </w:r>
            <w:r w:rsidRPr="00166117">
              <w:rPr>
                <w:webHidden/>
                <w:sz w:val="24"/>
                <w:szCs w:val="24"/>
              </w:rPr>
              <w:fldChar w:fldCharType="separate"/>
            </w:r>
            <w:r w:rsidR="00B974DE">
              <w:rPr>
                <w:webHidden/>
                <w:sz w:val="24"/>
                <w:szCs w:val="24"/>
              </w:rPr>
              <w:t>11</w:t>
            </w:r>
            <w:r w:rsidRPr="00166117">
              <w:rPr>
                <w:webHidden/>
                <w:sz w:val="24"/>
                <w:szCs w:val="24"/>
              </w:rPr>
              <w:fldChar w:fldCharType="end"/>
            </w:r>
          </w:hyperlink>
        </w:p>
        <w:p w:rsidRPr="00166117" w:rsidR="00E3681E" w:rsidRDefault="00E3681E" w14:paraId="02AE3303" w14:textId="2C060CF6">
          <w:pPr>
            <w:pStyle w:val="TOC2"/>
            <w:rPr>
              <w:kern w:val="2"/>
              <w:sz w:val="22"/>
              <w:szCs w:val="22"/>
              <w:lang w:eastAsia="es-AR"/>
              <w14:ligatures w14:val="standardContextual"/>
            </w:rPr>
          </w:pPr>
          <w:hyperlink w:history="1" w:anchor="_Toc190428743">
            <w:r w:rsidRPr="00166117">
              <w:rPr>
                <w:rStyle w:val="Hyperlink"/>
                <w:sz w:val="24"/>
                <w:szCs w:val="24"/>
              </w:rPr>
              <w:t>MATERIALES UTILIZADOS</w:t>
            </w:r>
            <w:r w:rsidRPr="00166117">
              <w:rPr>
                <w:webHidden/>
                <w:sz w:val="24"/>
                <w:szCs w:val="24"/>
              </w:rPr>
              <w:tab/>
            </w:r>
            <w:r w:rsidRPr="00166117">
              <w:rPr>
                <w:webHidden/>
                <w:sz w:val="24"/>
                <w:szCs w:val="24"/>
              </w:rPr>
              <w:fldChar w:fldCharType="begin"/>
            </w:r>
            <w:r w:rsidRPr="00166117">
              <w:rPr>
                <w:webHidden/>
                <w:sz w:val="24"/>
                <w:szCs w:val="24"/>
              </w:rPr>
              <w:instrText xml:space="preserve"> PAGEREF _Toc190428743 \h </w:instrText>
            </w:r>
            <w:r w:rsidRPr="00166117">
              <w:rPr>
                <w:webHidden/>
                <w:sz w:val="24"/>
                <w:szCs w:val="24"/>
              </w:rPr>
            </w:r>
            <w:r w:rsidRPr="00166117">
              <w:rPr>
                <w:webHidden/>
                <w:sz w:val="24"/>
                <w:szCs w:val="24"/>
              </w:rPr>
              <w:fldChar w:fldCharType="separate"/>
            </w:r>
            <w:r w:rsidR="00B974DE">
              <w:rPr>
                <w:webHidden/>
                <w:sz w:val="24"/>
                <w:szCs w:val="24"/>
              </w:rPr>
              <w:t>13</w:t>
            </w:r>
            <w:r w:rsidRPr="00166117">
              <w:rPr>
                <w:webHidden/>
                <w:sz w:val="24"/>
                <w:szCs w:val="24"/>
              </w:rPr>
              <w:fldChar w:fldCharType="end"/>
            </w:r>
          </w:hyperlink>
        </w:p>
        <w:p w:rsidRPr="00166117" w:rsidR="00E3681E" w:rsidRDefault="00E3681E" w14:paraId="6FE7B56E" w14:textId="594E4566">
          <w:pPr>
            <w:pStyle w:val="TOC1"/>
            <w:rPr>
              <w:b w:val="0"/>
              <w:bCs w:val="0"/>
              <w:kern w:val="2"/>
              <w:sz w:val="22"/>
              <w:szCs w:val="22"/>
              <w:lang w:eastAsia="es-AR"/>
              <w14:ligatures w14:val="standardContextual"/>
            </w:rPr>
          </w:pPr>
          <w:hyperlink w:history="1" w:anchor="_Toc190428744">
            <w:r w:rsidRPr="00166117">
              <w:rPr>
                <w:rStyle w:val="Hyperlink"/>
                <w:sz w:val="28"/>
                <w:szCs w:val="28"/>
              </w:rPr>
              <w:t>DISEÑO DE SOFTWARE</w:t>
            </w:r>
            <w:r w:rsidRPr="00166117">
              <w:rPr>
                <w:webHidden/>
                <w:sz w:val="28"/>
                <w:szCs w:val="28"/>
              </w:rPr>
              <w:tab/>
            </w:r>
            <w:r w:rsidRPr="00166117">
              <w:rPr>
                <w:webHidden/>
                <w:sz w:val="28"/>
                <w:szCs w:val="28"/>
              </w:rPr>
              <w:fldChar w:fldCharType="begin"/>
            </w:r>
            <w:r w:rsidRPr="00166117">
              <w:rPr>
                <w:webHidden/>
                <w:sz w:val="28"/>
                <w:szCs w:val="28"/>
              </w:rPr>
              <w:instrText xml:space="preserve"> PAGEREF _Toc190428744 \h </w:instrText>
            </w:r>
            <w:r w:rsidRPr="00166117">
              <w:rPr>
                <w:webHidden/>
                <w:sz w:val="28"/>
                <w:szCs w:val="28"/>
              </w:rPr>
            </w:r>
            <w:r w:rsidRPr="00166117">
              <w:rPr>
                <w:webHidden/>
                <w:sz w:val="28"/>
                <w:szCs w:val="28"/>
              </w:rPr>
              <w:fldChar w:fldCharType="separate"/>
            </w:r>
            <w:r w:rsidR="00B974DE">
              <w:rPr>
                <w:webHidden/>
                <w:sz w:val="28"/>
                <w:szCs w:val="28"/>
              </w:rPr>
              <w:t>13</w:t>
            </w:r>
            <w:r w:rsidRPr="00166117">
              <w:rPr>
                <w:webHidden/>
                <w:sz w:val="28"/>
                <w:szCs w:val="28"/>
              </w:rPr>
              <w:fldChar w:fldCharType="end"/>
            </w:r>
          </w:hyperlink>
        </w:p>
        <w:p w:rsidRPr="00166117" w:rsidR="00E3681E" w:rsidRDefault="00E3681E" w14:paraId="272837C6" w14:textId="052BDA9B">
          <w:pPr>
            <w:pStyle w:val="TOC2"/>
            <w:rPr>
              <w:kern w:val="2"/>
              <w:sz w:val="22"/>
              <w:szCs w:val="22"/>
              <w:lang w:eastAsia="es-AR"/>
              <w14:ligatures w14:val="standardContextual"/>
            </w:rPr>
          </w:pPr>
          <w:hyperlink w:history="1" w:anchor="_Toc190428745">
            <w:r w:rsidRPr="00166117">
              <w:rPr>
                <w:rStyle w:val="Hyperlink"/>
                <w:sz w:val="24"/>
                <w:szCs w:val="24"/>
              </w:rPr>
              <w:t>INTERFAZ WEB</w:t>
            </w:r>
            <w:r w:rsidRPr="00166117">
              <w:rPr>
                <w:webHidden/>
                <w:sz w:val="24"/>
                <w:szCs w:val="24"/>
              </w:rPr>
              <w:tab/>
            </w:r>
            <w:r w:rsidRPr="00166117">
              <w:rPr>
                <w:webHidden/>
                <w:sz w:val="24"/>
                <w:szCs w:val="24"/>
              </w:rPr>
              <w:fldChar w:fldCharType="begin"/>
            </w:r>
            <w:r w:rsidRPr="00166117">
              <w:rPr>
                <w:webHidden/>
                <w:sz w:val="24"/>
                <w:szCs w:val="24"/>
              </w:rPr>
              <w:instrText xml:space="preserve"> PAGEREF _Toc190428745 \h </w:instrText>
            </w:r>
            <w:r w:rsidRPr="00166117">
              <w:rPr>
                <w:webHidden/>
                <w:sz w:val="24"/>
                <w:szCs w:val="24"/>
              </w:rPr>
            </w:r>
            <w:r w:rsidRPr="00166117">
              <w:rPr>
                <w:webHidden/>
                <w:sz w:val="24"/>
                <w:szCs w:val="24"/>
              </w:rPr>
              <w:fldChar w:fldCharType="separate"/>
            </w:r>
            <w:r w:rsidR="00B974DE">
              <w:rPr>
                <w:webHidden/>
                <w:sz w:val="24"/>
                <w:szCs w:val="24"/>
              </w:rPr>
              <w:t>14</w:t>
            </w:r>
            <w:r w:rsidRPr="00166117">
              <w:rPr>
                <w:webHidden/>
                <w:sz w:val="24"/>
                <w:szCs w:val="24"/>
              </w:rPr>
              <w:fldChar w:fldCharType="end"/>
            </w:r>
          </w:hyperlink>
        </w:p>
        <w:p w:rsidRPr="00166117" w:rsidR="00E3681E" w:rsidRDefault="00E3681E" w14:paraId="4CF0663E" w14:textId="63921EFF">
          <w:pPr>
            <w:pStyle w:val="TOC2"/>
            <w:rPr>
              <w:kern w:val="2"/>
              <w:sz w:val="22"/>
              <w:szCs w:val="22"/>
              <w:lang w:eastAsia="es-AR"/>
              <w14:ligatures w14:val="standardContextual"/>
            </w:rPr>
          </w:pPr>
          <w:hyperlink w:history="1" w:anchor="_Toc190428746">
            <w:r w:rsidRPr="00166117">
              <w:rPr>
                <w:rStyle w:val="Hyperlink"/>
                <w:sz w:val="24"/>
                <w:szCs w:val="24"/>
              </w:rPr>
              <w:t>COMUNICACIÓN WEBSOCKET</w:t>
            </w:r>
            <w:r w:rsidRPr="00166117">
              <w:rPr>
                <w:webHidden/>
                <w:sz w:val="24"/>
                <w:szCs w:val="24"/>
              </w:rPr>
              <w:tab/>
            </w:r>
            <w:r w:rsidRPr="00166117">
              <w:rPr>
                <w:webHidden/>
                <w:sz w:val="24"/>
                <w:szCs w:val="24"/>
              </w:rPr>
              <w:fldChar w:fldCharType="begin"/>
            </w:r>
            <w:r w:rsidRPr="00166117">
              <w:rPr>
                <w:webHidden/>
                <w:sz w:val="24"/>
                <w:szCs w:val="24"/>
              </w:rPr>
              <w:instrText xml:space="preserve"> PAGEREF _Toc190428746 \h </w:instrText>
            </w:r>
            <w:r w:rsidRPr="00166117">
              <w:rPr>
                <w:webHidden/>
                <w:sz w:val="24"/>
                <w:szCs w:val="24"/>
              </w:rPr>
            </w:r>
            <w:r w:rsidRPr="00166117">
              <w:rPr>
                <w:webHidden/>
                <w:sz w:val="24"/>
                <w:szCs w:val="24"/>
              </w:rPr>
              <w:fldChar w:fldCharType="separate"/>
            </w:r>
            <w:r w:rsidR="00B974DE">
              <w:rPr>
                <w:webHidden/>
                <w:sz w:val="24"/>
                <w:szCs w:val="24"/>
              </w:rPr>
              <w:t>15</w:t>
            </w:r>
            <w:r w:rsidRPr="00166117">
              <w:rPr>
                <w:webHidden/>
                <w:sz w:val="24"/>
                <w:szCs w:val="24"/>
              </w:rPr>
              <w:fldChar w:fldCharType="end"/>
            </w:r>
          </w:hyperlink>
        </w:p>
        <w:p w:rsidRPr="00166117" w:rsidR="00E3681E" w:rsidRDefault="00E3681E" w14:paraId="3D8F4505" w14:textId="058BC2B7">
          <w:pPr>
            <w:pStyle w:val="TOC2"/>
            <w:rPr>
              <w:kern w:val="2"/>
              <w:sz w:val="22"/>
              <w:szCs w:val="22"/>
              <w:lang w:eastAsia="es-AR"/>
              <w14:ligatures w14:val="standardContextual"/>
            </w:rPr>
          </w:pPr>
          <w:hyperlink w:history="1" w:anchor="_Toc190428747">
            <w:r w:rsidRPr="00166117">
              <w:rPr>
                <w:rStyle w:val="Hyperlink"/>
                <w:sz w:val="24"/>
                <w:szCs w:val="24"/>
              </w:rPr>
              <w:t>RECONOCIMIENTO DE IMÁGENES</w:t>
            </w:r>
            <w:r w:rsidRPr="00166117">
              <w:rPr>
                <w:webHidden/>
                <w:sz w:val="24"/>
                <w:szCs w:val="24"/>
              </w:rPr>
              <w:tab/>
            </w:r>
            <w:r w:rsidRPr="00166117">
              <w:rPr>
                <w:webHidden/>
                <w:sz w:val="24"/>
                <w:szCs w:val="24"/>
              </w:rPr>
              <w:fldChar w:fldCharType="begin"/>
            </w:r>
            <w:r w:rsidRPr="00166117">
              <w:rPr>
                <w:webHidden/>
                <w:sz w:val="24"/>
                <w:szCs w:val="24"/>
              </w:rPr>
              <w:instrText xml:space="preserve"> PAGEREF _Toc190428747 \h </w:instrText>
            </w:r>
            <w:r w:rsidRPr="00166117">
              <w:rPr>
                <w:webHidden/>
                <w:sz w:val="24"/>
                <w:szCs w:val="24"/>
              </w:rPr>
            </w:r>
            <w:r w:rsidRPr="00166117">
              <w:rPr>
                <w:webHidden/>
                <w:sz w:val="24"/>
                <w:szCs w:val="24"/>
              </w:rPr>
              <w:fldChar w:fldCharType="separate"/>
            </w:r>
            <w:r w:rsidR="00B974DE">
              <w:rPr>
                <w:webHidden/>
                <w:sz w:val="24"/>
                <w:szCs w:val="24"/>
              </w:rPr>
              <w:t>16</w:t>
            </w:r>
            <w:r w:rsidRPr="00166117">
              <w:rPr>
                <w:webHidden/>
                <w:sz w:val="24"/>
                <w:szCs w:val="24"/>
              </w:rPr>
              <w:fldChar w:fldCharType="end"/>
            </w:r>
          </w:hyperlink>
        </w:p>
        <w:p w:rsidRPr="00166117" w:rsidR="00E3681E" w:rsidRDefault="00E3681E" w14:paraId="3C57AB41" w14:textId="32CD2F44">
          <w:pPr>
            <w:pStyle w:val="TOC2"/>
            <w:rPr>
              <w:kern w:val="2"/>
              <w:sz w:val="22"/>
              <w:szCs w:val="22"/>
              <w:lang w:eastAsia="es-AR"/>
              <w14:ligatures w14:val="standardContextual"/>
            </w:rPr>
          </w:pPr>
          <w:hyperlink w:history="1" w:anchor="_Toc190428748">
            <w:r w:rsidRPr="00166117">
              <w:rPr>
                <w:rStyle w:val="Hyperlink"/>
                <w:sz w:val="24"/>
                <w:szCs w:val="24"/>
              </w:rPr>
              <w:t>MOVIMIENTO DE MOTORES</w:t>
            </w:r>
            <w:r w:rsidRPr="00166117">
              <w:rPr>
                <w:webHidden/>
                <w:sz w:val="24"/>
                <w:szCs w:val="24"/>
              </w:rPr>
              <w:tab/>
            </w:r>
            <w:r w:rsidRPr="00166117">
              <w:rPr>
                <w:webHidden/>
                <w:sz w:val="24"/>
                <w:szCs w:val="24"/>
              </w:rPr>
              <w:fldChar w:fldCharType="begin"/>
            </w:r>
            <w:r w:rsidRPr="00166117">
              <w:rPr>
                <w:webHidden/>
                <w:sz w:val="24"/>
                <w:szCs w:val="24"/>
              </w:rPr>
              <w:instrText xml:space="preserve"> PAGEREF _Toc190428748 \h </w:instrText>
            </w:r>
            <w:r w:rsidRPr="00166117">
              <w:rPr>
                <w:webHidden/>
                <w:sz w:val="24"/>
                <w:szCs w:val="24"/>
              </w:rPr>
            </w:r>
            <w:r w:rsidRPr="00166117">
              <w:rPr>
                <w:webHidden/>
                <w:sz w:val="24"/>
                <w:szCs w:val="24"/>
              </w:rPr>
              <w:fldChar w:fldCharType="separate"/>
            </w:r>
            <w:r w:rsidR="00B974DE">
              <w:rPr>
                <w:webHidden/>
                <w:sz w:val="24"/>
                <w:szCs w:val="24"/>
              </w:rPr>
              <w:t>17</w:t>
            </w:r>
            <w:r w:rsidRPr="00166117">
              <w:rPr>
                <w:webHidden/>
                <w:sz w:val="24"/>
                <w:szCs w:val="24"/>
              </w:rPr>
              <w:fldChar w:fldCharType="end"/>
            </w:r>
          </w:hyperlink>
        </w:p>
        <w:p w:rsidRPr="00166117" w:rsidR="00E3681E" w:rsidRDefault="00E3681E" w14:paraId="0A51BFAC" w14:textId="4B7909CF">
          <w:pPr>
            <w:pStyle w:val="TOC2"/>
            <w:rPr>
              <w:kern w:val="2"/>
              <w:sz w:val="22"/>
              <w:szCs w:val="22"/>
              <w:lang w:eastAsia="es-AR"/>
              <w14:ligatures w14:val="standardContextual"/>
            </w:rPr>
          </w:pPr>
          <w:hyperlink w:history="1" w:anchor="_Toc190428749">
            <w:r w:rsidRPr="00166117">
              <w:rPr>
                <w:rStyle w:val="Hyperlink"/>
                <w:sz w:val="24"/>
                <w:szCs w:val="24"/>
              </w:rPr>
              <w:t>CONEXIÓN Y COMUNICACIÓN UART</w:t>
            </w:r>
            <w:r w:rsidRPr="00166117">
              <w:rPr>
                <w:webHidden/>
                <w:sz w:val="24"/>
                <w:szCs w:val="24"/>
              </w:rPr>
              <w:tab/>
            </w:r>
            <w:r w:rsidRPr="00166117">
              <w:rPr>
                <w:webHidden/>
                <w:sz w:val="24"/>
                <w:szCs w:val="24"/>
              </w:rPr>
              <w:fldChar w:fldCharType="begin"/>
            </w:r>
            <w:r w:rsidRPr="00166117">
              <w:rPr>
                <w:webHidden/>
                <w:sz w:val="24"/>
                <w:szCs w:val="24"/>
              </w:rPr>
              <w:instrText xml:space="preserve"> PAGEREF _Toc190428749 \h </w:instrText>
            </w:r>
            <w:r w:rsidRPr="00166117">
              <w:rPr>
                <w:webHidden/>
                <w:sz w:val="24"/>
                <w:szCs w:val="24"/>
              </w:rPr>
            </w:r>
            <w:r w:rsidRPr="00166117">
              <w:rPr>
                <w:webHidden/>
                <w:sz w:val="24"/>
                <w:szCs w:val="24"/>
              </w:rPr>
              <w:fldChar w:fldCharType="separate"/>
            </w:r>
            <w:r w:rsidR="00B974DE">
              <w:rPr>
                <w:webHidden/>
                <w:sz w:val="24"/>
                <w:szCs w:val="24"/>
              </w:rPr>
              <w:t>19</w:t>
            </w:r>
            <w:r w:rsidRPr="00166117">
              <w:rPr>
                <w:webHidden/>
                <w:sz w:val="24"/>
                <w:szCs w:val="24"/>
              </w:rPr>
              <w:fldChar w:fldCharType="end"/>
            </w:r>
          </w:hyperlink>
        </w:p>
        <w:p w:rsidRPr="00166117" w:rsidR="00E3681E" w:rsidRDefault="00E3681E" w14:paraId="7D32E1E7" w14:textId="5271DD8B">
          <w:pPr>
            <w:pStyle w:val="TOC2"/>
            <w:rPr>
              <w:kern w:val="2"/>
              <w:sz w:val="22"/>
              <w:szCs w:val="22"/>
              <w:lang w:eastAsia="es-AR"/>
              <w14:ligatures w14:val="standardContextual"/>
            </w:rPr>
          </w:pPr>
          <w:hyperlink w:history="1" w:anchor="_Toc190428750">
            <w:r w:rsidRPr="00166117">
              <w:rPr>
                <w:rStyle w:val="Hyperlink"/>
                <w:sz w:val="24"/>
                <w:szCs w:val="24"/>
              </w:rPr>
              <w:t>CÓDIGO</w:t>
            </w:r>
            <w:r w:rsidRPr="00166117">
              <w:rPr>
                <w:webHidden/>
                <w:sz w:val="24"/>
                <w:szCs w:val="24"/>
              </w:rPr>
              <w:tab/>
            </w:r>
            <w:r w:rsidRPr="00166117">
              <w:rPr>
                <w:webHidden/>
                <w:sz w:val="24"/>
                <w:szCs w:val="24"/>
              </w:rPr>
              <w:fldChar w:fldCharType="begin"/>
            </w:r>
            <w:r w:rsidRPr="00166117">
              <w:rPr>
                <w:webHidden/>
                <w:sz w:val="24"/>
                <w:szCs w:val="24"/>
              </w:rPr>
              <w:instrText xml:space="preserve"> PAGEREF _Toc190428750 \h </w:instrText>
            </w:r>
            <w:r w:rsidRPr="00166117">
              <w:rPr>
                <w:webHidden/>
                <w:sz w:val="24"/>
                <w:szCs w:val="24"/>
              </w:rPr>
            </w:r>
            <w:r w:rsidRPr="00166117">
              <w:rPr>
                <w:webHidden/>
                <w:sz w:val="24"/>
                <w:szCs w:val="24"/>
              </w:rPr>
              <w:fldChar w:fldCharType="separate"/>
            </w:r>
            <w:r w:rsidR="00B974DE">
              <w:rPr>
                <w:webHidden/>
                <w:sz w:val="24"/>
                <w:szCs w:val="24"/>
              </w:rPr>
              <w:t>19</w:t>
            </w:r>
            <w:r w:rsidRPr="00166117">
              <w:rPr>
                <w:webHidden/>
                <w:sz w:val="24"/>
                <w:szCs w:val="24"/>
              </w:rPr>
              <w:fldChar w:fldCharType="end"/>
            </w:r>
          </w:hyperlink>
        </w:p>
        <w:p w:rsidRPr="00166117" w:rsidR="00E3681E" w:rsidRDefault="00E3681E" w14:paraId="24115281" w14:textId="27DE4BB4">
          <w:pPr>
            <w:pStyle w:val="TOC1"/>
            <w:rPr>
              <w:b w:val="0"/>
              <w:bCs w:val="0"/>
              <w:kern w:val="2"/>
              <w:sz w:val="22"/>
              <w:szCs w:val="22"/>
              <w:lang w:eastAsia="es-AR"/>
              <w14:ligatures w14:val="standardContextual"/>
            </w:rPr>
          </w:pPr>
          <w:hyperlink w:history="1" w:anchor="_Toc190428751">
            <w:r w:rsidRPr="00166117">
              <w:rPr>
                <w:rStyle w:val="Hyperlink"/>
                <w:sz w:val="28"/>
                <w:szCs w:val="28"/>
              </w:rPr>
              <w:t>VALIDACIÓN</w:t>
            </w:r>
            <w:r w:rsidRPr="00166117">
              <w:rPr>
                <w:webHidden/>
                <w:sz w:val="28"/>
                <w:szCs w:val="28"/>
              </w:rPr>
              <w:tab/>
            </w:r>
            <w:r w:rsidRPr="00166117">
              <w:rPr>
                <w:webHidden/>
                <w:sz w:val="28"/>
                <w:szCs w:val="28"/>
              </w:rPr>
              <w:fldChar w:fldCharType="begin"/>
            </w:r>
            <w:r w:rsidRPr="00166117">
              <w:rPr>
                <w:webHidden/>
                <w:sz w:val="28"/>
                <w:szCs w:val="28"/>
              </w:rPr>
              <w:instrText xml:space="preserve"> PAGEREF _Toc190428751 \h </w:instrText>
            </w:r>
            <w:r w:rsidRPr="00166117">
              <w:rPr>
                <w:webHidden/>
                <w:sz w:val="28"/>
                <w:szCs w:val="28"/>
              </w:rPr>
            </w:r>
            <w:r w:rsidRPr="00166117">
              <w:rPr>
                <w:webHidden/>
                <w:sz w:val="28"/>
                <w:szCs w:val="28"/>
              </w:rPr>
              <w:fldChar w:fldCharType="separate"/>
            </w:r>
            <w:r w:rsidR="00B974DE">
              <w:rPr>
                <w:webHidden/>
                <w:sz w:val="28"/>
                <w:szCs w:val="28"/>
              </w:rPr>
              <w:t>20</w:t>
            </w:r>
            <w:r w:rsidRPr="00166117">
              <w:rPr>
                <w:webHidden/>
                <w:sz w:val="28"/>
                <w:szCs w:val="28"/>
              </w:rPr>
              <w:fldChar w:fldCharType="end"/>
            </w:r>
          </w:hyperlink>
        </w:p>
        <w:p w:rsidRPr="00166117" w:rsidR="00E3681E" w:rsidRDefault="00E3681E" w14:paraId="4796F4CE" w14:textId="4148B8CC">
          <w:pPr>
            <w:pStyle w:val="TOC1"/>
            <w:rPr>
              <w:b w:val="0"/>
              <w:bCs w:val="0"/>
              <w:kern w:val="2"/>
              <w:sz w:val="22"/>
              <w:szCs w:val="22"/>
              <w:lang w:eastAsia="es-AR"/>
              <w14:ligatures w14:val="standardContextual"/>
            </w:rPr>
          </w:pPr>
          <w:hyperlink w:history="1" w:anchor="_Toc190428752">
            <w:r w:rsidRPr="00166117">
              <w:rPr>
                <w:rStyle w:val="Hyperlink"/>
                <w:sz w:val="28"/>
                <w:szCs w:val="28"/>
              </w:rPr>
              <w:t>CONCLUSIÓN</w:t>
            </w:r>
            <w:r w:rsidRPr="00166117">
              <w:rPr>
                <w:webHidden/>
                <w:sz w:val="28"/>
                <w:szCs w:val="28"/>
              </w:rPr>
              <w:tab/>
            </w:r>
            <w:r w:rsidRPr="00166117">
              <w:rPr>
                <w:webHidden/>
                <w:sz w:val="28"/>
                <w:szCs w:val="28"/>
              </w:rPr>
              <w:fldChar w:fldCharType="begin"/>
            </w:r>
            <w:r w:rsidRPr="00166117">
              <w:rPr>
                <w:webHidden/>
                <w:sz w:val="28"/>
                <w:szCs w:val="28"/>
              </w:rPr>
              <w:instrText xml:space="preserve"> PAGEREF _Toc190428752 \h </w:instrText>
            </w:r>
            <w:r w:rsidRPr="00166117">
              <w:rPr>
                <w:webHidden/>
                <w:sz w:val="28"/>
                <w:szCs w:val="28"/>
              </w:rPr>
            </w:r>
            <w:r w:rsidRPr="00166117">
              <w:rPr>
                <w:webHidden/>
                <w:sz w:val="28"/>
                <w:szCs w:val="28"/>
              </w:rPr>
              <w:fldChar w:fldCharType="separate"/>
            </w:r>
            <w:r w:rsidR="00B974DE">
              <w:rPr>
                <w:webHidden/>
                <w:sz w:val="28"/>
                <w:szCs w:val="28"/>
              </w:rPr>
              <w:t>20</w:t>
            </w:r>
            <w:r w:rsidRPr="00166117">
              <w:rPr>
                <w:webHidden/>
                <w:sz w:val="28"/>
                <w:szCs w:val="28"/>
              </w:rPr>
              <w:fldChar w:fldCharType="end"/>
            </w:r>
          </w:hyperlink>
        </w:p>
        <w:p w:rsidRPr="00166117" w:rsidR="00E3681E" w:rsidRDefault="00E3681E" w14:paraId="053A69CB" w14:textId="2425E5D5">
          <w:pPr>
            <w:pStyle w:val="TOC2"/>
            <w:rPr>
              <w:kern w:val="2"/>
              <w:sz w:val="22"/>
              <w:szCs w:val="22"/>
              <w:lang w:eastAsia="es-AR"/>
              <w14:ligatures w14:val="standardContextual"/>
            </w:rPr>
          </w:pPr>
          <w:hyperlink w:history="1" w:anchor="_Toc190428753">
            <w:r w:rsidRPr="00166117">
              <w:rPr>
                <w:rStyle w:val="Hyperlink"/>
                <w:sz w:val="24"/>
                <w:szCs w:val="24"/>
              </w:rPr>
              <w:t>CUMPLIMIENTO DE OBJETIVOS</w:t>
            </w:r>
            <w:r w:rsidRPr="00166117">
              <w:rPr>
                <w:webHidden/>
                <w:sz w:val="24"/>
                <w:szCs w:val="24"/>
              </w:rPr>
              <w:tab/>
            </w:r>
            <w:r w:rsidRPr="00166117">
              <w:rPr>
                <w:webHidden/>
                <w:sz w:val="24"/>
                <w:szCs w:val="24"/>
              </w:rPr>
              <w:fldChar w:fldCharType="begin"/>
            </w:r>
            <w:r w:rsidRPr="00166117">
              <w:rPr>
                <w:webHidden/>
                <w:sz w:val="24"/>
                <w:szCs w:val="24"/>
              </w:rPr>
              <w:instrText xml:space="preserve"> PAGEREF _Toc190428753 \h </w:instrText>
            </w:r>
            <w:r w:rsidRPr="00166117">
              <w:rPr>
                <w:webHidden/>
                <w:sz w:val="24"/>
                <w:szCs w:val="24"/>
              </w:rPr>
            </w:r>
            <w:r w:rsidRPr="00166117">
              <w:rPr>
                <w:webHidden/>
                <w:sz w:val="24"/>
                <w:szCs w:val="24"/>
              </w:rPr>
              <w:fldChar w:fldCharType="separate"/>
            </w:r>
            <w:r w:rsidR="00B974DE">
              <w:rPr>
                <w:webHidden/>
                <w:sz w:val="24"/>
                <w:szCs w:val="24"/>
              </w:rPr>
              <w:t>20</w:t>
            </w:r>
            <w:r w:rsidRPr="00166117">
              <w:rPr>
                <w:webHidden/>
                <w:sz w:val="24"/>
                <w:szCs w:val="24"/>
              </w:rPr>
              <w:fldChar w:fldCharType="end"/>
            </w:r>
          </w:hyperlink>
        </w:p>
        <w:p w:rsidRPr="00166117" w:rsidR="00E3681E" w:rsidRDefault="00E3681E" w14:paraId="2CF933E4" w14:textId="5485A9BE">
          <w:pPr>
            <w:pStyle w:val="TOC2"/>
            <w:rPr>
              <w:kern w:val="2"/>
              <w:sz w:val="22"/>
              <w:szCs w:val="22"/>
              <w:lang w:eastAsia="es-AR"/>
              <w14:ligatures w14:val="standardContextual"/>
            </w:rPr>
          </w:pPr>
          <w:hyperlink w:history="1" w:anchor="_Toc190428754">
            <w:r w:rsidRPr="00166117">
              <w:rPr>
                <w:rStyle w:val="Hyperlink"/>
                <w:sz w:val="24"/>
                <w:szCs w:val="24"/>
              </w:rPr>
              <w:t>EVALUACIÓN DE REQUERIMIENTOS</w:t>
            </w:r>
            <w:r w:rsidRPr="00166117">
              <w:rPr>
                <w:webHidden/>
                <w:sz w:val="24"/>
                <w:szCs w:val="24"/>
              </w:rPr>
              <w:tab/>
            </w:r>
            <w:r w:rsidRPr="00166117">
              <w:rPr>
                <w:webHidden/>
                <w:sz w:val="24"/>
                <w:szCs w:val="24"/>
              </w:rPr>
              <w:fldChar w:fldCharType="begin"/>
            </w:r>
            <w:r w:rsidRPr="00166117">
              <w:rPr>
                <w:webHidden/>
                <w:sz w:val="24"/>
                <w:szCs w:val="24"/>
              </w:rPr>
              <w:instrText xml:space="preserve"> PAGEREF _Toc190428754 \h </w:instrText>
            </w:r>
            <w:r w:rsidRPr="00166117">
              <w:rPr>
                <w:webHidden/>
                <w:sz w:val="24"/>
                <w:szCs w:val="24"/>
              </w:rPr>
            </w:r>
            <w:r w:rsidRPr="00166117">
              <w:rPr>
                <w:webHidden/>
                <w:sz w:val="24"/>
                <w:szCs w:val="24"/>
              </w:rPr>
              <w:fldChar w:fldCharType="separate"/>
            </w:r>
            <w:r w:rsidR="00B974DE">
              <w:rPr>
                <w:webHidden/>
                <w:sz w:val="24"/>
                <w:szCs w:val="24"/>
              </w:rPr>
              <w:t>21</w:t>
            </w:r>
            <w:r w:rsidRPr="00166117">
              <w:rPr>
                <w:webHidden/>
                <w:sz w:val="24"/>
                <w:szCs w:val="24"/>
              </w:rPr>
              <w:fldChar w:fldCharType="end"/>
            </w:r>
          </w:hyperlink>
        </w:p>
        <w:p w:rsidRPr="00166117" w:rsidR="00E3681E" w:rsidRDefault="00E3681E" w14:paraId="2D296A10" w14:textId="3D4728A1">
          <w:pPr>
            <w:pStyle w:val="TOC2"/>
            <w:rPr>
              <w:kern w:val="2"/>
              <w:sz w:val="22"/>
              <w:szCs w:val="22"/>
              <w:lang w:eastAsia="es-AR"/>
              <w14:ligatures w14:val="standardContextual"/>
            </w:rPr>
          </w:pPr>
          <w:hyperlink w:history="1" w:anchor="_Toc190428759">
            <w:r w:rsidRPr="00166117">
              <w:rPr>
                <w:rStyle w:val="Hyperlink"/>
                <w:sz w:val="24"/>
                <w:szCs w:val="24"/>
              </w:rPr>
              <w:t>ESCALABILIDAD</w:t>
            </w:r>
            <w:r w:rsidRPr="00166117">
              <w:rPr>
                <w:webHidden/>
                <w:sz w:val="24"/>
                <w:szCs w:val="24"/>
              </w:rPr>
              <w:tab/>
            </w:r>
            <w:r w:rsidRPr="00166117">
              <w:rPr>
                <w:webHidden/>
                <w:sz w:val="24"/>
                <w:szCs w:val="24"/>
              </w:rPr>
              <w:fldChar w:fldCharType="begin"/>
            </w:r>
            <w:r w:rsidRPr="00166117">
              <w:rPr>
                <w:webHidden/>
                <w:sz w:val="24"/>
                <w:szCs w:val="24"/>
              </w:rPr>
              <w:instrText xml:space="preserve"> PAGEREF _Toc190428759 \h </w:instrText>
            </w:r>
            <w:r w:rsidRPr="00166117">
              <w:rPr>
                <w:webHidden/>
                <w:sz w:val="24"/>
                <w:szCs w:val="24"/>
              </w:rPr>
            </w:r>
            <w:r w:rsidRPr="00166117">
              <w:rPr>
                <w:webHidden/>
                <w:sz w:val="24"/>
                <w:szCs w:val="24"/>
              </w:rPr>
              <w:fldChar w:fldCharType="separate"/>
            </w:r>
            <w:r w:rsidR="00B974DE">
              <w:rPr>
                <w:webHidden/>
                <w:sz w:val="24"/>
                <w:szCs w:val="24"/>
              </w:rPr>
              <w:t>24</w:t>
            </w:r>
            <w:r w:rsidRPr="00166117">
              <w:rPr>
                <w:webHidden/>
                <w:sz w:val="24"/>
                <w:szCs w:val="24"/>
              </w:rPr>
              <w:fldChar w:fldCharType="end"/>
            </w:r>
          </w:hyperlink>
        </w:p>
        <w:p w:rsidRPr="00166117" w:rsidR="00E3681E" w:rsidRDefault="00E3681E" w14:paraId="28D6B06B" w14:textId="725B1E90">
          <w:pPr>
            <w:pStyle w:val="TOC1"/>
            <w:rPr>
              <w:b w:val="0"/>
              <w:bCs w:val="0"/>
              <w:kern w:val="2"/>
              <w:sz w:val="22"/>
              <w:szCs w:val="22"/>
              <w:lang w:eastAsia="es-AR"/>
              <w14:ligatures w14:val="standardContextual"/>
            </w:rPr>
          </w:pPr>
          <w:hyperlink w:history="1" w:anchor="_Toc190428760">
            <w:r w:rsidRPr="00166117">
              <w:rPr>
                <w:rStyle w:val="Hyperlink"/>
                <w:sz w:val="28"/>
                <w:szCs w:val="28"/>
                <w:lang w:val="en-US"/>
              </w:rPr>
              <w:t>BIBLIOGRAFÍA</w:t>
            </w:r>
            <w:r w:rsidRPr="00166117">
              <w:rPr>
                <w:webHidden/>
                <w:sz w:val="28"/>
                <w:szCs w:val="28"/>
              </w:rPr>
              <w:tab/>
            </w:r>
            <w:r w:rsidRPr="00166117">
              <w:rPr>
                <w:webHidden/>
                <w:sz w:val="28"/>
                <w:szCs w:val="28"/>
              </w:rPr>
              <w:fldChar w:fldCharType="begin"/>
            </w:r>
            <w:r w:rsidRPr="00166117">
              <w:rPr>
                <w:webHidden/>
                <w:sz w:val="28"/>
                <w:szCs w:val="28"/>
              </w:rPr>
              <w:instrText xml:space="preserve"> PAGEREF _Toc190428760 \h </w:instrText>
            </w:r>
            <w:r w:rsidRPr="00166117">
              <w:rPr>
                <w:webHidden/>
                <w:sz w:val="28"/>
                <w:szCs w:val="28"/>
              </w:rPr>
            </w:r>
            <w:r w:rsidRPr="00166117">
              <w:rPr>
                <w:webHidden/>
                <w:sz w:val="28"/>
                <w:szCs w:val="28"/>
              </w:rPr>
              <w:fldChar w:fldCharType="separate"/>
            </w:r>
            <w:r w:rsidR="00B974DE">
              <w:rPr>
                <w:webHidden/>
                <w:sz w:val="28"/>
                <w:szCs w:val="28"/>
              </w:rPr>
              <w:t>25</w:t>
            </w:r>
            <w:r w:rsidRPr="00166117">
              <w:rPr>
                <w:webHidden/>
                <w:sz w:val="28"/>
                <w:szCs w:val="28"/>
              </w:rPr>
              <w:fldChar w:fldCharType="end"/>
            </w:r>
          </w:hyperlink>
        </w:p>
        <w:p w:rsidRPr="00166117" w:rsidR="00E3681E" w:rsidRDefault="00E3681E" w14:paraId="4F3AD316" w14:textId="0941ECBD">
          <w:pPr>
            <w:pStyle w:val="TOC1"/>
            <w:rPr>
              <w:b w:val="0"/>
              <w:bCs w:val="0"/>
              <w:kern w:val="2"/>
              <w:sz w:val="22"/>
              <w:szCs w:val="22"/>
              <w:lang w:eastAsia="es-AR"/>
              <w14:ligatures w14:val="standardContextual"/>
            </w:rPr>
          </w:pPr>
          <w:hyperlink w:history="1" w:anchor="_Toc190428761">
            <w:r w:rsidRPr="00166117">
              <w:rPr>
                <w:rStyle w:val="Hyperlink"/>
                <w:sz w:val="28"/>
                <w:szCs w:val="28"/>
                <w:lang w:val="en-US"/>
              </w:rPr>
              <w:t>ANEXO</w:t>
            </w:r>
            <w:r w:rsidRPr="00166117">
              <w:rPr>
                <w:webHidden/>
                <w:sz w:val="28"/>
                <w:szCs w:val="28"/>
              </w:rPr>
              <w:tab/>
            </w:r>
            <w:r w:rsidRPr="00166117">
              <w:rPr>
                <w:webHidden/>
                <w:sz w:val="28"/>
                <w:szCs w:val="28"/>
              </w:rPr>
              <w:fldChar w:fldCharType="begin"/>
            </w:r>
            <w:r w:rsidRPr="00166117">
              <w:rPr>
                <w:webHidden/>
                <w:sz w:val="28"/>
                <w:szCs w:val="28"/>
              </w:rPr>
              <w:instrText xml:space="preserve"> PAGEREF _Toc190428761 \h </w:instrText>
            </w:r>
            <w:r w:rsidRPr="00166117">
              <w:rPr>
                <w:webHidden/>
                <w:sz w:val="28"/>
                <w:szCs w:val="28"/>
              </w:rPr>
            </w:r>
            <w:r w:rsidRPr="00166117">
              <w:rPr>
                <w:webHidden/>
                <w:sz w:val="28"/>
                <w:szCs w:val="28"/>
              </w:rPr>
              <w:fldChar w:fldCharType="separate"/>
            </w:r>
            <w:r w:rsidR="00B974DE">
              <w:rPr>
                <w:webHidden/>
                <w:sz w:val="28"/>
                <w:szCs w:val="28"/>
              </w:rPr>
              <w:t>26</w:t>
            </w:r>
            <w:r w:rsidRPr="00166117">
              <w:rPr>
                <w:webHidden/>
                <w:sz w:val="28"/>
                <w:szCs w:val="28"/>
              </w:rPr>
              <w:fldChar w:fldCharType="end"/>
            </w:r>
          </w:hyperlink>
        </w:p>
        <w:p w:rsidRPr="00166117" w:rsidR="00E3681E" w:rsidRDefault="00E3681E" w14:paraId="1EC0C125" w14:textId="1406A873">
          <w:pPr>
            <w:pStyle w:val="TOC2"/>
            <w:rPr>
              <w:kern w:val="2"/>
              <w:sz w:val="22"/>
              <w:szCs w:val="22"/>
              <w:lang w:eastAsia="es-AR"/>
              <w14:ligatures w14:val="standardContextual"/>
            </w:rPr>
          </w:pPr>
          <w:hyperlink w:history="1" w:anchor="_Toc190428762">
            <w:r w:rsidRPr="00166117">
              <w:rPr>
                <w:rStyle w:val="Hyperlink"/>
                <w:sz w:val="24"/>
                <w:szCs w:val="24"/>
              </w:rPr>
              <w:t>DIVISIÓN DE TAREAS</w:t>
            </w:r>
            <w:r w:rsidRPr="00166117">
              <w:rPr>
                <w:webHidden/>
                <w:sz w:val="24"/>
                <w:szCs w:val="24"/>
              </w:rPr>
              <w:tab/>
            </w:r>
            <w:r w:rsidRPr="00166117">
              <w:rPr>
                <w:webHidden/>
                <w:sz w:val="24"/>
                <w:szCs w:val="24"/>
              </w:rPr>
              <w:fldChar w:fldCharType="begin"/>
            </w:r>
            <w:r w:rsidRPr="00166117">
              <w:rPr>
                <w:webHidden/>
                <w:sz w:val="24"/>
                <w:szCs w:val="24"/>
              </w:rPr>
              <w:instrText xml:space="preserve"> PAGEREF _Toc190428762 \h </w:instrText>
            </w:r>
            <w:r w:rsidRPr="00166117">
              <w:rPr>
                <w:webHidden/>
                <w:sz w:val="24"/>
                <w:szCs w:val="24"/>
              </w:rPr>
            </w:r>
            <w:r w:rsidRPr="00166117">
              <w:rPr>
                <w:webHidden/>
                <w:sz w:val="24"/>
                <w:szCs w:val="24"/>
              </w:rPr>
              <w:fldChar w:fldCharType="separate"/>
            </w:r>
            <w:r w:rsidR="00B974DE">
              <w:rPr>
                <w:webHidden/>
                <w:sz w:val="24"/>
                <w:szCs w:val="24"/>
              </w:rPr>
              <w:t>26</w:t>
            </w:r>
            <w:r w:rsidRPr="00166117">
              <w:rPr>
                <w:webHidden/>
                <w:sz w:val="24"/>
                <w:szCs w:val="24"/>
              </w:rPr>
              <w:fldChar w:fldCharType="end"/>
            </w:r>
          </w:hyperlink>
        </w:p>
        <w:p w:rsidRPr="00166117" w:rsidR="00E3681E" w:rsidRDefault="00E3681E" w14:paraId="63BE6D39" w14:textId="63DD1153">
          <w:pPr>
            <w:pStyle w:val="TOC2"/>
            <w:rPr>
              <w:kern w:val="2"/>
              <w:sz w:val="22"/>
              <w:szCs w:val="22"/>
              <w:lang w:eastAsia="es-AR"/>
              <w14:ligatures w14:val="standardContextual"/>
            </w:rPr>
          </w:pPr>
          <w:hyperlink w:history="1" w:anchor="_Toc190428763">
            <w:r w:rsidRPr="00166117">
              <w:rPr>
                <w:rStyle w:val="Hyperlink"/>
                <w:sz w:val="24"/>
                <w:szCs w:val="24"/>
              </w:rPr>
              <w:t>CALENDARIO DE ACTIVIDADES</w:t>
            </w:r>
            <w:r w:rsidRPr="00166117">
              <w:rPr>
                <w:webHidden/>
                <w:sz w:val="24"/>
                <w:szCs w:val="24"/>
              </w:rPr>
              <w:tab/>
            </w:r>
            <w:r w:rsidRPr="00166117">
              <w:rPr>
                <w:webHidden/>
                <w:sz w:val="24"/>
                <w:szCs w:val="24"/>
              </w:rPr>
              <w:fldChar w:fldCharType="begin"/>
            </w:r>
            <w:r w:rsidRPr="00166117">
              <w:rPr>
                <w:webHidden/>
                <w:sz w:val="24"/>
                <w:szCs w:val="24"/>
              </w:rPr>
              <w:instrText xml:space="preserve"> PAGEREF _Toc190428763 \h </w:instrText>
            </w:r>
            <w:r w:rsidRPr="00166117">
              <w:rPr>
                <w:webHidden/>
                <w:sz w:val="24"/>
                <w:szCs w:val="24"/>
              </w:rPr>
            </w:r>
            <w:r w:rsidRPr="00166117">
              <w:rPr>
                <w:webHidden/>
                <w:sz w:val="24"/>
                <w:szCs w:val="24"/>
              </w:rPr>
              <w:fldChar w:fldCharType="separate"/>
            </w:r>
            <w:r w:rsidR="00B974DE">
              <w:rPr>
                <w:webHidden/>
                <w:sz w:val="24"/>
                <w:szCs w:val="24"/>
              </w:rPr>
              <w:t>27</w:t>
            </w:r>
            <w:r w:rsidRPr="00166117">
              <w:rPr>
                <w:webHidden/>
                <w:sz w:val="24"/>
                <w:szCs w:val="24"/>
              </w:rPr>
              <w:fldChar w:fldCharType="end"/>
            </w:r>
          </w:hyperlink>
        </w:p>
        <w:p w:rsidRPr="000952C1" w:rsidR="335BF474" w:rsidP="000952C1" w:rsidRDefault="00550D43" w14:paraId="304D87C0" w14:textId="1B711A2C">
          <w:pPr>
            <w:pStyle w:val="TOC2"/>
            <w:ind w:left="0" w:firstLine="0"/>
            <w:rPr>
              <w:rStyle w:val="Hyperlink"/>
              <w:kern w:val="2"/>
              <w:lang w:eastAsia="es-AR"/>
              <w14:ligatures w14:val="standardContextual"/>
            </w:rPr>
          </w:pPr>
          <w:r>
            <w:fldChar w:fldCharType="end"/>
          </w:r>
        </w:p>
      </w:sdtContent>
    </w:sdt>
    <w:p w:rsidRPr="007133D5" w:rsidR="007133D5" w:rsidRDefault="007133D5" w14:paraId="4C2BBE9B" w14:textId="6825B072">
      <w:pPr>
        <w:rPr>
          <w:b/>
          <w:bCs/>
          <w:sz w:val="32"/>
          <w:szCs w:val="32"/>
        </w:rPr>
      </w:pPr>
    </w:p>
    <w:p w:rsidRPr="007133D5" w:rsidR="007133D5" w:rsidP="007133D5" w:rsidRDefault="007133D5" w14:paraId="07B63E75" w14:textId="77777777">
      <w:pPr>
        <w:rPr>
          <w:lang w:val="es-AR"/>
        </w:rPr>
      </w:pPr>
    </w:p>
    <w:p w:rsidRPr="007133D5" w:rsidR="007133D5" w:rsidP="00A5253A" w:rsidRDefault="007133D5" w14:paraId="4AF23749" w14:textId="7B4D8E9A">
      <w:pPr>
        <w:rPr>
          <w:lang w:val="es-AR"/>
        </w:rPr>
      </w:pPr>
      <w:r>
        <w:rPr>
          <w:lang w:val="es-AR"/>
        </w:rPr>
        <w:br w:type="page"/>
      </w:r>
    </w:p>
    <w:p w:rsidRPr="00F2405F" w:rsidR="00F2405F" w:rsidP="00F2405F" w:rsidRDefault="00F2405F" w14:paraId="67DE103F" w14:textId="520E8C0B">
      <w:pPr>
        <w:pStyle w:val="Heading1"/>
        <w:spacing w:line="276" w:lineRule="auto"/>
        <w:jc w:val="left"/>
        <w:rPr>
          <w:noProof/>
          <w:color w:val="000000" w:themeColor="text2"/>
          <w:sz w:val="40"/>
          <w:szCs w:val="40"/>
          <w:lang w:val="es-AR"/>
        </w:rPr>
      </w:pPr>
      <w:bookmarkStart w:name="_Toc1410246009" w:id="23"/>
      <w:bookmarkStart w:name="_Toc190428730" w:id="24"/>
      <w:r w:rsidRPr="00F622CE">
        <w:rPr>
          <w:noProof/>
          <w:color w:val="000000" w:themeColor="text2"/>
          <w:sz w:val="40"/>
          <w:szCs w:val="40"/>
          <w:lang w:val="es-AR"/>
        </w:rPr>
        <w:t>INTRODUCCIÓN</w:t>
      </w:r>
      <w:bookmarkEnd w:id="23"/>
      <w:bookmarkEnd w:id="24"/>
    </w:p>
    <w:p w:rsidR="00F2405F" w:rsidP="00F2405F" w:rsidRDefault="00A5253A" w14:paraId="4D223A92" w14:textId="4D4B7FB8">
      <w:pPr>
        <w:spacing w:line="240" w:lineRule="auto"/>
        <w:rPr>
          <w:lang w:val="es-AR"/>
        </w:rPr>
      </w:pPr>
      <w:r>
        <w:rPr>
          <w:noProof/>
        </w:rPr>
        <mc:AlternateContent>
          <mc:Choice Requires="wps">
            <w:drawing>
              <wp:anchor distT="0" distB="0" distL="114300" distR="114300" simplePos="0" relativeHeight="251658241" behindDoc="0" locked="0" layoutInCell="1" allowOverlap="1" wp14:anchorId="2B74E91A" wp14:editId="4121EB45">
                <wp:simplePos x="0" y="0"/>
                <wp:positionH relativeFrom="column">
                  <wp:posOffset>-27940</wp:posOffset>
                </wp:positionH>
                <wp:positionV relativeFrom="paragraph">
                  <wp:posOffset>180340</wp:posOffset>
                </wp:positionV>
                <wp:extent cx="6009640" cy="6985"/>
                <wp:effectExtent l="0" t="0" r="10160" b="12065"/>
                <wp:wrapNone/>
                <wp:docPr id="1727304925" name="Conector recto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9640" cy="6985"/>
                        </a:xfrm>
                        <a:prstGeom prst="line">
                          <a:avLst/>
                        </a:prstGeom>
                        <a:noFill/>
                        <a:ln w="25400">
                          <a:solidFill>
                            <a:schemeClr val="tx1">
                              <a:lumMod val="85000"/>
                              <a:lumOff val="15000"/>
                            </a:schemeClr>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7C873147">
              <v:line id="Conector recto 11"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272727 [2749]" strokeweight="2pt" from="-2.2pt,14.2pt" to="471pt,14.75pt" w14:anchorId="000BB3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">
                <v:stroke joinstyle="miter"/>
              </v:line>
            </w:pict>
          </mc:Fallback>
        </mc:AlternateContent>
      </w:r>
    </w:p>
    <w:p w:rsidR="24CA67EC" w:rsidP="00223EB9" w:rsidRDefault="24CA67EC" w14:paraId="45585CC1" w14:textId="047C8C16">
      <w:pPr>
        <w:spacing w:line="360" w:lineRule="auto"/>
        <w:ind w:firstLine="0"/>
        <w:jc w:val="both"/>
        <w:rPr>
          <w:rFonts w:ascii="Times New Roman" w:hAnsi="Times New Roman" w:eastAsia="Times New Roman" w:cs="Times New Roman"/>
        </w:rPr>
      </w:pPr>
    </w:p>
    <w:p w:rsidRPr="00E60F73" w:rsidR="00E60F73" w:rsidP="00223EB9" w:rsidRDefault="00E60F73" w14:paraId="558E1FC7" w14:textId="30EC31D2">
      <w:pPr>
        <w:spacing w:line="360" w:lineRule="auto"/>
        <w:jc w:val="both"/>
        <w:rPr>
          <w:rFonts w:ascii="Times New Roman" w:hAnsi="Times New Roman" w:eastAsia="Times New Roman" w:cs="Times New Roman"/>
          <w:lang w:val="es-AR"/>
        </w:rPr>
      </w:pPr>
      <w:r w:rsidRPr="00E60F73">
        <w:rPr>
          <w:rFonts w:ascii="Times New Roman" w:hAnsi="Times New Roman" w:eastAsia="Times New Roman" w:cs="Times New Roman"/>
          <w:lang w:val="es-AR"/>
        </w:rPr>
        <w:t>E</w:t>
      </w:r>
      <w:r w:rsidR="0088404F">
        <w:rPr>
          <w:rFonts w:ascii="Times New Roman" w:hAnsi="Times New Roman" w:eastAsia="Times New Roman" w:cs="Times New Roman"/>
          <w:lang w:val="es-AR"/>
        </w:rPr>
        <w:t>ste</w:t>
      </w:r>
      <w:r w:rsidRPr="00E60F73">
        <w:rPr>
          <w:rFonts w:ascii="Times New Roman" w:hAnsi="Times New Roman" w:eastAsia="Times New Roman" w:cs="Times New Roman"/>
          <w:lang w:val="es-AR"/>
        </w:rPr>
        <w:t xml:space="preserve"> proyecto nació con la idea original de desarrollar una plataforma mecánica capaz de jugar al ta-te-ti de manera autónoma. Sin embargo, a medida que </w:t>
      </w:r>
      <w:r w:rsidR="00F9260C">
        <w:rPr>
          <w:rFonts w:ascii="Times New Roman" w:hAnsi="Times New Roman" w:eastAsia="Times New Roman" w:cs="Times New Roman"/>
          <w:lang w:val="es-AR"/>
        </w:rPr>
        <w:t>se avanzó</w:t>
      </w:r>
      <w:r w:rsidRPr="00E60F73">
        <w:rPr>
          <w:rFonts w:ascii="Times New Roman" w:hAnsi="Times New Roman" w:eastAsia="Times New Roman" w:cs="Times New Roman"/>
          <w:lang w:val="es-AR"/>
        </w:rPr>
        <w:t xml:space="preserve"> en el diseño y análisis del sistema, </w:t>
      </w:r>
      <w:r w:rsidR="00C36C6A">
        <w:rPr>
          <w:rFonts w:ascii="Times New Roman" w:hAnsi="Times New Roman" w:eastAsia="Times New Roman" w:cs="Times New Roman"/>
          <w:lang w:val="es-AR"/>
        </w:rPr>
        <w:t>se</w:t>
      </w:r>
      <w:r w:rsidR="008C1BBE">
        <w:rPr>
          <w:rFonts w:ascii="Times New Roman" w:hAnsi="Times New Roman" w:eastAsia="Times New Roman" w:cs="Times New Roman"/>
          <w:lang w:val="es-AR"/>
        </w:rPr>
        <w:t xml:space="preserve"> identificó </w:t>
      </w:r>
      <w:r w:rsidRPr="00E60F73">
        <w:rPr>
          <w:rFonts w:ascii="Times New Roman" w:hAnsi="Times New Roman" w:eastAsia="Times New Roman" w:cs="Times New Roman"/>
          <w:lang w:val="es-AR"/>
        </w:rPr>
        <w:t>que un enfoque más versátil y escalable sería desarrollar un robot dibujante. Este cambio no solo simplificó el desarrollo inicial, sino que también abrió la posibilidad de expandir sus capacidades en el futuro.</w:t>
      </w:r>
    </w:p>
    <w:p w:rsidRPr="00E60F73" w:rsidR="00E60F73" w:rsidP="00223EB9" w:rsidRDefault="00E60F73" w14:paraId="4865F846" w14:textId="5AED3DDA">
      <w:pPr>
        <w:spacing w:line="360" w:lineRule="auto"/>
        <w:jc w:val="both"/>
        <w:rPr>
          <w:rFonts w:ascii="Times New Roman" w:hAnsi="Times New Roman" w:eastAsia="Times New Roman" w:cs="Times New Roman"/>
          <w:lang w:val="es-AR"/>
        </w:rPr>
      </w:pPr>
      <w:r w:rsidRPr="00E60F73">
        <w:rPr>
          <w:rFonts w:ascii="Times New Roman" w:hAnsi="Times New Roman" w:eastAsia="Times New Roman" w:cs="Times New Roman"/>
          <w:lang w:val="es-AR"/>
        </w:rPr>
        <w:t xml:space="preserve">El robot, en su versión actual, es capaz de realizar dibujos básicos con una serie de figuras predefinidas. </w:t>
      </w:r>
      <w:r w:rsidRPr="002B41EA" w:rsidR="002B41EA">
        <w:rPr>
          <w:rFonts w:ascii="Times New Roman" w:hAnsi="Times New Roman" w:eastAsia="Times New Roman" w:cs="Times New Roman"/>
        </w:rPr>
        <w:t>Sin embargo, su potencial va mucho más allá: con la implementación de un sistema basado en instrucciones tipo G-code (un lenguaje utilizado para controlar máquinas de dibujo y corte), podría evolucionar hasta ser capaz de dibujar cualquier diseño con precisión</w:t>
      </w:r>
      <w:r w:rsidRPr="00E60F73">
        <w:rPr>
          <w:rFonts w:ascii="Times New Roman" w:hAnsi="Times New Roman" w:eastAsia="Times New Roman" w:cs="Times New Roman"/>
          <w:lang w:val="es-AR"/>
        </w:rPr>
        <w:t>. Además, al integrar una ESP32-CAM, el sistema puede reconocer figuras como círculos y cruces, lo que ya permite una funcionalidad clave para jugar al ta-te-ti. En el futuro, si se mejora la detección de la posición exacta de cada figura, el robot podría jugar al ta-te-ti de manera autónoma y con mayor precisión.</w:t>
      </w:r>
    </w:p>
    <w:p w:rsidRPr="00E60F73" w:rsidR="00E60F73" w:rsidP="00223EB9" w:rsidRDefault="00E60F73" w14:paraId="0AF26D40" w14:textId="255D943E">
      <w:pPr>
        <w:spacing w:line="360" w:lineRule="auto"/>
        <w:jc w:val="both"/>
        <w:rPr>
          <w:rFonts w:ascii="Times New Roman" w:hAnsi="Times New Roman" w:eastAsia="Times New Roman" w:cs="Times New Roman"/>
          <w:lang w:val="es-AR"/>
        </w:rPr>
      </w:pPr>
      <w:r w:rsidRPr="00E60F73">
        <w:rPr>
          <w:rFonts w:ascii="Times New Roman" w:hAnsi="Times New Roman" w:eastAsia="Times New Roman" w:cs="Times New Roman"/>
          <w:lang w:val="es-AR"/>
        </w:rPr>
        <w:t>Más allá de este juego, el proyecto</w:t>
      </w:r>
      <w:r w:rsidR="00B22D25">
        <w:rPr>
          <w:rFonts w:ascii="Times New Roman" w:hAnsi="Times New Roman" w:eastAsia="Times New Roman" w:cs="Times New Roman"/>
          <w:lang w:val="es-AR"/>
        </w:rPr>
        <w:t xml:space="preserve"> puede escalar a </w:t>
      </w:r>
      <w:r w:rsidRPr="00E60F73">
        <w:rPr>
          <w:rFonts w:ascii="Times New Roman" w:hAnsi="Times New Roman" w:eastAsia="Times New Roman" w:cs="Times New Roman"/>
          <w:lang w:val="es-AR"/>
        </w:rPr>
        <w:t>aplicaciones aún más interesantes, como escr</w:t>
      </w:r>
      <w:r w:rsidR="00B22D25">
        <w:rPr>
          <w:rFonts w:ascii="Times New Roman" w:hAnsi="Times New Roman" w:eastAsia="Times New Roman" w:cs="Times New Roman"/>
          <w:lang w:val="es-AR"/>
        </w:rPr>
        <w:t>ibir textos</w:t>
      </w:r>
      <w:r w:rsidRPr="00E60F73">
        <w:rPr>
          <w:rFonts w:ascii="Times New Roman" w:hAnsi="Times New Roman" w:eastAsia="Times New Roman" w:cs="Times New Roman"/>
          <w:lang w:val="es-AR"/>
        </w:rPr>
        <w:t>, reproduc</w:t>
      </w:r>
      <w:r w:rsidR="00B22D25">
        <w:rPr>
          <w:rFonts w:ascii="Times New Roman" w:hAnsi="Times New Roman" w:eastAsia="Times New Roman" w:cs="Times New Roman"/>
          <w:lang w:val="es-AR"/>
        </w:rPr>
        <w:t>ir</w:t>
      </w:r>
      <w:r w:rsidRPr="00E60F73">
        <w:rPr>
          <w:rFonts w:ascii="Times New Roman" w:hAnsi="Times New Roman" w:eastAsia="Times New Roman" w:cs="Times New Roman"/>
          <w:lang w:val="es-AR"/>
        </w:rPr>
        <w:t xml:space="preserve"> bocetos complejos o incluso la interacción con otros sistemas inteligentes. </w:t>
      </w:r>
      <w:r w:rsidR="00500C48">
        <w:rPr>
          <w:rFonts w:ascii="Times New Roman" w:hAnsi="Times New Roman" w:eastAsia="Times New Roman" w:cs="Times New Roman"/>
          <w:lang w:val="es-AR"/>
        </w:rPr>
        <w:t>De este modo, el proyecto no solo cumple con su objetivo inicial, sino que también se convierte en una herramienta escalable con múltiples aplicaciones potenciales.</w:t>
      </w:r>
    </w:p>
    <w:p w:rsidRPr="00E60F73" w:rsidR="00E60F73" w:rsidP="00223EB9" w:rsidRDefault="00E60F73" w14:paraId="1155DF3C" w14:textId="77777777">
      <w:pPr>
        <w:spacing w:line="360" w:lineRule="auto"/>
        <w:jc w:val="both"/>
        <w:rPr>
          <w:rFonts w:ascii="Times New Roman" w:hAnsi="Times New Roman" w:eastAsia="Times New Roman" w:cs="Times New Roman"/>
          <w:lang w:val="es-AR"/>
        </w:rPr>
      </w:pPr>
      <w:r w:rsidRPr="00E60F73">
        <w:rPr>
          <w:rFonts w:ascii="Times New Roman" w:hAnsi="Times New Roman" w:eastAsia="Times New Roman" w:cs="Times New Roman"/>
          <w:lang w:val="es-AR"/>
        </w:rPr>
        <w:t>Este informe detalla el diseño, implementación y funcionamiento del robot dibujante, así como las bases para futuras mejoras que permitirán ampliar sus capacidades.</w:t>
      </w:r>
    </w:p>
    <w:p w:rsidR="000169D2" w:rsidP="00223EB9" w:rsidRDefault="000169D2" w14:paraId="71A54B9F" w14:textId="77777777">
      <w:pPr>
        <w:spacing w:line="360" w:lineRule="auto"/>
        <w:jc w:val="both"/>
        <w:rPr>
          <w:noProof/>
          <w:color w:val="000000" w:themeColor="text2"/>
          <w:sz w:val="40"/>
          <w:szCs w:val="40"/>
          <w:lang w:val="es-AR"/>
        </w:rPr>
      </w:pPr>
    </w:p>
    <w:p w:rsidR="00C06B55" w:rsidRDefault="00C06B55" w14:paraId="250DA5C6" w14:textId="77777777">
      <w:pPr>
        <w:rPr>
          <w:rFonts w:asciiTheme="majorHAnsi" w:hAnsiTheme="majorHAnsi" w:eastAsiaTheme="majorEastAsia" w:cstheme="majorBidi"/>
          <w:b/>
          <w:bCs/>
          <w:noProof/>
          <w:color w:val="000000" w:themeColor="text2"/>
          <w:sz w:val="40"/>
          <w:szCs w:val="40"/>
          <w:lang w:val="es-AR"/>
        </w:rPr>
      </w:pPr>
      <w:r>
        <w:rPr>
          <w:noProof/>
          <w:color w:val="000000" w:themeColor="text2"/>
          <w:sz w:val="40"/>
          <w:szCs w:val="40"/>
          <w:lang w:val="es-AR"/>
        </w:rPr>
        <w:br w:type="page"/>
      </w:r>
    </w:p>
    <w:p w:rsidRPr="000169D2" w:rsidR="007F3C7E" w:rsidP="00223EB9" w:rsidRDefault="007133D5" w14:paraId="2659EBAF" w14:textId="0403E8FB">
      <w:pPr>
        <w:pStyle w:val="Heading1"/>
        <w:spacing w:line="360" w:lineRule="auto"/>
        <w:jc w:val="left"/>
        <w:rPr>
          <w:noProof/>
          <w:color w:val="000000" w:themeColor="text2"/>
          <w:sz w:val="40"/>
          <w:szCs w:val="40"/>
          <w:lang w:val="es-AR"/>
        </w:rPr>
      </w:pPr>
      <w:bookmarkStart w:name="_Toc1533312489" w:id="25"/>
      <w:bookmarkStart w:name="_Toc190428731" w:id="26"/>
      <w:r w:rsidRPr="000169D2">
        <w:rPr>
          <w:noProof/>
          <w:color w:val="000000" w:themeColor="text2"/>
          <w:sz w:val="40"/>
          <w:szCs w:val="40"/>
          <w:lang w:val="es-AR"/>
        </w:rPr>
        <w:t>OBJETIVOS</w:t>
      </w:r>
      <w:bookmarkEnd w:id="25"/>
      <w:bookmarkEnd w:id="26"/>
    </w:p>
    <w:p w:rsidR="007F3C7E" w:rsidP="00223EB9" w:rsidRDefault="00A5253A" w14:paraId="62B36F44" w14:textId="1A0B7688">
      <w:pPr>
        <w:spacing w:line="360" w:lineRule="auto"/>
        <w:rPr>
          <w:lang w:val="es-AR"/>
        </w:rPr>
      </w:pPr>
      <w:r>
        <w:rPr>
          <w:noProof/>
        </w:rPr>
        <mc:AlternateContent>
          <mc:Choice Requires="wps">
            <w:drawing>
              <wp:anchor distT="0" distB="0" distL="114300" distR="114300" simplePos="0" relativeHeight="251658242" behindDoc="0" locked="0" layoutInCell="1" allowOverlap="1" wp14:anchorId="28290CF4" wp14:editId="7A2FE259">
                <wp:simplePos x="0" y="0"/>
                <wp:positionH relativeFrom="column">
                  <wp:posOffset>-27305</wp:posOffset>
                </wp:positionH>
                <wp:positionV relativeFrom="paragraph">
                  <wp:posOffset>180340</wp:posOffset>
                </wp:positionV>
                <wp:extent cx="6009640" cy="6985"/>
                <wp:effectExtent l="0" t="0" r="10160" b="12065"/>
                <wp:wrapNone/>
                <wp:docPr id="1305112515"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9640" cy="6985"/>
                        </a:xfrm>
                        <a:prstGeom prst="line">
                          <a:avLst/>
                        </a:prstGeom>
                        <a:noFill/>
                        <a:ln w="25400">
                          <a:solidFill>
                            <a:schemeClr val="tx1">
                              <a:lumMod val="85000"/>
                              <a:lumOff val="15000"/>
                            </a:schemeClr>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79D713DB">
              <v:line id="Conector recto 9"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272727 [2749]" strokeweight="2pt" from="-2.15pt,14.2pt" to="471.05pt,14.75pt" w14:anchorId="5E7E89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">
                <v:stroke joinstyle="miter"/>
              </v:line>
            </w:pict>
          </mc:Fallback>
        </mc:AlternateContent>
      </w:r>
    </w:p>
    <w:p w:rsidR="00A5253A" w:rsidP="005112C0" w:rsidRDefault="00A5253A" w14:paraId="46CAB608" w14:textId="77777777">
      <w:pPr>
        <w:spacing w:line="360" w:lineRule="auto"/>
        <w:ind w:firstLine="0"/>
        <w:jc w:val="both"/>
        <w:rPr>
          <w:lang w:val="es-AR"/>
        </w:rPr>
      </w:pPr>
    </w:p>
    <w:p w:rsidR="00A5253A" w:rsidP="00C06B55" w:rsidRDefault="00A5253A" w14:paraId="7CA675C5" w14:textId="57EEC5E7">
      <w:pPr>
        <w:pStyle w:val="Heading2"/>
        <w:spacing w:line="600" w:lineRule="auto"/>
        <w:jc w:val="both"/>
        <w:rPr>
          <w:lang w:val="es-AR"/>
        </w:rPr>
      </w:pPr>
      <w:bookmarkStart w:name="_Toc860326775" w:id="27"/>
      <w:bookmarkStart w:name="_Toc190428732" w:id="28"/>
      <w:r>
        <w:rPr>
          <w:lang w:val="es-AR"/>
        </w:rPr>
        <w:t>PRIMARIOS</w:t>
      </w:r>
      <w:bookmarkEnd w:id="27"/>
      <w:bookmarkEnd w:id="28"/>
    </w:p>
    <w:p w:rsidRPr="00681615" w:rsidR="00681615" w:rsidP="00223EB9" w:rsidRDefault="00681615" w14:paraId="45CAC99A" w14:textId="77777777">
      <w:pPr>
        <w:pStyle w:val="ListParagraph"/>
        <w:numPr>
          <w:ilvl w:val="0"/>
          <w:numId w:val="13"/>
        </w:numPr>
        <w:spacing w:line="360" w:lineRule="auto"/>
        <w:jc w:val="both"/>
        <w:rPr>
          <w:lang w:val="es-AR"/>
        </w:rPr>
      </w:pPr>
      <w:r w:rsidRPr="00681615">
        <w:t>Diseñar y ensamblar una estructura capaz de soportar el peso de los componentes electrónicos y mecánicos.</w:t>
      </w:r>
    </w:p>
    <w:p w:rsidRPr="00AC7C84" w:rsidR="00AC7C84" w:rsidP="00223EB9" w:rsidRDefault="00AC7C84" w14:paraId="72EABD47" w14:textId="74AB6BC7">
      <w:pPr>
        <w:pStyle w:val="ListParagraph"/>
        <w:numPr>
          <w:ilvl w:val="0"/>
          <w:numId w:val="13"/>
        </w:numPr>
        <w:spacing w:line="360" w:lineRule="auto"/>
        <w:jc w:val="both"/>
        <w:rPr>
          <w:lang w:val="es-AR"/>
        </w:rPr>
      </w:pPr>
      <w:r w:rsidRPr="00AC7C84">
        <w:t xml:space="preserve">Implementar un sistema que permita al robot </w:t>
      </w:r>
      <w:r w:rsidR="00D32858">
        <w:t>dibujar</w:t>
      </w:r>
      <w:r w:rsidRPr="00AC7C84">
        <w:t xml:space="preserve"> </w:t>
      </w:r>
      <w:r w:rsidR="00232BCE">
        <w:t xml:space="preserve">figuras predeterminadas </w:t>
      </w:r>
      <w:r w:rsidRPr="00AC7C84">
        <w:t>de manera clara.</w:t>
      </w:r>
    </w:p>
    <w:p w:rsidRPr="002B2E32" w:rsidR="002B2E32" w:rsidP="00223EB9" w:rsidRDefault="00AC7C84" w14:paraId="75501826" w14:textId="2B299054">
      <w:pPr>
        <w:pStyle w:val="ListParagraph"/>
        <w:numPr>
          <w:ilvl w:val="0"/>
          <w:numId w:val="14"/>
        </w:numPr>
        <w:spacing w:line="360" w:lineRule="auto"/>
        <w:jc w:val="both"/>
        <w:rPr>
          <w:lang w:val="es-AR"/>
        </w:rPr>
      </w:pPr>
      <w:r w:rsidRPr="00AC7C84">
        <w:t xml:space="preserve">Desarrollar un sistema de </w:t>
      </w:r>
      <w:r w:rsidR="00232BCE">
        <w:t>reconocimiento de imágenes que pueda identificar determinadas figuras realizadas por el usuario</w:t>
      </w:r>
      <w:r w:rsidRPr="00AC7C84">
        <w:t>.</w:t>
      </w:r>
    </w:p>
    <w:p w:rsidRPr="002B2E32" w:rsidR="004138F0" w:rsidP="00223EB9" w:rsidRDefault="004138F0" w14:paraId="0EAE655D" w14:textId="54551077">
      <w:pPr>
        <w:pStyle w:val="ListParagraph"/>
        <w:numPr>
          <w:ilvl w:val="0"/>
          <w:numId w:val="15"/>
        </w:numPr>
        <w:spacing w:line="360" w:lineRule="auto"/>
        <w:jc w:val="both"/>
        <w:rPr>
          <w:lang w:val="es-AR"/>
        </w:rPr>
      </w:pPr>
      <w:r w:rsidRPr="004138F0">
        <w:t xml:space="preserve">Implementar un sistema que permita al </w:t>
      </w:r>
      <w:r w:rsidR="002B2E32">
        <w:t>usuario seleccionar los distintos modos de uso</w:t>
      </w:r>
      <w:r w:rsidRPr="004138F0">
        <w:t>.</w:t>
      </w:r>
    </w:p>
    <w:p w:rsidRPr="004138F0" w:rsidR="002B2E32" w:rsidP="00223EB9" w:rsidRDefault="002B2E32" w14:paraId="3A46B31F" w14:textId="289287D2">
      <w:pPr>
        <w:pStyle w:val="ListParagraph"/>
        <w:numPr>
          <w:ilvl w:val="0"/>
          <w:numId w:val="15"/>
        </w:numPr>
        <w:spacing w:line="360" w:lineRule="auto"/>
        <w:jc w:val="both"/>
        <w:rPr>
          <w:lang w:val="es-AR"/>
        </w:rPr>
      </w:pPr>
      <w:r>
        <w:t>Implementar un modo de uso que permita al usuario trazar una figura, que el robot la identifique y, si corresponde a una de las figuras predeterminadas, que la dibuje.</w:t>
      </w:r>
    </w:p>
    <w:p w:rsidRPr="008C430F" w:rsidR="00AF4F27" w:rsidP="00223EB9" w:rsidRDefault="00AF4F27" w14:paraId="72B3FBB8" w14:textId="77777777">
      <w:pPr>
        <w:pStyle w:val="ListParagraph"/>
        <w:spacing w:line="360" w:lineRule="auto"/>
        <w:ind w:left="1080"/>
        <w:jc w:val="both"/>
        <w:rPr>
          <w:lang w:val="es-AR"/>
        </w:rPr>
      </w:pPr>
    </w:p>
    <w:p w:rsidR="00A5253A" w:rsidP="00C06B55" w:rsidRDefault="00A5253A" w14:paraId="5A38C84F" w14:textId="65592404">
      <w:pPr>
        <w:pStyle w:val="Heading2"/>
        <w:spacing w:line="600" w:lineRule="auto"/>
        <w:jc w:val="both"/>
        <w:rPr>
          <w:lang w:val="es-AR"/>
        </w:rPr>
      </w:pPr>
      <w:bookmarkStart w:name="_Toc1888709441" w:id="29"/>
      <w:bookmarkStart w:name="_Toc190428733" w:id="30"/>
      <w:r>
        <w:rPr>
          <w:lang w:val="es-AR"/>
        </w:rPr>
        <w:t>SECUNDARIOS</w:t>
      </w:r>
      <w:bookmarkEnd w:id="29"/>
      <w:bookmarkEnd w:id="30"/>
    </w:p>
    <w:p w:rsidRPr="004138F0" w:rsidR="002B2E32" w:rsidP="00223EB9" w:rsidRDefault="002B2E32" w14:paraId="54022476" w14:textId="77777777">
      <w:pPr>
        <w:pStyle w:val="ListParagraph"/>
        <w:numPr>
          <w:ilvl w:val="0"/>
          <w:numId w:val="16"/>
        </w:numPr>
        <w:spacing w:line="360" w:lineRule="auto"/>
        <w:jc w:val="both"/>
        <w:rPr>
          <w:lang w:val="es-AR"/>
        </w:rPr>
      </w:pPr>
      <w:r w:rsidRPr="004138F0">
        <w:t xml:space="preserve">Programar un algoritmo eficiente que permita al robot jugar al </w:t>
      </w:r>
      <w:r>
        <w:t>TA-TE-TI</w:t>
      </w:r>
      <w:r w:rsidRPr="004138F0">
        <w:t>, tomando decisiones estratégicas según las jugadas detectadas.</w:t>
      </w:r>
    </w:p>
    <w:p w:rsidR="00AF4F27" w:rsidP="00223EB9" w:rsidRDefault="008C430F" w14:paraId="3A8EAE9B" w14:textId="7BFACE91">
      <w:pPr>
        <w:pStyle w:val="ListParagraph"/>
        <w:numPr>
          <w:ilvl w:val="0"/>
          <w:numId w:val="16"/>
        </w:numPr>
        <w:spacing w:line="360" w:lineRule="auto"/>
        <w:jc w:val="both"/>
      </w:pPr>
      <w:r w:rsidRPr="008C430F">
        <w:t xml:space="preserve">Incorporar diferentes niveles de dificultad </w:t>
      </w:r>
      <w:r w:rsidR="002B2E32">
        <w:t xml:space="preserve">para </w:t>
      </w:r>
      <w:r w:rsidRPr="008C430F">
        <w:t>el juego</w:t>
      </w:r>
      <w:r w:rsidR="002B2E32">
        <w:t xml:space="preserve"> del TA-TE-TI</w:t>
      </w:r>
      <w:r w:rsidRPr="008C430F">
        <w:t>.</w:t>
      </w:r>
    </w:p>
    <w:p w:rsidRPr="00AF4F27" w:rsidR="002B2E32" w:rsidP="00223EB9" w:rsidRDefault="002B2E32" w14:paraId="16C40E79" w14:textId="77777777">
      <w:pPr>
        <w:pStyle w:val="ListParagraph"/>
        <w:numPr>
          <w:ilvl w:val="0"/>
          <w:numId w:val="16"/>
        </w:numPr>
        <w:spacing w:line="360" w:lineRule="auto"/>
        <w:jc w:val="both"/>
        <w:rPr>
          <w:lang w:val="es-AR"/>
        </w:rPr>
      </w:pPr>
      <w:r w:rsidRPr="008C430F">
        <w:t>Notificar al jugador el resultado final de la partida, ya sea victoria, derrota o empate.</w:t>
      </w:r>
    </w:p>
    <w:p w:rsidRPr="00C2379E" w:rsidR="00A2057D" w:rsidP="00605CAD" w:rsidRDefault="00A2057D" w14:paraId="2E1D725D" w14:textId="77777777">
      <w:pPr>
        <w:spacing w:line="360" w:lineRule="auto"/>
        <w:ind w:firstLine="0"/>
        <w:rPr>
          <w:lang w:val="es-AR"/>
        </w:rPr>
      </w:pPr>
    </w:p>
    <w:p w:rsidRPr="00F2405F" w:rsidR="007F3C7E" w:rsidP="00223EB9" w:rsidRDefault="007F3C7E" w14:paraId="424BB3C8" w14:textId="0134DE4B">
      <w:pPr>
        <w:pStyle w:val="Heading1"/>
        <w:spacing w:line="360" w:lineRule="auto"/>
        <w:jc w:val="left"/>
        <w:rPr>
          <w:noProof/>
          <w:color w:val="000000" w:themeColor="text2"/>
          <w:sz w:val="40"/>
          <w:szCs w:val="40"/>
          <w:lang w:val="es-AR"/>
        </w:rPr>
      </w:pPr>
      <w:bookmarkStart w:name="_Toc158656" w:id="31"/>
      <w:bookmarkStart w:name="_Toc190428734" w:id="32"/>
      <w:r>
        <w:rPr>
          <w:noProof/>
          <w:color w:val="000000" w:themeColor="text2"/>
          <w:sz w:val="40"/>
          <w:szCs w:val="40"/>
          <w:lang w:val="es-AR"/>
        </w:rPr>
        <w:t>RE</w:t>
      </w:r>
      <w:r w:rsidR="007133D5">
        <w:rPr>
          <w:noProof/>
          <w:color w:val="000000" w:themeColor="text2"/>
          <w:sz w:val="40"/>
          <w:szCs w:val="40"/>
          <w:lang w:val="es-AR"/>
        </w:rPr>
        <w:t>QUERIMIENTOS</w:t>
      </w:r>
      <w:bookmarkEnd w:id="31"/>
      <w:bookmarkEnd w:id="32"/>
    </w:p>
    <w:p w:rsidRPr="00D259EE" w:rsidR="00060D36" w:rsidP="00605CAD" w:rsidRDefault="00A5253A" w14:paraId="175990A3" w14:textId="08078F5F">
      <w:pPr>
        <w:spacing w:line="360" w:lineRule="auto"/>
        <w:rPr>
          <w:lang w:val="es-AR"/>
        </w:rPr>
      </w:pPr>
      <w:r>
        <w:rPr>
          <w:noProof/>
        </w:rPr>
        <mc:AlternateContent>
          <mc:Choice Requires="wps">
            <w:drawing>
              <wp:anchor distT="0" distB="0" distL="114300" distR="114300" simplePos="0" relativeHeight="251658243" behindDoc="0" locked="0" layoutInCell="1" allowOverlap="1" wp14:anchorId="639ADF04" wp14:editId="3491FD97">
                <wp:simplePos x="0" y="0"/>
                <wp:positionH relativeFrom="column">
                  <wp:posOffset>-27940</wp:posOffset>
                </wp:positionH>
                <wp:positionV relativeFrom="paragraph">
                  <wp:posOffset>180340</wp:posOffset>
                </wp:positionV>
                <wp:extent cx="6009640" cy="6985"/>
                <wp:effectExtent l="0" t="0" r="10160" b="12065"/>
                <wp:wrapNone/>
                <wp:docPr id="44034918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9640" cy="6985"/>
                        </a:xfrm>
                        <a:prstGeom prst="line">
                          <a:avLst/>
                        </a:prstGeom>
                        <a:noFill/>
                        <a:ln w="25400">
                          <a:solidFill>
                            <a:schemeClr val="tx1">
                              <a:lumMod val="85000"/>
                              <a:lumOff val="15000"/>
                            </a:schemeClr>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59A7FB88">
              <v:line id="Conector recto 7"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272727 [2749]" strokeweight="2pt" from="-2.2pt,14.2pt" to="471pt,14.75pt" w14:anchorId="6EEF18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">
                <v:stroke joinstyle="miter"/>
              </v:line>
            </w:pict>
          </mc:Fallback>
        </mc:AlternateContent>
      </w:r>
    </w:p>
    <w:p w:rsidR="00605CAD" w:rsidP="00605CAD" w:rsidRDefault="00605CAD" w14:paraId="069EB998" w14:textId="77777777">
      <w:pPr>
        <w:pStyle w:val="Heading2"/>
        <w:spacing w:line="360" w:lineRule="auto"/>
        <w:jc w:val="both"/>
        <w:rPr>
          <w:lang w:val="es-AR"/>
        </w:rPr>
      </w:pPr>
    </w:p>
    <w:p w:rsidR="00F20B86" w:rsidP="00B810E0" w:rsidRDefault="00A5253A" w14:paraId="6F1A0CBA" w14:textId="512AC35D">
      <w:pPr>
        <w:pStyle w:val="Heading2"/>
        <w:spacing w:line="360" w:lineRule="auto"/>
        <w:jc w:val="both"/>
        <w:rPr>
          <w:lang w:val="es-AR"/>
        </w:rPr>
      </w:pPr>
      <w:bookmarkStart w:name="_Toc1216812042" w:id="33"/>
      <w:bookmarkStart w:name="_Toc190428735" w:id="34"/>
      <w:r>
        <w:rPr>
          <w:lang w:val="es-AR"/>
        </w:rPr>
        <w:t>FUNCIONALES</w:t>
      </w:r>
      <w:bookmarkEnd w:id="33"/>
      <w:bookmarkEnd w:id="34"/>
    </w:p>
    <w:p w:rsidRPr="00B810E0" w:rsidR="00B810E0" w:rsidP="00B810E0" w:rsidRDefault="00B810E0" w14:paraId="396AB2D6" w14:textId="77777777">
      <w:pPr>
        <w:rPr>
          <w:lang w:val="es-AR"/>
        </w:rPr>
      </w:pPr>
    </w:p>
    <w:p w:rsidRPr="00C2379E" w:rsidR="00C2379E" w:rsidP="00C06B55" w:rsidRDefault="00A5253A" w14:paraId="38B70A62" w14:textId="0240ADAF">
      <w:pPr>
        <w:pStyle w:val="Heading3"/>
        <w:spacing w:line="600" w:lineRule="auto"/>
        <w:jc w:val="both"/>
        <w:rPr>
          <w:lang w:val="es-AR"/>
        </w:rPr>
      </w:pPr>
      <w:bookmarkStart w:name="_Toc1629136500" w:id="35"/>
      <w:bookmarkStart w:name="_Toc190428736" w:id="36"/>
      <w:r>
        <w:rPr>
          <w:lang w:val="es-AR"/>
        </w:rPr>
        <w:t>HARDWARE</w:t>
      </w:r>
      <w:bookmarkEnd w:id="35"/>
      <w:bookmarkEnd w:id="36"/>
    </w:p>
    <w:p w:rsidR="76E3ED6F" w:rsidP="00F20B86" w:rsidRDefault="00CE484F" w14:paraId="24B7BF60" w14:textId="33375665">
      <w:pPr>
        <w:pStyle w:val="ListParagraph"/>
        <w:numPr>
          <w:ilvl w:val="0"/>
          <w:numId w:val="20"/>
        </w:numPr>
        <w:spacing w:line="360" w:lineRule="auto"/>
        <w:jc w:val="both"/>
      </w:pPr>
      <w:r w:rsidRPr="00CE484F">
        <w:t xml:space="preserve">El sistema debe incorporar una cámara con resolución suficiente para detectar de manera precisa las </w:t>
      </w:r>
      <w:r w:rsidR="00E00807">
        <w:t>figuras realizadas por el usuario</w:t>
      </w:r>
      <w:r w:rsidRPr="00CE484F">
        <w:t>.</w:t>
      </w:r>
    </w:p>
    <w:p w:rsidRPr="008A448A" w:rsidR="008A448A" w:rsidP="00223EB9" w:rsidRDefault="008A448A" w14:paraId="7892F116" w14:textId="5640CBEB">
      <w:pPr>
        <w:pStyle w:val="ListParagraph"/>
        <w:numPr>
          <w:ilvl w:val="0"/>
          <w:numId w:val="20"/>
        </w:numPr>
        <w:spacing w:line="360" w:lineRule="auto"/>
        <w:jc w:val="both"/>
        <w:rPr>
          <w:lang w:val="es-AR"/>
        </w:rPr>
      </w:pPr>
      <w:r w:rsidRPr="008A448A">
        <w:t xml:space="preserve">Los motores paso a paso deben ser capaces de posicionar el marcador con precisión en </w:t>
      </w:r>
      <w:r w:rsidR="00E00807">
        <w:t>los diferentes sectores de la hoja</w:t>
      </w:r>
      <w:r w:rsidRPr="008A448A">
        <w:t>.</w:t>
      </w:r>
    </w:p>
    <w:p w:rsidRPr="00945101" w:rsidR="00945101" w:rsidP="24635A6C" w:rsidRDefault="00945101" w14:paraId="6D16AB1E" w14:textId="55A78328">
      <w:pPr>
        <w:pStyle w:val="ListParagraph"/>
        <w:numPr>
          <w:ilvl w:val="0"/>
          <w:numId w:val="20"/>
        </w:numPr>
        <w:spacing w:line="360" w:lineRule="auto"/>
        <w:jc w:val="both"/>
      </w:pPr>
      <w:r w:rsidRPr="00945101">
        <w:t>El sistema debe contar con rieles que permitan el movimiento lineal de la estructura.</w:t>
      </w:r>
      <w:r w:rsidR="3AC54602">
        <w:t xml:space="preserve"> </w:t>
      </w:r>
    </w:p>
    <w:p w:rsidRPr="00A25D42" w:rsidR="00A25D42" w:rsidP="00223EB9" w:rsidRDefault="00A25D42" w14:paraId="34CD4609" w14:textId="5502C72B">
      <w:pPr>
        <w:pStyle w:val="ListParagraph"/>
        <w:numPr>
          <w:ilvl w:val="0"/>
          <w:numId w:val="20"/>
        </w:numPr>
        <w:spacing w:line="360" w:lineRule="auto"/>
        <w:jc w:val="both"/>
        <w:rPr>
          <w:lang w:val="es-AR"/>
        </w:rPr>
      </w:pPr>
      <w:r w:rsidRPr="00A25D42">
        <w:t>La máquina debe tener un tamaño y peso adecuado para facilitar su transporte.</w:t>
      </w:r>
    </w:p>
    <w:p w:rsidR="610A729B" w:rsidP="53291457" w:rsidRDefault="00A25D42" w14:paraId="035211F7" w14:textId="6ABD518E">
      <w:pPr>
        <w:pStyle w:val="ListParagraph"/>
        <w:numPr>
          <w:ilvl w:val="0"/>
          <w:numId w:val="20"/>
        </w:numPr>
        <w:spacing w:line="360" w:lineRule="auto"/>
        <w:jc w:val="both"/>
        <w:rPr>
          <w:lang w:val="es-AR"/>
        </w:rPr>
      </w:pPr>
      <w:r w:rsidRPr="00A25D42">
        <w:t>Se debe integrar una pantalla LCD para comunicar</w:t>
      </w:r>
      <w:r w:rsidR="00E00807">
        <w:t xml:space="preserve"> los modos de uso</w:t>
      </w:r>
      <w:r w:rsidRPr="00A25D42">
        <w:t>.</w:t>
      </w:r>
    </w:p>
    <w:p w:rsidRPr="00A25D42" w:rsidR="00A25D42" w:rsidP="327EFD98" w:rsidRDefault="00A25D42" w14:paraId="557EDFF8" w14:textId="566168BE">
      <w:pPr>
        <w:pStyle w:val="ListParagraph"/>
        <w:numPr>
          <w:ilvl w:val="0"/>
          <w:numId w:val="20"/>
        </w:numPr>
        <w:spacing w:line="360" w:lineRule="auto"/>
        <w:jc w:val="both"/>
      </w:pPr>
      <w:r w:rsidRPr="00A25D42">
        <w:t>Deben incluirse botones físicos que permitan una configuración sencilla de la máquina.</w:t>
      </w:r>
    </w:p>
    <w:p w:rsidRPr="00A25D42" w:rsidR="00A25D42" w:rsidP="00223EB9" w:rsidRDefault="00A25D42" w14:paraId="5870034E" w14:textId="77777777">
      <w:pPr>
        <w:pStyle w:val="ListParagraph"/>
        <w:spacing w:line="360" w:lineRule="auto"/>
        <w:ind w:left="1440"/>
        <w:jc w:val="both"/>
        <w:rPr>
          <w:lang w:val="es-AR"/>
        </w:rPr>
      </w:pPr>
    </w:p>
    <w:p w:rsidRPr="00A25D42" w:rsidR="00A5253A" w:rsidP="00C06B55" w:rsidRDefault="00A5253A" w14:paraId="287BF689" w14:textId="3EC71ACC">
      <w:pPr>
        <w:pStyle w:val="Heading3"/>
        <w:spacing w:line="600" w:lineRule="auto"/>
        <w:rPr>
          <w:lang w:val="es-AR"/>
        </w:rPr>
      </w:pPr>
      <w:bookmarkStart w:name="_Toc505521232" w:id="37"/>
      <w:bookmarkStart w:name="_Toc190428737" w:id="38"/>
      <w:r w:rsidRPr="00A25D42">
        <w:rPr>
          <w:lang w:val="es-AR"/>
        </w:rPr>
        <w:t>SOFTWARE</w:t>
      </w:r>
      <w:bookmarkEnd w:id="37"/>
      <w:bookmarkEnd w:id="38"/>
    </w:p>
    <w:p w:rsidRPr="001150FA" w:rsidR="000C16DF" w:rsidP="00223EB9" w:rsidRDefault="000C16DF" w14:paraId="4F7E0C99" w14:textId="74CAE9A4">
      <w:pPr>
        <w:pStyle w:val="ListParagraph"/>
        <w:numPr>
          <w:ilvl w:val="0"/>
          <w:numId w:val="18"/>
        </w:numPr>
        <w:spacing w:line="360" w:lineRule="auto"/>
        <w:jc w:val="both"/>
        <w:rPr>
          <w:lang w:val="es-AR"/>
        </w:rPr>
      </w:pPr>
      <w:r w:rsidRPr="000C16DF">
        <w:t>El software de reconocimiento de</w:t>
      </w:r>
      <w:r w:rsidR="002B2E32">
        <w:t xml:space="preserve"> </w:t>
      </w:r>
      <w:r w:rsidR="001150FA">
        <w:t>imágenes</w:t>
      </w:r>
      <w:r w:rsidR="00757513">
        <w:t xml:space="preserve"> </w:t>
      </w:r>
      <w:r w:rsidRPr="000C16DF">
        <w:t>debe analizar las</w:t>
      </w:r>
      <w:r w:rsidR="006225D9">
        <w:t xml:space="preserve"> ilustraciones </w:t>
      </w:r>
      <w:r w:rsidRPr="000C16DF">
        <w:t xml:space="preserve">capturadas por la cámara y detectar las </w:t>
      </w:r>
      <w:r w:rsidR="001150FA">
        <w:t>figuras (preestablecidas) hechas por el usuario</w:t>
      </w:r>
      <w:r w:rsidRPr="000C16DF">
        <w:t>.</w:t>
      </w:r>
    </w:p>
    <w:p w:rsidRPr="00F20B86" w:rsidR="001150FA" w:rsidP="00F20B86" w:rsidRDefault="001150FA" w14:paraId="2911EC11" w14:textId="1B9F44CB">
      <w:pPr>
        <w:pStyle w:val="ListParagraph"/>
        <w:numPr>
          <w:ilvl w:val="0"/>
          <w:numId w:val="18"/>
        </w:numPr>
        <w:spacing w:line="360" w:lineRule="auto"/>
        <w:jc w:val="both"/>
        <w:rPr>
          <w:lang w:val="es-AR"/>
        </w:rPr>
      </w:pPr>
      <w:r w:rsidRPr="00A72824">
        <w:t xml:space="preserve">El software debe enviar comandos precisos a los motores paso a paso para mover el marcador en </w:t>
      </w:r>
      <w:r>
        <w:t>la hoja</w:t>
      </w:r>
      <w:r w:rsidRPr="00A72824">
        <w:t xml:space="preserve">, siguiendo las decisiones del algoritmo de </w:t>
      </w:r>
      <w:r>
        <w:t>dibujo</w:t>
      </w:r>
      <w:r w:rsidRPr="00A72824">
        <w:t>.</w:t>
      </w:r>
      <w:r w:rsidR="60FE3E26">
        <w:t xml:space="preserve"> </w:t>
      </w:r>
    </w:p>
    <w:p w:rsidRPr="00F20B86" w:rsidR="00E41B7B" w:rsidP="4F5C8AA4" w:rsidRDefault="00E41B7B" w14:paraId="531E1373" w14:textId="78C7ABB2">
      <w:pPr>
        <w:pStyle w:val="ListParagraph"/>
        <w:numPr>
          <w:ilvl w:val="0"/>
          <w:numId w:val="18"/>
        </w:numPr>
        <w:spacing w:line="360" w:lineRule="auto"/>
        <w:jc w:val="both"/>
        <w:rPr>
          <w:highlight w:val="yellow"/>
          <w:lang w:val="es-AR"/>
        </w:rPr>
      </w:pPr>
      <w:r w:rsidR="4F5C8AA4">
        <w:rPr/>
        <w:t>El sistema será probado y validado para garantizar su funcionamiento óptimo y el cumplimiento de los requerimientos establecidos.</w:t>
      </w:r>
    </w:p>
    <w:p w:rsidRPr="00F20B86" w:rsidR="00F20B86" w:rsidP="00F20B86" w:rsidRDefault="00F20B86" w14:paraId="647FEF71" w14:textId="5091C5EB">
      <w:pPr>
        <w:pStyle w:val="ListParagraph"/>
        <w:spacing w:line="360" w:lineRule="auto"/>
        <w:ind w:left="1440"/>
        <w:jc w:val="both"/>
        <w:rPr>
          <w:lang w:val="es-AR"/>
        </w:rPr>
      </w:pPr>
    </w:p>
    <w:p w:rsidRPr="00C06B55" w:rsidR="00C06B55" w:rsidP="00C06B55" w:rsidRDefault="00A5253A" w14:paraId="0C6F916F" w14:textId="50D42217">
      <w:pPr>
        <w:pStyle w:val="Heading2"/>
        <w:spacing w:line="600" w:lineRule="auto"/>
        <w:jc w:val="both"/>
        <w:rPr>
          <w:lang w:val="es-AR"/>
        </w:rPr>
      </w:pPr>
      <w:bookmarkStart w:name="_Toc1439889947" w:id="39"/>
      <w:bookmarkStart w:name="_Toc190428738" w:id="40"/>
      <w:r>
        <w:rPr>
          <w:lang w:val="es-AR"/>
        </w:rPr>
        <w:t>NO FUNCIONALES</w:t>
      </w:r>
      <w:bookmarkEnd w:id="39"/>
      <w:bookmarkEnd w:id="40"/>
    </w:p>
    <w:p w:rsidRPr="00F20B86" w:rsidR="5F975946" w:rsidP="00F20B86" w:rsidRDefault="00D31D98" w14:paraId="6998FE43" w14:textId="1F8049A1">
      <w:pPr>
        <w:pStyle w:val="ListParagraph"/>
        <w:numPr>
          <w:ilvl w:val="0"/>
          <w:numId w:val="17"/>
        </w:numPr>
        <w:spacing w:line="360" w:lineRule="auto"/>
        <w:jc w:val="both"/>
        <w:rPr>
          <w:lang w:val="es-AR"/>
        </w:rPr>
      </w:pPr>
      <w:r w:rsidRPr="00D31D98">
        <w:t>El proyecto debe implementarse utilizando la placa EDU-CIAA.</w:t>
      </w:r>
    </w:p>
    <w:p w:rsidRPr="0038393F" w:rsidR="0038393F" w:rsidP="00223EB9" w:rsidRDefault="0038393F" w14:paraId="3408BE10" w14:textId="1B6FABE8">
      <w:pPr>
        <w:pStyle w:val="ListParagraph"/>
        <w:numPr>
          <w:ilvl w:val="0"/>
          <w:numId w:val="17"/>
        </w:numPr>
        <w:spacing w:line="360" w:lineRule="auto"/>
        <w:jc w:val="both"/>
        <w:rPr>
          <w:lang w:val="es-AR"/>
        </w:rPr>
      </w:pPr>
      <w:r w:rsidRPr="0038393F">
        <w:t>El proyecto debe estar finalizado, junto con su documentación correspondiente, antes del final de la cursada de "Taller de Proyecto 1" del segundo semestre de 2024.</w:t>
      </w:r>
      <w:r w:rsidR="4304F635">
        <w:t xml:space="preserve"> </w:t>
      </w:r>
    </w:p>
    <w:p w:rsidRPr="009A2F74" w:rsidR="009A2F74" w:rsidP="00223EB9" w:rsidRDefault="009A2F74" w14:paraId="17802B06" w14:textId="7F11C66D">
      <w:pPr>
        <w:pStyle w:val="ListParagraph"/>
        <w:numPr>
          <w:ilvl w:val="0"/>
          <w:numId w:val="17"/>
        </w:numPr>
        <w:spacing w:line="360" w:lineRule="auto"/>
        <w:jc w:val="both"/>
        <w:rPr>
          <w:lang w:val="es-AR"/>
        </w:rPr>
      </w:pPr>
      <w:r w:rsidRPr="009A2F74">
        <w:t>El desarrollo del proyecto debe ajustarse a un presupuesto preestablecido.</w:t>
      </w:r>
    </w:p>
    <w:p w:rsidRPr="00404310" w:rsidR="00404310" w:rsidP="00223EB9" w:rsidRDefault="00C57A94" w14:paraId="54335AB6" w14:textId="77777777">
      <w:pPr>
        <w:pStyle w:val="ListParagraph"/>
        <w:numPr>
          <w:ilvl w:val="0"/>
          <w:numId w:val="17"/>
        </w:numPr>
        <w:spacing w:line="360" w:lineRule="auto"/>
        <w:jc w:val="both"/>
        <w:rPr>
          <w:lang w:val="es-AR"/>
        </w:rPr>
      </w:pPr>
      <w:r w:rsidRPr="00C57A94">
        <w:t>La máquina debe diseñarse de manera que garantice la seguridad del usuario durante su uso.</w:t>
      </w:r>
    </w:p>
    <w:p w:rsidRPr="00404310" w:rsidR="00A5253A" w:rsidP="00223EB9" w:rsidRDefault="00404310" w14:paraId="545085C9" w14:textId="16224EE0">
      <w:pPr>
        <w:pStyle w:val="ListParagraph"/>
        <w:numPr>
          <w:ilvl w:val="0"/>
          <w:numId w:val="17"/>
        </w:numPr>
        <w:spacing w:line="360" w:lineRule="auto"/>
        <w:jc w:val="both"/>
        <w:rPr>
          <w:lang w:val="es-AR"/>
        </w:rPr>
      </w:pPr>
      <w:r w:rsidRPr="00404310">
        <w:t>La interfaz del sistema debe ser fácil de usar, con instrucciones claras, y adecuada para personas de diferentes edades y niveles de habilidad.</w:t>
      </w:r>
    </w:p>
    <w:p w:rsidRPr="004F020A" w:rsidR="004F020A" w:rsidP="00223EB9" w:rsidRDefault="00710F75" w14:paraId="78517F87" w14:textId="634F0975">
      <w:pPr>
        <w:pStyle w:val="Heading1"/>
        <w:spacing w:line="360" w:lineRule="auto"/>
        <w:jc w:val="left"/>
        <w:rPr>
          <w:color w:val="000000" w:themeColor="text2"/>
          <w:sz w:val="40"/>
          <w:szCs w:val="40"/>
          <w:lang w:val="en-US"/>
        </w:rPr>
      </w:pPr>
      <w:bookmarkStart w:name="_Toc1758339037" w:id="41"/>
      <w:r w:rsidRPr="5AD57F6A">
        <w:rPr>
          <w:lang w:val="en-US"/>
        </w:rPr>
        <w:br w:type="page"/>
      </w:r>
      <w:bookmarkStart w:name="_Toc190428739" w:id="42"/>
      <w:r w:rsidR="00573376">
        <w:rPr>
          <w:color w:val="000000" w:themeColor="text2"/>
          <w:sz w:val="40"/>
          <w:szCs w:val="40"/>
          <w:lang w:val="en-US"/>
        </w:rPr>
        <w:t>DISEÑO DE H</w:t>
      </w:r>
      <w:r w:rsidRPr="004F020A" w:rsidR="004F020A">
        <w:rPr>
          <w:color w:val="000000" w:themeColor="text2"/>
          <w:sz w:val="40"/>
          <w:szCs w:val="40"/>
          <w:lang w:val="en-US"/>
        </w:rPr>
        <w:t>ARD</w:t>
      </w:r>
      <w:r w:rsidR="004F020A">
        <w:rPr>
          <w:color w:val="000000" w:themeColor="text2"/>
          <w:sz w:val="40"/>
          <w:szCs w:val="40"/>
          <w:lang w:val="en-US"/>
        </w:rPr>
        <w:t>WARE</w:t>
      </w:r>
      <w:bookmarkEnd w:id="41"/>
      <w:bookmarkEnd w:id="42"/>
    </w:p>
    <w:p w:rsidRPr="004F020A" w:rsidR="004F020A" w:rsidP="00223EB9" w:rsidRDefault="004F020A" w14:paraId="699665D0" w14:textId="77777777">
      <w:pPr>
        <w:spacing w:line="360" w:lineRule="auto"/>
        <w:rPr>
          <w:lang w:val="en-US"/>
        </w:rPr>
      </w:pPr>
      <w:r>
        <w:rPr>
          <w:noProof/>
        </w:rPr>
        <mc:AlternateContent>
          <mc:Choice Requires="wps">
            <w:drawing>
              <wp:anchor distT="0" distB="0" distL="114300" distR="114300" simplePos="0" relativeHeight="251658245" behindDoc="0" locked="0" layoutInCell="1" allowOverlap="1" wp14:anchorId="4E41D64C" wp14:editId="4EC6EF4F">
                <wp:simplePos x="0" y="0"/>
                <wp:positionH relativeFrom="column">
                  <wp:posOffset>-27305</wp:posOffset>
                </wp:positionH>
                <wp:positionV relativeFrom="paragraph">
                  <wp:posOffset>180340</wp:posOffset>
                </wp:positionV>
                <wp:extent cx="6009640" cy="6985"/>
                <wp:effectExtent l="0" t="0" r="10160" b="12065"/>
                <wp:wrapNone/>
                <wp:docPr id="1795050774"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9640" cy="6985"/>
                        </a:xfrm>
                        <a:prstGeom prst="line">
                          <a:avLst/>
                        </a:prstGeom>
                        <a:noFill/>
                        <a:ln w="25400">
                          <a:solidFill>
                            <a:schemeClr val="tx1">
                              <a:lumMod val="85000"/>
                              <a:lumOff val="15000"/>
                            </a:schemeClr>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1B75DFFD">
              <v:line id="Conector recto 9"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272727 [2749]" strokeweight="2pt" from="-2.15pt,14.2pt" to="471.05pt,14.75pt" w14:anchorId="3A151F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">
                <v:stroke joinstyle="miter"/>
              </v:line>
            </w:pict>
          </mc:Fallback>
        </mc:AlternateContent>
      </w:r>
    </w:p>
    <w:p w:rsidR="00F20B86" w:rsidP="00F20B86" w:rsidRDefault="00F20B86" w14:paraId="1EDE492F" w14:textId="0184B67A">
      <w:pPr>
        <w:spacing w:line="360" w:lineRule="auto"/>
        <w:rPr>
          <w:lang w:val="en-US"/>
        </w:rPr>
      </w:pPr>
    </w:p>
    <w:p w:rsidR="00A1081B" w:rsidP="00F20B86" w:rsidRDefault="00A1081B" w14:paraId="2FA437E2" w14:textId="77777777">
      <w:pPr>
        <w:spacing w:line="360" w:lineRule="auto"/>
        <w:rPr>
          <w:rFonts w:cstheme="minorHAnsi"/>
        </w:rPr>
      </w:pPr>
      <w:r>
        <w:rPr>
          <w:rFonts w:cstheme="minorHAnsi"/>
        </w:rPr>
        <w:t>Luego de varios</w:t>
      </w:r>
      <w:r w:rsidRPr="007C0024" w:rsidR="007C0024">
        <w:rPr>
          <w:rFonts w:cstheme="minorHAnsi"/>
        </w:rPr>
        <w:t xml:space="preserve"> análisis y pruebas, se definió la siguiente arquitectura del sistema para alcanzar los objetivos</w:t>
      </w:r>
      <w:r>
        <w:rPr>
          <w:rFonts w:cstheme="minorHAnsi"/>
        </w:rPr>
        <w:t xml:space="preserve"> propuestos</w:t>
      </w:r>
      <w:r w:rsidRPr="007C0024" w:rsidR="007C0024">
        <w:rPr>
          <w:rFonts w:cstheme="minorHAnsi"/>
        </w:rPr>
        <w:t>:</w:t>
      </w:r>
    </w:p>
    <w:p w:rsidRPr="007C6053" w:rsidR="00B3338E" w:rsidP="00F20B86" w:rsidRDefault="00F20B86" w14:paraId="6FC01F70" w14:textId="1166CBC6">
      <w:pPr>
        <w:spacing w:line="360" w:lineRule="auto"/>
        <w:rPr>
          <w:lang w:val="es-AR"/>
        </w:rPr>
      </w:pPr>
      <w:r>
        <w:rPr>
          <w:noProof/>
          <w:lang w:val="en-US"/>
        </w:rPr>
        <w:drawing>
          <wp:inline distT="0" distB="0" distL="0" distR="0" wp14:anchorId="4947CF9C" wp14:editId="1A1C271A">
            <wp:extent cx="5731510" cy="3178175"/>
            <wp:effectExtent l="0" t="0" r="2540" b="3175"/>
            <wp:docPr id="285753890" name="Imagen 1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53890" name="Imagen 13" descr="Diagrama&#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5731510" cy="3178175"/>
                    </a:xfrm>
                    <a:prstGeom prst="rect">
                      <a:avLst/>
                    </a:prstGeom>
                  </pic:spPr>
                </pic:pic>
              </a:graphicData>
            </a:graphic>
          </wp:inline>
        </w:drawing>
      </w:r>
    </w:p>
    <w:p w:rsidR="00A1081B" w:rsidP="00223EB9" w:rsidRDefault="00A1081B" w14:paraId="153FD75C" w14:textId="423ED8A1">
      <w:pPr>
        <w:spacing w:line="360" w:lineRule="auto"/>
        <w:rPr>
          <w:rFonts w:ascii="Times New Roman" w:hAnsi="Times New Roman" w:eastAsia="Times New Roman" w:cs="Times New Roman"/>
          <w:b/>
          <w:bCs/>
        </w:rPr>
      </w:pPr>
    </w:p>
    <w:p w:rsidR="002467E1" w:rsidP="00223EB9" w:rsidRDefault="00480748" w14:paraId="06346987" w14:textId="2DFB9CB3">
      <w:pPr>
        <w:spacing w:line="360" w:lineRule="auto"/>
        <w:rPr>
          <w:rFonts w:ascii="Times New Roman" w:hAnsi="Times New Roman" w:eastAsia="Times New Roman" w:cs="Times New Roman"/>
        </w:rPr>
      </w:pPr>
      <w:r>
        <w:rPr>
          <w:rFonts w:ascii="Times New Roman" w:hAnsi="Times New Roman" w:eastAsia="Times New Roman" w:cs="Times New Roman"/>
          <w:noProof/>
        </w:rPr>
        <w:drawing>
          <wp:anchor distT="0" distB="0" distL="114300" distR="114300" simplePos="0" relativeHeight="251658253" behindDoc="0" locked="0" layoutInCell="1" allowOverlap="1" wp14:anchorId="689DB752" wp14:editId="7958A4AE">
            <wp:simplePos x="0" y="0"/>
            <wp:positionH relativeFrom="column">
              <wp:posOffset>2841171</wp:posOffset>
            </wp:positionH>
            <wp:positionV relativeFrom="paragraph">
              <wp:posOffset>608148</wp:posOffset>
            </wp:positionV>
            <wp:extent cx="3532505" cy="2364105"/>
            <wp:effectExtent l="0" t="0" r="0" b="0"/>
            <wp:wrapSquare wrapText="bothSides"/>
            <wp:docPr id="27240157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01579" name="Imagen 272401579"/>
                    <pic:cNvPicPr/>
                  </pic:nvPicPr>
                  <pic:blipFill rotWithShape="1">
                    <a:blip r:embed="rId14">
                      <a:extLst>
                        <a:ext uri="{28A0092B-C50C-407E-A947-70E740481C1C}">
                          <a14:useLocalDpi xmlns:a14="http://schemas.microsoft.com/office/drawing/2010/main" val="0"/>
                        </a:ext>
                      </a:extLst>
                    </a:blip>
                    <a:srcRect l="5759" t="7182" r="2103" b="1106"/>
                    <a:stretch/>
                  </pic:blipFill>
                  <pic:spPr bwMode="auto">
                    <a:xfrm>
                      <a:off x="0" y="0"/>
                      <a:ext cx="3532505" cy="2364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eastAsia="Times New Roman" w:cs="Times New Roman"/>
          <w:noProof/>
        </w:rPr>
        <w:drawing>
          <wp:anchor distT="0" distB="0" distL="114300" distR="114300" simplePos="0" relativeHeight="251658252" behindDoc="0" locked="0" layoutInCell="1" allowOverlap="1" wp14:anchorId="749E3827" wp14:editId="59608061">
            <wp:simplePos x="0" y="0"/>
            <wp:positionH relativeFrom="margin">
              <wp:posOffset>-448129</wp:posOffset>
            </wp:positionH>
            <wp:positionV relativeFrom="paragraph">
              <wp:posOffset>601435</wp:posOffset>
            </wp:positionV>
            <wp:extent cx="3151505" cy="2377440"/>
            <wp:effectExtent l="0" t="0" r="0" b="3810"/>
            <wp:wrapSquare wrapText="bothSides"/>
            <wp:docPr id="1398682442" name="Imagen 1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82442" name="Imagen 14" descr="Diagrama&#10;&#10;El contenido generado por IA puede ser incorrecto."/>
                    <pic:cNvPicPr/>
                  </pic:nvPicPr>
                  <pic:blipFill rotWithShape="1">
                    <a:blip r:embed="rId15" cstate="print">
                      <a:extLst>
                        <a:ext uri="{28A0092B-C50C-407E-A947-70E740481C1C}">
                          <a14:useLocalDpi xmlns:a14="http://schemas.microsoft.com/office/drawing/2010/main" val="0"/>
                        </a:ext>
                      </a:extLst>
                    </a:blip>
                    <a:srcRect l="8824" r="5553"/>
                    <a:stretch/>
                  </pic:blipFill>
                  <pic:spPr bwMode="auto">
                    <a:xfrm>
                      <a:off x="0" y="0"/>
                      <a:ext cx="3151505" cy="2377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6B94" w:rsidR="002467E1">
        <w:rPr>
          <w:rFonts w:ascii="Times New Roman" w:hAnsi="Times New Roman" w:eastAsia="Times New Roman" w:cs="Times New Roman"/>
        </w:rPr>
        <w:t>También se ideó una estructura del robot similar a la</w:t>
      </w:r>
      <w:r w:rsidRPr="00926B94" w:rsidR="00926B94">
        <w:rPr>
          <w:rFonts w:ascii="Times New Roman" w:hAnsi="Times New Roman" w:eastAsia="Times New Roman" w:cs="Times New Roman"/>
        </w:rPr>
        <w:t xml:space="preserve"> que se puede observar a continuación:</w:t>
      </w:r>
    </w:p>
    <w:p w:rsidRPr="00926B94" w:rsidR="00926B94" w:rsidP="00223EB9" w:rsidRDefault="00926B94" w14:paraId="75DA50E3" w14:textId="35F91F16">
      <w:pPr>
        <w:spacing w:line="360" w:lineRule="auto"/>
        <w:rPr>
          <w:rFonts w:ascii="Times New Roman" w:hAnsi="Times New Roman" w:eastAsia="Times New Roman" w:cs="Times New Roman"/>
        </w:rPr>
      </w:pPr>
    </w:p>
    <w:p w:rsidR="002467E1" w:rsidP="00223EB9" w:rsidRDefault="002467E1" w14:paraId="3FE3227B" w14:textId="54874E1F">
      <w:pPr>
        <w:spacing w:line="360" w:lineRule="auto"/>
        <w:rPr>
          <w:rFonts w:ascii="Times New Roman" w:hAnsi="Times New Roman" w:eastAsia="Times New Roman" w:cs="Times New Roman"/>
          <w:b/>
          <w:bCs/>
        </w:rPr>
      </w:pPr>
    </w:p>
    <w:p w:rsidRPr="002D1B0C" w:rsidR="00461937" w:rsidP="002D1B0C" w:rsidRDefault="00CF4948" w14:paraId="2263BEF3" w14:textId="2C66F71C">
      <w:pPr>
        <w:rPr>
          <w:rFonts w:ascii="Times New Roman" w:hAnsi="Times New Roman" w:eastAsia="Times New Roman" w:cs="Times New Roman"/>
          <w:b/>
          <w:bCs/>
        </w:rPr>
      </w:pPr>
      <w:r>
        <w:rPr>
          <w:rFonts w:ascii="Times New Roman" w:hAnsi="Times New Roman" w:eastAsia="Times New Roman" w:cs="Times New Roman"/>
          <w:b/>
          <w:bCs/>
        </w:rPr>
        <w:br w:type="page"/>
      </w:r>
    </w:p>
    <w:p w:rsidRPr="002D1B0C" w:rsidR="0020618C" w:rsidP="002D1B0C" w:rsidRDefault="002D1B0C" w14:paraId="16072044" w14:textId="3C90E2F0">
      <w:pPr>
        <w:pStyle w:val="Heading2"/>
        <w:spacing w:line="600" w:lineRule="auto"/>
        <w:jc w:val="both"/>
        <w:rPr>
          <w:rStyle w:val="Heading4Char"/>
          <w:b/>
          <w:bCs/>
          <w:i w:val="0"/>
          <w:iCs w:val="0"/>
          <w:lang w:val="es-AR"/>
        </w:rPr>
      </w:pPr>
      <w:bookmarkStart w:name="_Toc190428740" w:id="43"/>
      <w:r>
        <w:rPr>
          <w:lang w:val="es-AR"/>
        </w:rPr>
        <w:t>CIRCUITO ESQUEMÁTICO</w:t>
      </w:r>
      <w:bookmarkEnd w:id="43"/>
    </w:p>
    <w:p w:rsidRPr="004F020A" w:rsidR="5DB9DB37" w:rsidP="00223EB9" w:rsidRDefault="001963C1" w14:paraId="3F425800" w14:textId="2659034D">
      <w:pPr>
        <w:spacing w:line="360" w:lineRule="auto"/>
      </w:pPr>
      <w:r w:rsidRPr="00772458">
        <w:rPr>
          <w:noProof/>
        </w:rPr>
        <w:drawing>
          <wp:inline distT="0" distB="0" distL="0" distR="0" wp14:anchorId="3FE07292" wp14:editId="3C176670">
            <wp:extent cx="7953014" cy="5456606"/>
            <wp:effectExtent l="0" t="9208" r="953" b="952"/>
            <wp:docPr id="197245753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7959236" cy="5460875"/>
                    </a:xfrm>
                    <a:prstGeom prst="rect">
                      <a:avLst/>
                    </a:prstGeom>
                    <a:noFill/>
                    <a:ln>
                      <a:noFill/>
                    </a:ln>
                  </pic:spPr>
                </pic:pic>
              </a:graphicData>
            </a:graphic>
          </wp:inline>
        </w:drawing>
      </w:r>
    </w:p>
    <w:p w:rsidR="00CF4948" w:rsidP="00CF4948" w:rsidRDefault="00CF4948" w14:paraId="5DDFCCA8" w14:textId="77777777">
      <w:pPr>
        <w:spacing w:line="360" w:lineRule="auto"/>
        <w:rPr>
          <w:rFonts w:ascii="Times New Roman" w:hAnsi="Times New Roman" w:eastAsia="Times New Roman" w:cs="Times New Roman"/>
          <w:lang w:val="es"/>
        </w:rPr>
      </w:pPr>
    </w:p>
    <w:p w:rsidRPr="004E14F4" w:rsidR="004E14F4" w:rsidP="002D1B0C" w:rsidRDefault="004E14F4" w14:paraId="6367B3CA" w14:textId="77777777">
      <w:pPr>
        <w:spacing w:line="360" w:lineRule="auto"/>
        <w:rPr>
          <w:rFonts w:ascii="Times New Roman" w:hAnsi="Times New Roman" w:eastAsia="Times New Roman" w:cs="Times New Roman"/>
          <w:lang w:val="es-AR"/>
        </w:rPr>
      </w:pPr>
      <w:r w:rsidRPr="004E14F4">
        <w:rPr>
          <w:rFonts w:ascii="Times New Roman" w:hAnsi="Times New Roman" w:eastAsia="Times New Roman" w:cs="Times New Roman"/>
          <w:lang w:val="es-AR"/>
        </w:rPr>
        <w:t>La única modificación que sufrió este esquema se debió a que, durante los ensayos, se observó que ni la ESP32-CAM ni el servo SG90 recibían correctamente los 5V provenientes de la EDU-CIAA. Tras realizar mediciones, se determinó que la EDU-CIAA sí recibía 5V desde la PC, pero al aumentar la demanda de corriente, la tensión comenzaba a caer. Esto ocurría principalmente porque el servo SG90 tiene un consumo elevado de corriente, lo que generaba caídas de tensión en la alimentación de la EDU-CIAA.</w:t>
      </w:r>
    </w:p>
    <w:p w:rsidRPr="004E14F4" w:rsidR="004E14F4" w:rsidP="002D1B0C" w:rsidRDefault="004E14F4" w14:paraId="1C693CC7" w14:textId="77777777">
      <w:pPr>
        <w:spacing w:line="360" w:lineRule="auto"/>
        <w:rPr>
          <w:rFonts w:ascii="Times New Roman" w:hAnsi="Times New Roman" w:eastAsia="Times New Roman" w:cs="Times New Roman"/>
          <w:lang w:val="es-AR"/>
        </w:rPr>
      </w:pPr>
      <w:r w:rsidRPr="004E14F4">
        <w:rPr>
          <w:rFonts w:ascii="Times New Roman" w:hAnsi="Times New Roman" w:eastAsia="Times New Roman" w:cs="Times New Roman"/>
          <w:lang w:val="es-AR"/>
        </w:rPr>
        <w:t>Cuando se alimenta desde un puerto USB, el límite típico de corriente es de 500 mA, de los cuales la EDU-CIAA ya consume aproximadamente 200 mA en funcionamiento. Esto dejaba un margen muy reducido para alimentar otros dispositivos. Al activar el servo, se producían picos de corriente que superaban la capacidad del puerto USB, lo que resultaba en una disminución de la tensión en la entrada de la EDU-CIAA. Inicialmente, esto afectaba al servo, ya que no recibía la tensión ni la corriente adecuadas, pero en algunos momentos la caída de tensión llegaba a afectar al propio microcontrolador de la EDU-CIAA, reduciendo su alimentación por debajo de los 3.3V. Esto causaba fallos en la ejecución de los programas e incluso impedía la carga de nuevos códigos en la placa.</w:t>
      </w:r>
    </w:p>
    <w:p w:rsidRPr="004E14F4" w:rsidR="004E14F4" w:rsidP="002D1B0C" w:rsidRDefault="004E14F4" w14:paraId="0C4D6375" w14:textId="77777777">
      <w:pPr>
        <w:spacing w:line="360" w:lineRule="auto"/>
        <w:rPr>
          <w:rFonts w:ascii="Times New Roman" w:hAnsi="Times New Roman" w:eastAsia="Times New Roman" w:cs="Times New Roman"/>
          <w:lang w:val="es-AR"/>
        </w:rPr>
      </w:pPr>
      <w:r w:rsidRPr="004E14F4">
        <w:rPr>
          <w:rFonts w:ascii="Times New Roman" w:hAnsi="Times New Roman" w:eastAsia="Times New Roman" w:cs="Times New Roman"/>
          <w:lang w:val="es-AR"/>
        </w:rPr>
        <w:t>Para solucionar este problema, se decidió alimentar la ESP32-CAM y el servo SG90 directamente desde la fuente de alimentación de PC, la cual inicialmente solo suministraba 12V a los motores paso a paso, pero ahora también proporciona 5V estables para la ESP32 y el servo.</w:t>
      </w:r>
    </w:p>
    <w:p w:rsidR="5DB9DB37" w:rsidP="001963C1" w:rsidRDefault="5DB9DB37" w14:paraId="01F99132" w14:textId="7BCCD4E7">
      <w:pPr>
        <w:spacing w:line="360" w:lineRule="auto"/>
        <w:ind w:firstLine="0"/>
        <w:rPr>
          <w:lang w:val="es-AR"/>
        </w:rPr>
      </w:pPr>
    </w:p>
    <w:p w:rsidRPr="004E14F4" w:rsidR="00A354A5" w:rsidP="001963C1" w:rsidRDefault="00A354A5" w14:paraId="5FD82114" w14:textId="77777777">
      <w:pPr>
        <w:spacing w:line="360" w:lineRule="auto"/>
        <w:ind w:firstLine="0"/>
        <w:rPr>
          <w:lang w:val="es-AR"/>
        </w:rPr>
      </w:pPr>
    </w:p>
    <w:p w:rsidR="003628D4" w:rsidRDefault="003628D4" w14:paraId="14134861" w14:textId="77777777">
      <w:pPr>
        <w:rPr>
          <w:rFonts w:ascii="Times New Roman" w:hAnsi="Times New Roman" w:eastAsia="Times New Roman" w:cs="Times New Roman"/>
          <w:b/>
          <w:bCs/>
        </w:rPr>
      </w:pPr>
      <w:r>
        <w:rPr>
          <w:rFonts w:ascii="Times New Roman" w:hAnsi="Times New Roman" w:eastAsia="Times New Roman" w:cs="Times New Roman"/>
          <w:b/>
          <w:bCs/>
        </w:rPr>
        <w:br w:type="page"/>
      </w:r>
    </w:p>
    <w:p w:rsidRPr="002D1B0C" w:rsidR="00B810E0" w:rsidP="002D1B0C" w:rsidRDefault="002D1B0C" w14:paraId="4F01B5BB" w14:textId="24A78FE8">
      <w:pPr>
        <w:pStyle w:val="Heading2"/>
        <w:spacing w:line="600" w:lineRule="auto"/>
        <w:jc w:val="both"/>
        <w:rPr>
          <w:lang w:val="es-AR"/>
        </w:rPr>
      </w:pPr>
      <w:bookmarkStart w:name="_Toc190428741" w:id="44"/>
      <w:r>
        <w:rPr>
          <w:lang w:val="es-AR"/>
        </w:rPr>
        <w:t>DISEÑO DE LA PCB</w:t>
      </w:r>
      <w:bookmarkEnd w:id="44"/>
    </w:p>
    <w:p w:rsidRPr="004F020A" w:rsidR="003628D4" w:rsidP="002D1B0C" w:rsidRDefault="00BC0F76" w14:paraId="3734E729" w14:textId="74593739">
      <w:pPr>
        <w:spacing w:line="360" w:lineRule="auto"/>
        <w:rPr>
          <w:rFonts w:ascii="Times New Roman" w:hAnsi="Times New Roman" w:eastAsia="Times New Roman" w:cs="Times New Roman"/>
        </w:rPr>
      </w:pPr>
      <w:r>
        <w:rPr>
          <w:rFonts w:ascii="Times New Roman" w:hAnsi="Times New Roman" w:eastAsia="Times New Roman" w:cs="Times New Roman"/>
        </w:rPr>
        <w:t xml:space="preserve">A </w:t>
      </w:r>
      <w:r w:rsidR="009638BD">
        <w:rPr>
          <w:rFonts w:ascii="Times New Roman" w:hAnsi="Times New Roman" w:eastAsia="Times New Roman" w:cs="Times New Roman"/>
        </w:rPr>
        <w:t>continuación,</w:t>
      </w:r>
      <w:r>
        <w:rPr>
          <w:rFonts w:ascii="Times New Roman" w:hAnsi="Times New Roman" w:eastAsia="Times New Roman" w:cs="Times New Roman"/>
        </w:rPr>
        <w:t xml:space="preserve"> se presenta el diseño final de la PCB, que difiere en</w:t>
      </w:r>
      <w:r w:rsidR="009638BD">
        <w:rPr>
          <w:rFonts w:ascii="Times New Roman" w:hAnsi="Times New Roman" w:eastAsia="Times New Roman" w:cs="Times New Roman"/>
        </w:rPr>
        <w:t xml:space="preserve"> algunos detalles de</w:t>
      </w:r>
      <w:r>
        <w:rPr>
          <w:rFonts w:ascii="Times New Roman" w:hAnsi="Times New Roman" w:eastAsia="Times New Roman" w:cs="Times New Roman"/>
        </w:rPr>
        <w:t xml:space="preserve"> la última versión </w:t>
      </w:r>
      <w:r w:rsidR="009E55F8">
        <w:rPr>
          <w:rFonts w:ascii="Times New Roman" w:hAnsi="Times New Roman" w:eastAsia="Times New Roman" w:cs="Times New Roman"/>
        </w:rPr>
        <w:t>descripta</w:t>
      </w:r>
      <w:r w:rsidR="009638BD">
        <w:rPr>
          <w:rFonts w:ascii="Times New Roman" w:hAnsi="Times New Roman" w:eastAsia="Times New Roman" w:cs="Times New Roman"/>
        </w:rPr>
        <w:t xml:space="preserve"> en el informe anterior. </w:t>
      </w:r>
      <w:r w:rsidRPr="25C41739" w:rsidR="009638BD">
        <w:rPr>
          <w:rFonts w:ascii="Times New Roman" w:hAnsi="Times New Roman" w:eastAsia="Times New Roman" w:cs="Times New Roman"/>
        </w:rPr>
        <w:t>Estos cambios se hicieron con el objetivo de agregar un capacitor más para la entrada de la alimentación del motor en cada controlador, ya que en el diseño anterior se utilizaba uno solo para ambos controladores.</w:t>
      </w:r>
    </w:p>
    <w:p w:rsidR="09F0A004" w:rsidP="09F0A004" w:rsidRDefault="09F0A004" w14:paraId="20D7535C" w14:textId="0A6E3FF8">
      <w:pPr>
        <w:spacing w:line="360" w:lineRule="auto"/>
        <w:ind w:left="720"/>
        <w:rPr>
          <w:rFonts w:ascii="Times New Roman" w:hAnsi="Times New Roman" w:eastAsia="Times New Roman" w:cs="Times New Roman"/>
        </w:rPr>
      </w:pPr>
    </w:p>
    <w:p w:rsidR="5DB9DB37" w:rsidP="00A354A5" w:rsidRDefault="39BE8BFA" w14:paraId="65CBDF8B" w14:textId="5685677E">
      <w:pPr>
        <w:pStyle w:val="Ttulo21"/>
        <w:spacing w:line="360" w:lineRule="auto"/>
      </w:pPr>
      <w:r>
        <w:rPr>
          <w:noProof/>
        </w:rPr>
        <w:drawing>
          <wp:inline distT="0" distB="0" distL="0" distR="0" wp14:anchorId="17617E1E" wp14:editId="3655D809">
            <wp:extent cx="3960536" cy="6292312"/>
            <wp:effectExtent l="0" t="0" r="1905" b="0"/>
            <wp:docPr id="1756144108" name="Picture 175614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967311" cy="6303076"/>
                    </a:xfrm>
                    <a:prstGeom prst="rect">
                      <a:avLst/>
                    </a:prstGeom>
                  </pic:spPr>
                </pic:pic>
              </a:graphicData>
            </a:graphic>
          </wp:inline>
        </w:drawing>
      </w:r>
    </w:p>
    <w:p w:rsidR="003628D4" w:rsidP="00EC4A70" w:rsidRDefault="003628D4" w14:paraId="0205CC6A" w14:textId="02DCBE65">
      <w:pPr>
        <w:ind w:firstLine="0"/>
        <w:rPr>
          <w:rFonts w:ascii="Times New Roman" w:hAnsi="Times New Roman" w:eastAsia="Times New Roman" w:cs="Times New Roman"/>
          <w:b/>
          <w:bCs/>
        </w:rPr>
      </w:pPr>
    </w:p>
    <w:p w:rsidR="00A354A5" w:rsidP="002D1B0C" w:rsidRDefault="00A354A5" w14:paraId="40D80E16" w14:textId="6BA6FDE9">
      <w:pPr>
        <w:spacing w:line="360" w:lineRule="auto"/>
        <w:ind w:firstLine="0"/>
        <w:rPr>
          <w:rFonts w:ascii="Times New Roman" w:hAnsi="Times New Roman" w:eastAsia="Times New Roman" w:cs="Times New Roman"/>
          <w:b/>
          <w:bCs/>
        </w:rPr>
      </w:pPr>
    </w:p>
    <w:p w:rsidRPr="002D1B0C" w:rsidR="00841151" w:rsidP="002D1B0C" w:rsidRDefault="002D1B0C" w14:paraId="67A347D5" w14:textId="645C3AB3">
      <w:pPr>
        <w:pStyle w:val="Heading2"/>
        <w:spacing w:line="600" w:lineRule="auto"/>
        <w:jc w:val="both"/>
        <w:rPr>
          <w:lang w:val="es-AR"/>
        </w:rPr>
      </w:pPr>
      <w:bookmarkStart w:name="_Toc190428742" w:id="45"/>
      <w:r>
        <w:rPr>
          <w:lang w:val="es-AR"/>
        </w:rPr>
        <w:t>ENSAMBLAJE DEL ROBOT</w:t>
      </w:r>
      <w:bookmarkEnd w:id="45"/>
    </w:p>
    <w:p w:rsidR="00C73E8E" w:rsidP="002D1B0C" w:rsidRDefault="002B50FC" w14:paraId="7752F943" w14:textId="0D71A4D0">
      <w:pPr>
        <w:spacing w:line="360" w:lineRule="auto"/>
        <w:rPr>
          <w:rFonts w:ascii="Times New Roman" w:hAnsi="Times New Roman" w:eastAsia="Times New Roman" w:cs="Times New Roman"/>
        </w:rPr>
      </w:pPr>
      <w:r w:rsidRPr="002B50FC">
        <w:rPr>
          <w:rFonts w:ascii="Times New Roman" w:hAnsi="Times New Roman" w:eastAsia="Times New Roman" w:cs="Times New Roman"/>
        </w:rPr>
        <w:t>Con todos los componentes necesarios en funcionamiento y previamente testeados, incluyendo las piezas impresas en 3D, la PCB fabricada y otros elementos como varillas, correas y rodamientos, se pudo dar inicio al armado del robot. El proceso comenzó con la soldadura de los componentes en la PCB</w:t>
      </w:r>
      <w:r w:rsidR="00C73E8E">
        <w:rPr>
          <w:rFonts w:ascii="Times New Roman" w:hAnsi="Times New Roman" w:eastAsia="Times New Roman" w:cs="Times New Roman"/>
        </w:rPr>
        <w:t>.</w:t>
      </w:r>
    </w:p>
    <w:p w:rsidR="00EC4A70" w:rsidP="00C73E8E" w:rsidRDefault="00EC4A70" w14:paraId="1AAFCF7A" w14:textId="77777777">
      <w:pPr>
        <w:spacing w:line="360" w:lineRule="auto"/>
        <w:ind w:left="720"/>
        <w:rPr>
          <w:rFonts w:ascii="Times New Roman" w:hAnsi="Times New Roman" w:eastAsia="Times New Roman" w:cs="Times New Roman"/>
        </w:rPr>
      </w:pPr>
    </w:p>
    <w:p w:rsidR="00C73E8E" w:rsidP="002B50FC" w:rsidRDefault="00C73E8E" w14:paraId="1462FCE1" w14:textId="729881F9">
      <w:pPr>
        <w:spacing w:line="360" w:lineRule="auto"/>
        <w:ind w:left="720"/>
        <w:rPr>
          <w:rFonts w:ascii="Times New Roman" w:hAnsi="Times New Roman" w:eastAsia="Times New Roman" w:cs="Times New Roman"/>
        </w:rPr>
      </w:pPr>
      <w:r>
        <w:rPr>
          <w:noProof/>
        </w:rPr>
        <w:drawing>
          <wp:anchor distT="0" distB="0" distL="114300" distR="114300" simplePos="0" relativeHeight="251658254" behindDoc="0" locked="0" layoutInCell="1" allowOverlap="1" wp14:anchorId="63513C9A" wp14:editId="4FFC14E1">
            <wp:simplePos x="0" y="0"/>
            <wp:positionH relativeFrom="page">
              <wp:posOffset>3804661</wp:posOffset>
            </wp:positionH>
            <wp:positionV relativeFrom="paragraph">
              <wp:posOffset>193664</wp:posOffset>
            </wp:positionV>
            <wp:extent cx="3556635" cy="5331460"/>
            <wp:effectExtent l="0" t="0" r="5715" b="2540"/>
            <wp:wrapSquare wrapText="bothSides"/>
            <wp:docPr id="1429797859" name="Imagen 18" descr="Imagen que contiene tabla, circui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97859" name="Imagen 18" descr="Imagen que contiene tabla, circuito&#10;&#10;El contenido generado por IA puede ser incorrect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39" t="11880" r="2750" b="8319"/>
                    <a:stretch/>
                  </pic:blipFill>
                  <pic:spPr bwMode="auto">
                    <a:xfrm>
                      <a:off x="0" y="0"/>
                      <a:ext cx="3556635" cy="5331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5" behindDoc="0" locked="0" layoutInCell="1" allowOverlap="1" wp14:anchorId="2DA4377D" wp14:editId="14B9CFBC">
            <wp:simplePos x="0" y="0"/>
            <wp:positionH relativeFrom="margin">
              <wp:posOffset>-666653</wp:posOffset>
            </wp:positionH>
            <wp:positionV relativeFrom="paragraph">
              <wp:posOffset>173355</wp:posOffset>
            </wp:positionV>
            <wp:extent cx="3471545" cy="5351780"/>
            <wp:effectExtent l="0" t="0" r="0" b="1270"/>
            <wp:wrapSquare wrapText="bothSides"/>
            <wp:docPr id="1454409657" name="Imagen 17" descr="Imagen que contiene electrónica, circui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09657" name="Imagen 17" descr="Imagen que contiene electrónica, circuito&#10;&#10;El contenido generado por IA puede ser incorrecto."/>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364" r="3046" b="7541"/>
                    <a:stretch/>
                  </pic:blipFill>
                  <pic:spPr bwMode="auto">
                    <a:xfrm>
                      <a:off x="0" y="0"/>
                      <a:ext cx="3471545" cy="5351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28D4" w:rsidP="002B50FC" w:rsidRDefault="003628D4" w14:paraId="43E1CD79" w14:textId="19A3B148">
      <w:pPr>
        <w:spacing w:line="360" w:lineRule="auto"/>
        <w:ind w:left="720"/>
        <w:rPr>
          <w:rFonts w:ascii="Times New Roman" w:hAnsi="Times New Roman" w:eastAsia="Times New Roman" w:cs="Times New Roman"/>
        </w:rPr>
      </w:pPr>
    </w:p>
    <w:p w:rsidR="00FD6D0F" w:rsidP="002B50FC" w:rsidRDefault="00453228" w14:paraId="1CF506AE" w14:textId="77777777">
      <w:pPr>
        <w:spacing w:line="360" w:lineRule="auto"/>
        <w:ind w:left="720"/>
      </w:pPr>
      <w:r w:rsidRPr="00453228">
        <w:t xml:space="preserve"> </w:t>
      </w:r>
    </w:p>
    <w:p w:rsidR="003628D4" w:rsidP="002D1B0C" w:rsidRDefault="00C73E8E" w14:paraId="01EFCC2F" w14:textId="1819483D">
      <w:pPr>
        <w:spacing w:line="360" w:lineRule="auto"/>
        <w:rPr>
          <w:rFonts w:ascii="Times New Roman" w:hAnsi="Times New Roman" w:eastAsia="Times New Roman" w:cs="Times New Roman"/>
        </w:rPr>
      </w:pPr>
      <w:r>
        <w:rPr>
          <w:rFonts w:ascii="Times New Roman" w:hAnsi="Times New Roman" w:eastAsia="Times New Roman" w:cs="Times New Roman"/>
        </w:rPr>
        <w:t>S</w:t>
      </w:r>
      <w:r w:rsidRPr="00F822D8">
        <w:rPr>
          <w:rFonts w:ascii="Times New Roman" w:hAnsi="Times New Roman" w:eastAsia="Times New Roman" w:cs="Times New Roman"/>
        </w:rPr>
        <w:t>eguid</w:t>
      </w:r>
      <w:r>
        <w:rPr>
          <w:rFonts w:ascii="Times New Roman" w:hAnsi="Times New Roman" w:eastAsia="Times New Roman" w:cs="Times New Roman"/>
        </w:rPr>
        <w:t>o</w:t>
      </w:r>
      <w:r w:rsidRPr="00F822D8">
        <w:rPr>
          <w:rFonts w:ascii="Times New Roman" w:hAnsi="Times New Roman" w:eastAsia="Times New Roman" w:cs="Times New Roman"/>
        </w:rPr>
        <w:t xml:space="preserve"> por el ensamblaje de la estructura mecánica y la instalación de un soporte para la ESP32-CAM</w:t>
      </w:r>
      <w:r>
        <w:rPr>
          <w:rFonts w:ascii="Times New Roman" w:hAnsi="Times New Roman" w:eastAsia="Times New Roman" w:cs="Times New Roman"/>
        </w:rPr>
        <w:t>.</w:t>
      </w:r>
    </w:p>
    <w:p w:rsidR="00187DFD" w:rsidRDefault="00187DFD" w14:paraId="6EA25FC8" w14:textId="7D3BE347">
      <w:pPr>
        <w:rPr>
          <w:rFonts w:ascii="Times New Roman" w:hAnsi="Times New Roman" w:eastAsia="Times New Roman" w:cs="Times New Roman"/>
        </w:rPr>
      </w:pPr>
      <w:r>
        <w:rPr>
          <w:rFonts w:ascii="Times New Roman" w:hAnsi="Times New Roman" w:eastAsia="Times New Roman" w:cs="Times New Roman"/>
        </w:rPr>
        <w:br w:type="page"/>
      </w:r>
    </w:p>
    <w:p w:rsidRPr="002D1B0C" w:rsidR="00C66789" w:rsidP="002D1B0C" w:rsidRDefault="002D1B0C" w14:paraId="0FCC261B" w14:textId="21FF829A">
      <w:pPr>
        <w:spacing w:line="360" w:lineRule="auto"/>
        <w:ind w:left="720"/>
        <w:rPr>
          <w:rFonts w:ascii="Times New Roman" w:hAnsi="Times New Roman" w:eastAsia="Times New Roman" w:cs="Times New Roman"/>
        </w:rPr>
      </w:pPr>
      <w:r>
        <w:rPr>
          <w:noProof/>
        </w:rPr>
        <w:drawing>
          <wp:anchor distT="0" distB="0" distL="114300" distR="114300" simplePos="0" relativeHeight="251658256" behindDoc="0" locked="0" layoutInCell="1" allowOverlap="1" wp14:anchorId="6B7EE630" wp14:editId="6242058A">
            <wp:simplePos x="0" y="0"/>
            <wp:positionH relativeFrom="margin">
              <wp:align>center</wp:align>
            </wp:positionH>
            <wp:positionV relativeFrom="paragraph">
              <wp:posOffset>4681704</wp:posOffset>
            </wp:positionV>
            <wp:extent cx="4424045" cy="4163695"/>
            <wp:effectExtent l="0" t="0" r="0" b="8255"/>
            <wp:wrapSquare wrapText="bothSides"/>
            <wp:docPr id="103321263" name="Imagen 22" descr="Imagen que contiene persona, mujer, tabla, hombr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1263" name="Imagen 22" descr="Imagen que contiene persona, mujer, tabla, hombre&#10;&#10;El contenido generado por IA puede ser incorrecto."/>
                    <pic:cNvPicPr>
                      <a:picLocks noChangeAspect="1" noChangeArrowheads="1"/>
                    </pic:cNvPicPr>
                  </pic:nvPicPr>
                  <pic:blipFill rotWithShape="1">
                    <a:blip r:embed="rId20">
                      <a:extLst>
                        <a:ext uri="{28A0092B-C50C-407E-A947-70E740481C1C}">
                          <a14:useLocalDpi xmlns:a14="http://schemas.microsoft.com/office/drawing/2010/main" val="0"/>
                        </a:ext>
                      </a:extLst>
                    </a:blip>
                    <a:srcRect t="2431" b="7457"/>
                    <a:stretch/>
                  </pic:blipFill>
                  <pic:spPr bwMode="auto">
                    <a:xfrm>
                      <a:off x="0" y="0"/>
                      <a:ext cx="4424045" cy="416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50BE">
        <w:rPr>
          <w:noProof/>
        </w:rPr>
        <w:drawing>
          <wp:anchor distT="0" distB="0" distL="114300" distR="114300" simplePos="0" relativeHeight="251658257" behindDoc="0" locked="0" layoutInCell="1" allowOverlap="1" wp14:anchorId="66180178" wp14:editId="52466B50">
            <wp:simplePos x="0" y="0"/>
            <wp:positionH relativeFrom="margin">
              <wp:align>center</wp:align>
            </wp:positionH>
            <wp:positionV relativeFrom="paragraph">
              <wp:posOffset>248</wp:posOffset>
            </wp:positionV>
            <wp:extent cx="4458335" cy="4585970"/>
            <wp:effectExtent l="0" t="0" r="0" b="5080"/>
            <wp:wrapSquare wrapText="bothSides"/>
            <wp:docPr id="282086892" name="Imagen 20" descr="Imagen que contiene interior, tabla, equipo, colga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86892" name="Imagen 20" descr="Imagen que contiene interior, tabla, equipo, colgando&#10;&#10;El contenido generado por IA puede ser incorrecto."/>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954" b="4224"/>
                    <a:stretch/>
                  </pic:blipFill>
                  <pic:spPr bwMode="auto">
                    <a:xfrm>
                      <a:off x="0" y="0"/>
                      <a:ext cx="4458335" cy="4585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4330" w:rsidR="42CF06A6">
        <w:rPr>
          <w:lang w:val="es-AR"/>
        </w:rPr>
        <w:br w:type="page"/>
      </w:r>
    </w:p>
    <w:p w:rsidRPr="002D1B0C" w:rsidR="002D1B0C" w:rsidP="002D1B0C" w:rsidRDefault="002D1B0C" w14:paraId="72809287" w14:textId="754A4C2F">
      <w:pPr>
        <w:pStyle w:val="Heading2"/>
        <w:spacing w:line="600" w:lineRule="auto"/>
        <w:jc w:val="both"/>
        <w:rPr>
          <w:lang w:val="es-AR"/>
        </w:rPr>
      </w:pPr>
      <w:bookmarkStart w:name="_Toc190428743" w:id="46"/>
      <w:r>
        <w:rPr>
          <w:lang w:val="es-AR"/>
        </w:rPr>
        <w:t>MATERIALES UTILIZADOS</w:t>
      </w:r>
      <w:bookmarkEnd w:id="46"/>
    </w:p>
    <w:p w:rsidRPr="00A969A2" w:rsidR="00C66789" w:rsidP="00C66789" w:rsidRDefault="00C66789" w14:paraId="57865106" w14:textId="2FC1F392">
      <w:pPr>
        <w:pStyle w:val="ListParagraph"/>
        <w:numPr>
          <w:ilvl w:val="0"/>
          <w:numId w:val="26"/>
        </w:numPr>
        <w:spacing w:line="360" w:lineRule="auto"/>
        <w:rPr>
          <w:rFonts w:cstheme="minorHAnsi"/>
        </w:rPr>
      </w:pPr>
      <w:r w:rsidRPr="00A969A2">
        <w:rPr>
          <w:rFonts w:cstheme="minorHAnsi"/>
        </w:rPr>
        <w:t>1 EDU-CIAA-NXP</w:t>
      </w:r>
    </w:p>
    <w:p w:rsidRPr="00A969A2" w:rsidR="00C66789" w:rsidP="00C66789" w:rsidRDefault="00C66789" w14:paraId="56DF35DC" w14:textId="77777777">
      <w:pPr>
        <w:pStyle w:val="ListParagraph"/>
        <w:numPr>
          <w:ilvl w:val="0"/>
          <w:numId w:val="26"/>
        </w:numPr>
        <w:spacing w:line="360" w:lineRule="auto"/>
        <w:rPr>
          <w:rFonts w:cstheme="minorHAnsi"/>
        </w:rPr>
      </w:pPr>
      <w:r w:rsidRPr="00A969A2">
        <w:rPr>
          <w:rFonts w:cstheme="minorHAnsi"/>
        </w:rPr>
        <w:t xml:space="preserve">1 ESP-32 CAM </w:t>
      </w:r>
    </w:p>
    <w:p w:rsidRPr="00A969A2" w:rsidR="00C66789" w:rsidP="00C66789" w:rsidRDefault="00C66789" w14:paraId="4C221B3A" w14:textId="77777777">
      <w:pPr>
        <w:pStyle w:val="ListParagraph"/>
        <w:numPr>
          <w:ilvl w:val="0"/>
          <w:numId w:val="26"/>
        </w:numPr>
        <w:spacing w:line="360" w:lineRule="auto"/>
        <w:rPr>
          <w:lang w:val="es-AR"/>
        </w:rPr>
      </w:pPr>
      <w:r w:rsidRPr="678CD464">
        <w:rPr>
          <w:lang w:val="es-AR"/>
        </w:rPr>
        <w:t xml:space="preserve">2 Motor NEMA17 </w:t>
      </w:r>
    </w:p>
    <w:p w:rsidRPr="00A969A2" w:rsidR="00C66789" w:rsidP="00C66789" w:rsidRDefault="00C66789" w14:paraId="537B65E6" w14:textId="77777777">
      <w:pPr>
        <w:pStyle w:val="ListParagraph"/>
        <w:numPr>
          <w:ilvl w:val="0"/>
          <w:numId w:val="26"/>
        </w:numPr>
        <w:spacing w:line="360" w:lineRule="auto"/>
        <w:rPr>
          <w:rFonts w:cstheme="minorHAnsi"/>
        </w:rPr>
      </w:pPr>
      <w:r w:rsidRPr="00A969A2">
        <w:rPr>
          <w:rFonts w:cstheme="minorHAnsi"/>
        </w:rPr>
        <w:t xml:space="preserve">2 DRV8825 </w:t>
      </w:r>
    </w:p>
    <w:p w:rsidRPr="00A969A2" w:rsidR="00C66789" w:rsidP="00C66789" w:rsidRDefault="00C66789" w14:paraId="4000FCA0" w14:textId="77777777">
      <w:pPr>
        <w:pStyle w:val="ListParagraph"/>
        <w:numPr>
          <w:ilvl w:val="0"/>
          <w:numId w:val="26"/>
        </w:numPr>
        <w:spacing w:line="360" w:lineRule="auto"/>
        <w:rPr>
          <w:rFonts w:cstheme="minorHAnsi"/>
        </w:rPr>
      </w:pPr>
      <w:r w:rsidRPr="00A969A2">
        <w:rPr>
          <w:rFonts w:cstheme="minorHAnsi"/>
        </w:rPr>
        <w:t xml:space="preserve">1 Servo SG90 </w:t>
      </w:r>
    </w:p>
    <w:p w:rsidRPr="00A969A2" w:rsidR="00C66789" w:rsidP="00C66789" w:rsidRDefault="00C66789" w14:paraId="00E85853" w14:textId="77777777">
      <w:pPr>
        <w:pStyle w:val="ListParagraph"/>
        <w:numPr>
          <w:ilvl w:val="0"/>
          <w:numId w:val="26"/>
        </w:numPr>
        <w:spacing w:line="360" w:lineRule="auto"/>
        <w:rPr>
          <w:rFonts w:cstheme="minorHAnsi"/>
        </w:rPr>
      </w:pPr>
      <w:r w:rsidRPr="00A969A2">
        <w:rPr>
          <w:rFonts w:cstheme="minorHAnsi"/>
        </w:rPr>
        <w:t>Fuente de alimentación para PC</w:t>
      </w:r>
    </w:p>
    <w:p w:rsidRPr="00A969A2" w:rsidR="00C66789" w:rsidP="00C66789" w:rsidRDefault="00C66789" w14:paraId="6C912597" w14:textId="77777777">
      <w:pPr>
        <w:pStyle w:val="ListParagraph"/>
        <w:numPr>
          <w:ilvl w:val="0"/>
          <w:numId w:val="26"/>
        </w:numPr>
        <w:spacing w:line="360" w:lineRule="auto"/>
      </w:pPr>
      <w:r w:rsidRPr="64C0D839">
        <w:t xml:space="preserve">Cable </w:t>
      </w:r>
      <w:r>
        <w:t>UTP</w:t>
      </w:r>
    </w:p>
    <w:p w:rsidRPr="00A969A2" w:rsidR="00C66789" w:rsidP="00C66789" w:rsidRDefault="00C66789" w14:paraId="175C0FF7" w14:textId="77777777">
      <w:pPr>
        <w:pStyle w:val="ListParagraph"/>
        <w:numPr>
          <w:ilvl w:val="0"/>
          <w:numId w:val="26"/>
        </w:numPr>
        <w:spacing w:line="360" w:lineRule="auto"/>
        <w:rPr>
          <w:rFonts w:cstheme="minorHAnsi"/>
        </w:rPr>
      </w:pPr>
      <w:r w:rsidRPr="00A969A2">
        <w:rPr>
          <w:rFonts w:cstheme="minorHAnsi"/>
        </w:rPr>
        <w:t>Borneras</w:t>
      </w:r>
    </w:p>
    <w:p w:rsidRPr="00A969A2" w:rsidR="00C66789" w:rsidP="00C66789" w:rsidRDefault="00C66789" w14:paraId="41DD2A5B" w14:textId="5A1F08BF">
      <w:pPr>
        <w:pStyle w:val="ListParagraph"/>
        <w:numPr>
          <w:ilvl w:val="0"/>
          <w:numId w:val="26"/>
        </w:numPr>
        <w:spacing w:line="360" w:lineRule="auto"/>
      </w:pPr>
      <w:r w:rsidRPr="5419D68E">
        <w:t xml:space="preserve">2 capacitores </w:t>
      </w:r>
      <w:r w:rsidR="003A1899">
        <w:t>100 uF x 16V</w:t>
      </w:r>
    </w:p>
    <w:p w:rsidRPr="00A969A2" w:rsidR="00C66789" w:rsidP="00C66789" w:rsidRDefault="00C66789" w14:paraId="5CAEC4AA" w14:textId="77777777">
      <w:pPr>
        <w:pStyle w:val="ListParagraph"/>
        <w:numPr>
          <w:ilvl w:val="0"/>
          <w:numId w:val="26"/>
        </w:numPr>
        <w:spacing w:line="360" w:lineRule="auto"/>
        <w:rPr>
          <w:rFonts w:cstheme="minorHAnsi"/>
        </w:rPr>
      </w:pPr>
      <w:r w:rsidRPr="00A969A2">
        <w:rPr>
          <w:rFonts w:cstheme="minorHAnsi"/>
        </w:rPr>
        <w:t>Placa perforada</w:t>
      </w:r>
    </w:p>
    <w:p w:rsidRPr="00A969A2" w:rsidR="00C66789" w:rsidP="00C66789" w:rsidRDefault="00C66789" w14:paraId="37BBA545" w14:textId="77777777">
      <w:pPr>
        <w:pStyle w:val="ListParagraph"/>
        <w:numPr>
          <w:ilvl w:val="0"/>
          <w:numId w:val="26"/>
        </w:numPr>
        <w:spacing w:line="360" w:lineRule="auto"/>
        <w:rPr>
          <w:rFonts w:eastAsia="Aptos" w:cstheme="minorHAnsi"/>
          <w:color w:val="000000" w:themeColor="text2"/>
        </w:rPr>
      </w:pPr>
      <w:r w:rsidRPr="00A969A2">
        <w:rPr>
          <w:rFonts w:eastAsia="Aptos" w:cstheme="minorHAnsi"/>
          <w:color w:val="000000" w:themeColor="text2"/>
        </w:rPr>
        <w:t>2 varilla de rodamiento lineal M8 x 450 mm (eje x)</w:t>
      </w:r>
    </w:p>
    <w:p w:rsidRPr="00A969A2" w:rsidR="00C66789" w:rsidP="00C66789" w:rsidRDefault="00C66789" w14:paraId="34C0170B" w14:textId="77777777">
      <w:pPr>
        <w:pStyle w:val="ListParagraph"/>
        <w:numPr>
          <w:ilvl w:val="0"/>
          <w:numId w:val="26"/>
        </w:numPr>
        <w:spacing w:line="360" w:lineRule="auto"/>
        <w:rPr>
          <w:rFonts w:eastAsia="Aptos" w:cstheme="minorHAnsi"/>
          <w:color w:val="000000" w:themeColor="text2"/>
        </w:rPr>
      </w:pPr>
      <w:r w:rsidRPr="00A969A2">
        <w:rPr>
          <w:rFonts w:eastAsia="Aptos" w:cstheme="minorHAnsi"/>
          <w:color w:val="000000" w:themeColor="text2"/>
        </w:rPr>
        <w:t>2 varilla de rodamiento lineal M8 x 350 mm (eje y)</w:t>
      </w:r>
    </w:p>
    <w:p w:rsidRPr="00A969A2" w:rsidR="00C66789" w:rsidP="00C66789" w:rsidRDefault="00C66789" w14:paraId="4840C5B5" w14:textId="77777777">
      <w:pPr>
        <w:pStyle w:val="ListParagraph"/>
        <w:numPr>
          <w:ilvl w:val="0"/>
          <w:numId w:val="26"/>
        </w:numPr>
        <w:spacing w:line="360" w:lineRule="auto"/>
        <w:rPr>
          <w:rFonts w:eastAsia="Aptos" w:cstheme="minorHAnsi"/>
          <w:color w:val="000000" w:themeColor="text2"/>
        </w:rPr>
      </w:pPr>
      <w:r w:rsidRPr="00A969A2">
        <w:rPr>
          <w:rFonts w:eastAsia="Aptos" w:cstheme="minorHAnsi"/>
          <w:color w:val="000000" w:themeColor="text2"/>
        </w:rPr>
        <w:t>2 varilla lineal M3 x 75mm (eje z)</w:t>
      </w:r>
    </w:p>
    <w:p w:rsidRPr="00A969A2" w:rsidR="00C66789" w:rsidP="00C66789" w:rsidRDefault="00C66789" w14:paraId="77ED79E1" w14:textId="77777777">
      <w:pPr>
        <w:pStyle w:val="ListParagraph"/>
        <w:numPr>
          <w:ilvl w:val="0"/>
          <w:numId w:val="26"/>
        </w:numPr>
        <w:spacing w:line="360" w:lineRule="auto"/>
        <w:rPr>
          <w:rFonts w:eastAsia="Aptos" w:cstheme="minorHAnsi"/>
          <w:color w:val="000000" w:themeColor="text2"/>
        </w:rPr>
      </w:pPr>
      <w:r w:rsidRPr="00A969A2">
        <w:rPr>
          <w:rFonts w:eastAsia="Aptos" w:cstheme="minorHAnsi"/>
          <w:color w:val="000000" w:themeColor="text2"/>
        </w:rPr>
        <w:t>8 rodamientos lineales LM8UU</w:t>
      </w:r>
    </w:p>
    <w:p w:rsidRPr="00A969A2" w:rsidR="00C66789" w:rsidP="00C66789" w:rsidRDefault="00C66789" w14:paraId="6C69B7BA" w14:textId="77777777">
      <w:pPr>
        <w:pStyle w:val="ListParagraph"/>
        <w:numPr>
          <w:ilvl w:val="0"/>
          <w:numId w:val="26"/>
        </w:numPr>
        <w:spacing w:line="360" w:lineRule="auto"/>
        <w:rPr>
          <w:rFonts w:eastAsia="Aptos" w:cstheme="minorHAnsi"/>
          <w:color w:val="000000" w:themeColor="text2"/>
        </w:rPr>
      </w:pPr>
      <w:r w:rsidRPr="00A969A2">
        <w:rPr>
          <w:rFonts w:eastAsia="Aptos" w:cstheme="minorHAnsi"/>
          <w:color w:val="000000" w:themeColor="text2"/>
        </w:rPr>
        <w:t xml:space="preserve">2 polea GT2 16 dientes </w:t>
      </w:r>
    </w:p>
    <w:p w:rsidRPr="00A969A2" w:rsidR="00C66789" w:rsidP="00C66789" w:rsidRDefault="00C66789" w14:paraId="2EBA58AD" w14:textId="77777777">
      <w:pPr>
        <w:pStyle w:val="ListParagraph"/>
        <w:numPr>
          <w:ilvl w:val="0"/>
          <w:numId w:val="26"/>
        </w:numPr>
        <w:spacing w:line="360" w:lineRule="auto"/>
        <w:rPr>
          <w:rFonts w:eastAsia="Aptos" w:cstheme="minorHAnsi"/>
          <w:color w:val="000000" w:themeColor="text2"/>
        </w:rPr>
      </w:pPr>
      <w:r w:rsidRPr="00A969A2">
        <w:rPr>
          <w:rFonts w:eastAsia="Aptos" w:cstheme="minorHAnsi"/>
          <w:color w:val="000000" w:themeColor="text2"/>
        </w:rPr>
        <w:t>1 correa GT2 de 2000 mm.</w:t>
      </w:r>
    </w:p>
    <w:p w:rsidRPr="00A969A2" w:rsidR="00C66789" w:rsidP="00C66789" w:rsidRDefault="00C66789" w14:paraId="3DE8B34C" w14:textId="77777777">
      <w:pPr>
        <w:pStyle w:val="ListParagraph"/>
        <w:numPr>
          <w:ilvl w:val="0"/>
          <w:numId w:val="26"/>
        </w:numPr>
        <w:spacing w:line="360" w:lineRule="auto"/>
        <w:rPr>
          <w:rFonts w:eastAsia="Aptos" w:cstheme="minorHAnsi"/>
          <w:color w:val="000000" w:themeColor="text2"/>
        </w:rPr>
      </w:pPr>
      <w:r w:rsidRPr="00A969A2">
        <w:rPr>
          <w:rFonts w:eastAsia="Aptos" w:cstheme="minorHAnsi"/>
          <w:color w:val="000000" w:themeColor="text2"/>
        </w:rPr>
        <w:t>5 rodamientos 624zz</w:t>
      </w:r>
    </w:p>
    <w:p w:rsidRPr="00A969A2" w:rsidR="00C66789" w:rsidP="00C66789" w:rsidRDefault="00C66789" w14:paraId="23334B45" w14:textId="77777777">
      <w:pPr>
        <w:pStyle w:val="ListParagraph"/>
        <w:numPr>
          <w:ilvl w:val="0"/>
          <w:numId w:val="26"/>
        </w:numPr>
        <w:spacing w:line="360" w:lineRule="auto"/>
        <w:rPr>
          <w:rFonts w:eastAsia="Aptos" w:cstheme="minorHAnsi"/>
          <w:color w:val="000000" w:themeColor="text2"/>
        </w:rPr>
      </w:pPr>
      <w:r w:rsidRPr="00A969A2">
        <w:rPr>
          <w:rFonts w:eastAsia="Aptos" w:cstheme="minorHAnsi"/>
          <w:color w:val="000000" w:themeColor="text2"/>
        </w:rPr>
        <w:t xml:space="preserve">4x </w:t>
      </w:r>
      <w:hyperlink r:id="rId22">
        <w:r w:rsidRPr="00A969A2">
          <w:rPr>
            <w:rStyle w:val="Hyperlink"/>
            <w:rFonts w:eastAsia="Aptos" w:cstheme="minorHAnsi"/>
          </w:rPr>
          <w:t>idler_18x13x6_01.stl</w:t>
        </w:r>
      </w:hyperlink>
    </w:p>
    <w:p w:rsidRPr="00A969A2" w:rsidR="00C66789" w:rsidP="00C66789" w:rsidRDefault="00C66789" w14:paraId="01DB55AF" w14:textId="77777777">
      <w:pPr>
        <w:pStyle w:val="ListParagraph"/>
        <w:numPr>
          <w:ilvl w:val="0"/>
          <w:numId w:val="26"/>
        </w:numPr>
        <w:spacing w:line="360" w:lineRule="auto"/>
        <w:rPr>
          <w:rFonts w:eastAsia="Aptos" w:cstheme="minorHAnsi"/>
          <w:color w:val="000000" w:themeColor="text2"/>
        </w:rPr>
      </w:pPr>
      <w:r w:rsidRPr="00A969A2">
        <w:rPr>
          <w:rFonts w:eastAsia="Aptos" w:cstheme="minorHAnsi"/>
          <w:color w:val="000000" w:themeColor="text2"/>
        </w:rPr>
        <w:t>Tornillos, tuercas y arandelas.</w:t>
      </w:r>
    </w:p>
    <w:p w:rsidRPr="00A969A2" w:rsidR="00C66789" w:rsidP="00C66789" w:rsidRDefault="00C66789" w14:paraId="5672D637" w14:textId="77777777">
      <w:pPr>
        <w:pStyle w:val="ListParagraph"/>
        <w:numPr>
          <w:ilvl w:val="0"/>
          <w:numId w:val="26"/>
        </w:numPr>
        <w:spacing w:line="360" w:lineRule="auto"/>
        <w:rPr>
          <w:rStyle w:val="Hyperlink"/>
          <w:rFonts w:cstheme="minorHAnsi"/>
        </w:rPr>
      </w:pPr>
      <w:hyperlink r:id="rId23">
        <w:r w:rsidRPr="00A969A2">
          <w:rPr>
            <w:rStyle w:val="Hyperlink"/>
            <w:rFonts w:cstheme="minorHAnsi"/>
          </w:rPr>
          <w:t>Piezas impresas en 3D.</w:t>
        </w:r>
      </w:hyperlink>
    </w:p>
    <w:p w:rsidRPr="00A969A2" w:rsidR="00C66789" w:rsidP="00C66789" w:rsidRDefault="00C66789" w14:paraId="0E90EC4E" w14:textId="288857AC">
      <w:pPr>
        <w:pStyle w:val="ListParagraph"/>
        <w:numPr>
          <w:ilvl w:val="0"/>
          <w:numId w:val="26"/>
        </w:numPr>
        <w:spacing w:line="360" w:lineRule="auto"/>
      </w:pPr>
      <w:r w:rsidRPr="34120087">
        <w:t xml:space="preserve">Estructura </w:t>
      </w:r>
      <w:r w:rsidRPr="380649A1">
        <w:t>de metal</w:t>
      </w:r>
      <w:r w:rsidRPr="34120087">
        <w:t xml:space="preserve"> para sostener</w:t>
      </w:r>
      <w:r w:rsidR="00FE367F">
        <w:t xml:space="preserve"> la</w:t>
      </w:r>
      <w:r w:rsidRPr="34120087">
        <w:t xml:space="preserve"> ESP32-CAM</w:t>
      </w:r>
    </w:p>
    <w:p w:rsidR="00C66789" w:rsidP="00223EB9" w:rsidRDefault="00C66789" w14:paraId="67A246E3" w14:textId="77777777">
      <w:pPr>
        <w:pStyle w:val="Heading1"/>
        <w:spacing w:line="360" w:lineRule="auto"/>
        <w:jc w:val="left"/>
      </w:pPr>
    </w:p>
    <w:p w:rsidRPr="00FB1754" w:rsidR="00FB1754" w:rsidP="00FB1754" w:rsidRDefault="00FB1754" w14:paraId="17348FB1" w14:textId="77777777"/>
    <w:p w:rsidRPr="00464DC4" w:rsidR="00573376" w:rsidP="00223EB9" w:rsidRDefault="00573376" w14:paraId="421FAF19" w14:textId="25DE990D">
      <w:pPr>
        <w:pStyle w:val="Heading1"/>
        <w:spacing w:line="360" w:lineRule="auto"/>
        <w:jc w:val="left"/>
        <w:rPr>
          <w:color w:val="000000" w:themeColor="text2"/>
          <w:sz w:val="40"/>
          <w:szCs w:val="40"/>
          <w:lang w:val="es-AR"/>
        </w:rPr>
      </w:pPr>
      <w:bookmarkStart w:name="_Toc247607450" w:id="47"/>
      <w:bookmarkStart w:name="_Toc190428744" w:id="48"/>
      <w:r w:rsidRPr="00464DC4">
        <w:rPr>
          <w:color w:val="000000" w:themeColor="text2"/>
          <w:sz w:val="40"/>
          <w:szCs w:val="40"/>
          <w:lang w:val="es-AR"/>
        </w:rPr>
        <w:t>DISEÑO DE SOFTWARE</w:t>
      </w:r>
      <w:bookmarkEnd w:id="47"/>
      <w:bookmarkEnd w:id="48"/>
    </w:p>
    <w:p w:rsidRPr="00464DC4" w:rsidR="42CF06A6" w:rsidP="007D0B59" w:rsidRDefault="00573376" w14:paraId="0AE91563" w14:textId="29F0C6A4">
      <w:pPr>
        <w:spacing w:line="360" w:lineRule="auto"/>
        <w:rPr>
          <w:lang w:val="es-AR"/>
        </w:rPr>
      </w:pPr>
      <w:r>
        <w:rPr>
          <w:noProof/>
        </w:rPr>
        <mc:AlternateContent>
          <mc:Choice Requires="wps">
            <w:drawing>
              <wp:anchor distT="0" distB="0" distL="114300" distR="114300" simplePos="0" relativeHeight="251658246" behindDoc="0" locked="0" layoutInCell="1" allowOverlap="1" wp14:anchorId="3774C651" wp14:editId="15E8D7A3">
                <wp:simplePos x="0" y="0"/>
                <wp:positionH relativeFrom="column">
                  <wp:posOffset>-27305</wp:posOffset>
                </wp:positionH>
                <wp:positionV relativeFrom="paragraph">
                  <wp:posOffset>180340</wp:posOffset>
                </wp:positionV>
                <wp:extent cx="6009640" cy="6985"/>
                <wp:effectExtent l="0" t="0" r="10160" b="12065"/>
                <wp:wrapNone/>
                <wp:docPr id="1971866827"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9640" cy="6985"/>
                        </a:xfrm>
                        <a:prstGeom prst="line">
                          <a:avLst/>
                        </a:prstGeom>
                        <a:noFill/>
                        <a:ln w="25400">
                          <a:solidFill>
                            <a:schemeClr val="tx1">
                              <a:lumMod val="85000"/>
                              <a:lumOff val="15000"/>
                            </a:schemeClr>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346FCEDC">
              <v:line id="Conector recto 9" style="position:absolute;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272727 [2749]" strokeweight="2pt" from="-2.15pt,14.2pt" to="471.05pt,14.75pt" w14:anchorId="38069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">
                <v:stroke joinstyle="miter"/>
              </v:line>
            </w:pict>
          </mc:Fallback>
        </mc:AlternateContent>
      </w:r>
    </w:p>
    <w:p w:rsidR="00575483" w:rsidP="00223EB9" w:rsidRDefault="00575483" w14:paraId="14B18A70" w14:textId="77777777">
      <w:pPr>
        <w:spacing w:line="360" w:lineRule="auto"/>
        <w:ind w:firstLine="360"/>
        <w:jc w:val="both"/>
        <w:rPr>
          <w:rFonts w:eastAsia="Times New Roman"/>
          <w:lang w:val="es-AR"/>
        </w:rPr>
      </w:pPr>
    </w:p>
    <w:p w:rsidRPr="00362079" w:rsidR="00362079" w:rsidP="00223EB9" w:rsidRDefault="00362079" w14:paraId="02EC31EC" w14:textId="6089CEF1">
      <w:pPr>
        <w:spacing w:line="360" w:lineRule="auto"/>
        <w:ind w:firstLine="360"/>
        <w:jc w:val="both"/>
        <w:rPr>
          <w:rFonts w:eastAsia="Times New Roman"/>
          <w:lang w:val="es-AR"/>
        </w:rPr>
      </w:pPr>
      <w:r w:rsidRPr="00362079">
        <w:rPr>
          <w:rFonts w:eastAsia="Times New Roman"/>
          <w:lang w:val="es-AR"/>
        </w:rPr>
        <w:t>El software del sistema está dividido en tres componentes principales:</w:t>
      </w:r>
    </w:p>
    <w:p w:rsidRPr="00362079" w:rsidR="00362079" w:rsidP="00223EB9" w:rsidRDefault="00362079" w14:paraId="3A43EB53" w14:textId="1C2EBAA4">
      <w:pPr>
        <w:numPr>
          <w:ilvl w:val="0"/>
          <w:numId w:val="27"/>
        </w:numPr>
        <w:spacing w:line="360" w:lineRule="auto"/>
        <w:jc w:val="both"/>
        <w:rPr>
          <w:rFonts w:ascii="Times New Roman" w:hAnsi="Times New Roman" w:eastAsia="Times New Roman" w:cs="Times New Roman"/>
          <w:lang w:val="es-AR"/>
        </w:rPr>
      </w:pPr>
      <w:r w:rsidRPr="00362079">
        <w:rPr>
          <w:rFonts w:ascii="Times New Roman" w:hAnsi="Times New Roman" w:eastAsia="Times New Roman" w:cs="Times New Roman"/>
          <w:b/>
          <w:bCs/>
          <w:lang w:val="es-AR"/>
        </w:rPr>
        <w:t>Interfaz Web:</w:t>
      </w:r>
      <w:r w:rsidRPr="00362079">
        <w:rPr>
          <w:rFonts w:ascii="Times New Roman" w:hAnsi="Times New Roman" w:eastAsia="Times New Roman" w:cs="Times New Roman"/>
          <w:lang w:val="es-AR"/>
        </w:rPr>
        <w:t xml:space="preserve"> Permite la selección de</w:t>
      </w:r>
      <w:r w:rsidR="00BE0CC1">
        <w:rPr>
          <w:rFonts w:ascii="Times New Roman" w:hAnsi="Times New Roman" w:eastAsia="Times New Roman" w:cs="Times New Roman"/>
          <w:lang w:val="es-AR"/>
        </w:rPr>
        <w:t xml:space="preserve">l modo de uso, la elección de </w:t>
      </w:r>
      <w:r w:rsidR="00DF0DFC">
        <w:rPr>
          <w:rFonts w:ascii="Times New Roman" w:hAnsi="Times New Roman" w:eastAsia="Times New Roman" w:cs="Times New Roman"/>
          <w:lang w:val="es-AR"/>
        </w:rPr>
        <w:t>figuras</w:t>
      </w:r>
      <w:r w:rsidRPr="00362079">
        <w:rPr>
          <w:rFonts w:ascii="Times New Roman" w:hAnsi="Times New Roman" w:eastAsia="Times New Roman" w:cs="Times New Roman"/>
          <w:lang w:val="es-AR"/>
        </w:rPr>
        <w:t xml:space="preserve"> y la visualización del estado del robot.</w:t>
      </w:r>
    </w:p>
    <w:p w:rsidRPr="00362079" w:rsidR="00362079" w:rsidP="00223EB9" w:rsidRDefault="00362079" w14:paraId="5AA798A8" w14:textId="77777777">
      <w:pPr>
        <w:numPr>
          <w:ilvl w:val="0"/>
          <w:numId w:val="27"/>
        </w:numPr>
        <w:spacing w:line="360" w:lineRule="auto"/>
        <w:jc w:val="both"/>
        <w:rPr>
          <w:rFonts w:ascii="Times New Roman" w:hAnsi="Times New Roman" w:eastAsia="Times New Roman" w:cs="Times New Roman"/>
          <w:lang w:val="es-AR"/>
        </w:rPr>
      </w:pPr>
      <w:r w:rsidRPr="00362079">
        <w:rPr>
          <w:rFonts w:ascii="Times New Roman" w:hAnsi="Times New Roman" w:eastAsia="Times New Roman" w:cs="Times New Roman"/>
          <w:b/>
          <w:bCs/>
          <w:lang w:val="es-AR"/>
        </w:rPr>
        <w:t>ESP32-CAM:</w:t>
      </w:r>
      <w:r w:rsidRPr="00362079">
        <w:rPr>
          <w:rFonts w:ascii="Times New Roman" w:hAnsi="Times New Roman" w:eastAsia="Times New Roman" w:cs="Times New Roman"/>
          <w:lang w:val="es-AR"/>
        </w:rPr>
        <w:t xml:space="preserve"> Actúa como intermediario entre la interfaz web y la EDU-CIAA, estableciendo una comunicación bidireccional mediante WebSocket y UART. Además, realiza el reconocimiento de imágenes para el modo de replicación de dibujos.</w:t>
      </w:r>
    </w:p>
    <w:p w:rsidR="00362079" w:rsidP="00223EB9" w:rsidRDefault="00362079" w14:paraId="6A985D24" w14:textId="11948ABC">
      <w:pPr>
        <w:numPr>
          <w:ilvl w:val="0"/>
          <w:numId w:val="27"/>
        </w:numPr>
        <w:spacing w:line="360" w:lineRule="auto"/>
        <w:jc w:val="both"/>
        <w:rPr>
          <w:rFonts w:ascii="Times New Roman" w:hAnsi="Times New Roman" w:eastAsia="Times New Roman" w:cs="Times New Roman"/>
          <w:lang w:val="es-AR"/>
        </w:rPr>
      </w:pPr>
      <w:r w:rsidRPr="00362079">
        <w:rPr>
          <w:rFonts w:ascii="Times New Roman" w:hAnsi="Times New Roman" w:eastAsia="Times New Roman" w:cs="Times New Roman"/>
          <w:b/>
          <w:bCs/>
          <w:lang w:val="es-AR"/>
        </w:rPr>
        <w:t>EDU-CIAA NXP:</w:t>
      </w:r>
      <w:r w:rsidRPr="00362079">
        <w:rPr>
          <w:rFonts w:ascii="Times New Roman" w:hAnsi="Times New Roman" w:eastAsia="Times New Roman" w:cs="Times New Roman"/>
          <w:lang w:val="es-AR"/>
        </w:rPr>
        <w:t xml:space="preserve"> Ejecuta las instrucciones para controlar los motores</w:t>
      </w:r>
      <w:r w:rsidR="003C694A">
        <w:rPr>
          <w:rFonts w:ascii="Times New Roman" w:hAnsi="Times New Roman" w:eastAsia="Times New Roman" w:cs="Times New Roman"/>
          <w:lang w:val="es-AR"/>
        </w:rPr>
        <w:t xml:space="preserve"> paso a paso </w:t>
      </w:r>
      <w:r w:rsidRPr="00362079">
        <w:rPr>
          <w:rFonts w:ascii="Times New Roman" w:hAnsi="Times New Roman" w:eastAsia="Times New Roman" w:cs="Times New Roman"/>
          <w:lang w:val="es-AR"/>
        </w:rPr>
        <w:t>y el servomotor, permitiendo el dibujo de las figuras.</w:t>
      </w:r>
    </w:p>
    <w:p w:rsidR="00687534" w:rsidP="00223EB9" w:rsidRDefault="00687534" w14:paraId="03D19627" w14:textId="77777777">
      <w:pPr>
        <w:spacing w:line="360" w:lineRule="auto"/>
        <w:ind w:firstLine="0"/>
        <w:jc w:val="both"/>
        <w:rPr>
          <w:rFonts w:ascii="Times New Roman" w:hAnsi="Times New Roman" w:eastAsia="Times New Roman" w:cs="Times New Roman"/>
          <w:b/>
          <w:bCs/>
          <w:lang w:val="es-AR"/>
        </w:rPr>
      </w:pPr>
    </w:p>
    <w:p w:rsidRPr="008B79FA" w:rsidR="007D0B59" w:rsidP="008B79FA" w:rsidRDefault="002D1B0C" w14:paraId="37903E79" w14:textId="08ACB9FC">
      <w:pPr>
        <w:pStyle w:val="Heading2"/>
        <w:spacing w:line="600" w:lineRule="auto"/>
        <w:jc w:val="both"/>
        <w:rPr>
          <w:lang w:val="es-AR"/>
        </w:rPr>
      </w:pPr>
      <w:bookmarkStart w:name="_Toc190428745" w:id="49"/>
      <w:r>
        <w:rPr>
          <w:lang w:val="es-AR"/>
        </w:rPr>
        <w:t>INTERFAZ WEB</w:t>
      </w:r>
      <w:bookmarkEnd w:id="49"/>
    </w:p>
    <w:p w:rsidR="00305176" w:rsidP="007D0B59" w:rsidRDefault="007D0B59" w14:paraId="4736D938" w14:textId="2E72EC05">
      <w:pPr>
        <w:spacing w:line="360" w:lineRule="auto"/>
        <w:ind w:firstLine="0"/>
        <w:jc w:val="center"/>
        <w:rPr>
          <w:rFonts w:ascii="Times New Roman" w:hAnsi="Times New Roman" w:eastAsia="Times New Roman" w:cs="Times New Roman"/>
          <w:b/>
          <w:bCs/>
          <w:lang w:val="es-AR"/>
        </w:rPr>
      </w:pPr>
      <w:r>
        <w:rPr>
          <w:noProof/>
        </w:rPr>
        <w:drawing>
          <wp:inline distT="0" distB="0" distL="0" distR="0" wp14:anchorId="1F6411ED" wp14:editId="450357B3">
            <wp:extent cx="4843220" cy="2566566"/>
            <wp:effectExtent l="0" t="0" r="0" b="5715"/>
            <wp:docPr id="71894867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rotWithShape="1">
                    <a:blip r:embed="rId24" cstate="print">
                      <a:extLst>
                        <a:ext uri="{28A0092B-C50C-407E-A947-70E740481C1C}">
                          <a14:useLocalDpi xmlns:a14="http://schemas.microsoft.com/office/drawing/2010/main" val="0"/>
                        </a:ext>
                      </a:extLst>
                    </a:blip>
                    <a:srcRect l="18501" t="232" r="16466" b="24301"/>
                    <a:stretch/>
                  </pic:blipFill>
                  <pic:spPr bwMode="auto">
                    <a:xfrm>
                      <a:off x="0" y="0"/>
                      <a:ext cx="4852574" cy="2571523"/>
                    </a:xfrm>
                    <a:prstGeom prst="rect">
                      <a:avLst/>
                    </a:prstGeom>
                    <a:ln>
                      <a:noFill/>
                    </a:ln>
                    <a:extLst>
                      <a:ext uri="{53640926-AAD7-44D8-BBD7-CCE9431645EC}">
                        <a14:shadowObscured xmlns:a14="http://schemas.microsoft.com/office/drawing/2010/main"/>
                      </a:ext>
                    </a:extLst>
                  </pic:spPr>
                </pic:pic>
              </a:graphicData>
            </a:graphic>
          </wp:inline>
        </w:drawing>
      </w:r>
    </w:p>
    <w:p w:rsidR="007D0B59" w:rsidP="00223EB9" w:rsidRDefault="007D0B59" w14:paraId="66E3558A" w14:textId="12CF1C07">
      <w:pPr>
        <w:spacing w:line="360" w:lineRule="auto"/>
        <w:ind w:firstLine="360"/>
        <w:jc w:val="both"/>
        <w:rPr>
          <w:rFonts w:ascii="Times New Roman" w:hAnsi="Times New Roman" w:eastAsia="Times New Roman" w:cs="Times New Roman"/>
          <w:lang w:val="es-AR"/>
        </w:rPr>
      </w:pPr>
    </w:p>
    <w:p w:rsidRPr="00307E27" w:rsidR="00387AFA" w:rsidP="007B3879" w:rsidRDefault="00F81F58" w14:paraId="074D9262" w14:textId="624D3BCB">
      <w:pPr>
        <w:spacing w:line="360" w:lineRule="auto"/>
        <w:ind w:left="360" w:firstLine="360"/>
        <w:jc w:val="both"/>
        <w:rPr>
          <w:rFonts w:ascii="Times New Roman" w:hAnsi="Times New Roman" w:eastAsia="Times New Roman" w:cs="Times New Roman"/>
          <w:lang w:val="es-AR"/>
        </w:rPr>
      </w:pPr>
      <w:r w:rsidRPr="00F81F58">
        <w:rPr>
          <w:rFonts w:ascii="Times New Roman" w:hAnsi="Times New Roman" w:eastAsia="Times New Roman" w:cs="Times New Roman"/>
          <w:lang w:val="es-AR"/>
        </w:rPr>
        <w:t>La interfaz web está diseñada utilizando tecnologías web estándar (HTML5, CSS3 y JavaScript vanilla), sin depender de frameworks externos para mantener la aplicación ligera y de rápida carga. El diseño implementa un sistema responsive que se adapta a diferentes dispositivos, utilizando Flexbox para layouts flexibles y Material Icons para la iconografía. La manipulación del DOM (Document Object Model) permite actualizaciones dinámicas de la interfaz en tiempo real, proporcionando feedback visual inmediato y una experiencia de usuario intuitiva durante la interacción con el robot.</w:t>
      </w:r>
    </w:p>
    <w:p w:rsidRPr="00FD3BE8" w:rsidR="00FD3BE8" w:rsidP="00387AFA" w:rsidRDefault="00DB2E80" w14:paraId="56D67743" w14:textId="06B0655C">
      <w:pPr>
        <w:spacing w:line="360" w:lineRule="auto"/>
        <w:jc w:val="both"/>
        <w:rPr>
          <w:rFonts w:ascii="Times New Roman" w:hAnsi="Times New Roman" w:eastAsia="Times New Roman" w:cs="Times New Roman"/>
          <w:lang w:val="es-AR"/>
        </w:rPr>
      </w:pPr>
      <w:r>
        <w:rPr>
          <w:rFonts w:ascii="Times New Roman" w:hAnsi="Times New Roman" w:eastAsia="Times New Roman" w:cs="Times New Roman"/>
          <w:lang w:val="es-AR"/>
        </w:rPr>
        <w:t xml:space="preserve">En ella se permiten </w:t>
      </w:r>
      <w:r w:rsidR="00FF57C2">
        <w:rPr>
          <w:rFonts w:ascii="Times New Roman" w:hAnsi="Times New Roman" w:eastAsia="Times New Roman" w:cs="Times New Roman"/>
          <w:lang w:val="es-AR"/>
        </w:rPr>
        <w:t>tres</w:t>
      </w:r>
      <w:r>
        <w:rPr>
          <w:rFonts w:ascii="Times New Roman" w:hAnsi="Times New Roman" w:eastAsia="Times New Roman" w:cs="Times New Roman"/>
          <w:lang w:val="es-AR"/>
        </w:rPr>
        <w:t xml:space="preserve"> modos de uso</w:t>
      </w:r>
      <w:r w:rsidRPr="00FD3BE8" w:rsidR="00FD3BE8">
        <w:rPr>
          <w:rFonts w:ascii="Times New Roman" w:hAnsi="Times New Roman" w:eastAsia="Times New Roman" w:cs="Times New Roman"/>
          <w:lang w:val="es-AR"/>
        </w:rPr>
        <w:t>:</w:t>
      </w:r>
    </w:p>
    <w:p w:rsidR="00575483" w:rsidP="00575483" w:rsidRDefault="00FD3BE8" w14:paraId="7CAA2BD7" w14:textId="47CB876D">
      <w:pPr>
        <w:numPr>
          <w:ilvl w:val="0"/>
          <w:numId w:val="28"/>
        </w:numPr>
        <w:spacing w:line="360" w:lineRule="auto"/>
        <w:jc w:val="both"/>
        <w:rPr>
          <w:rFonts w:ascii="Times New Roman" w:hAnsi="Times New Roman" w:eastAsia="Times New Roman" w:cs="Times New Roman"/>
          <w:lang w:val="es-AR"/>
        </w:rPr>
      </w:pPr>
      <w:r w:rsidRPr="00FD3BE8">
        <w:rPr>
          <w:rFonts w:ascii="Times New Roman" w:hAnsi="Times New Roman" w:eastAsia="Times New Roman" w:cs="Times New Roman"/>
          <w:b/>
          <w:bCs/>
          <w:lang w:val="es-AR"/>
        </w:rPr>
        <w:t>Selección de figuras predefinida</w:t>
      </w:r>
      <w:r w:rsidR="006A6CD4">
        <w:rPr>
          <w:rFonts w:ascii="Times New Roman" w:hAnsi="Times New Roman" w:eastAsia="Times New Roman" w:cs="Times New Roman"/>
          <w:b/>
          <w:bCs/>
          <w:lang w:val="es-AR"/>
        </w:rPr>
        <w:t>s</w:t>
      </w:r>
      <w:r w:rsidRPr="00FD3BE8">
        <w:rPr>
          <w:rFonts w:ascii="Times New Roman" w:hAnsi="Times New Roman" w:eastAsia="Times New Roman" w:cs="Times New Roman"/>
          <w:b/>
          <w:bCs/>
          <w:lang w:val="es-AR"/>
        </w:rPr>
        <w:t>:</w:t>
      </w:r>
      <w:r w:rsidRPr="00FD3BE8">
        <w:rPr>
          <w:rFonts w:ascii="Times New Roman" w:hAnsi="Times New Roman" w:eastAsia="Times New Roman" w:cs="Times New Roman"/>
          <w:lang w:val="es-AR"/>
        </w:rPr>
        <w:t xml:space="preserve"> El usuario pued</w:t>
      </w:r>
      <w:r w:rsidR="007A177E">
        <w:rPr>
          <w:rFonts w:ascii="Times New Roman" w:hAnsi="Times New Roman" w:eastAsia="Times New Roman" w:cs="Times New Roman"/>
          <w:lang w:val="es-AR"/>
        </w:rPr>
        <w:t>e elegir</w:t>
      </w:r>
      <w:r w:rsidR="00C109C2">
        <w:rPr>
          <w:rFonts w:ascii="Times New Roman" w:hAnsi="Times New Roman" w:eastAsia="Times New Roman" w:cs="Times New Roman"/>
          <w:lang w:val="es-AR"/>
        </w:rPr>
        <w:t xml:space="preserve"> </w:t>
      </w:r>
      <w:r w:rsidRPr="00FD3BE8">
        <w:rPr>
          <w:rFonts w:ascii="Times New Roman" w:hAnsi="Times New Roman" w:eastAsia="Times New Roman" w:cs="Times New Roman"/>
          <w:lang w:val="es-AR"/>
        </w:rPr>
        <w:t>entre círculo, cuadrado, triángulo, cruz</w:t>
      </w:r>
      <w:r w:rsidR="00392BCB">
        <w:rPr>
          <w:rFonts w:ascii="Times New Roman" w:hAnsi="Times New Roman" w:eastAsia="Times New Roman" w:cs="Times New Roman"/>
          <w:lang w:val="es-AR"/>
        </w:rPr>
        <w:t xml:space="preserve">, corazón </w:t>
      </w:r>
      <w:r w:rsidRPr="00FD3BE8">
        <w:rPr>
          <w:rFonts w:ascii="Times New Roman" w:hAnsi="Times New Roman" w:eastAsia="Times New Roman" w:cs="Times New Roman"/>
          <w:lang w:val="es-AR"/>
        </w:rPr>
        <w:t xml:space="preserve">o </w:t>
      </w:r>
      <w:r w:rsidR="00EE34DA">
        <w:rPr>
          <w:rFonts w:ascii="Times New Roman" w:hAnsi="Times New Roman" w:eastAsia="Times New Roman" w:cs="Times New Roman"/>
          <w:lang w:val="es-AR"/>
        </w:rPr>
        <w:t>estrella</w:t>
      </w:r>
      <w:r w:rsidRPr="00FD3BE8">
        <w:rPr>
          <w:rFonts w:ascii="Times New Roman" w:hAnsi="Times New Roman" w:eastAsia="Times New Roman" w:cs="Times New Roman"/>
          <w:lang w:val="es-AR"/>
        </w:rPr>
        <w:t>.</w:t>
      </w:r>
    </w:p>
    <w:p w:rsidR="00687534" w:rsidP="00575483" w:rsidRDefault="00FD3BE8" w14:paraId="264197F8" w14:textId="2EB8C05F">
      <w:pPr>
        <w:numPr>
          <w:ilvl w:val="0"/>
          <w:numId w:val="28"/>
        </w:numPr>
        <w:spacing w:line="360" w:lineRule="auto"/>
        <w:jc w:val="both"/>
        <w:rPr>
          <w:rFonts w:ascii="Times New Roman" w:hAnsi="Times New Roman" w:eastAsia="Times New Roman" w:cs="Times New Roman"/>
          <w:lang w:val="es-AR"/>
        </w:rPr>
      </w:pPr>
      <w:r w:rsidRPr="00575483">
        <w:rPr>
          <w:rFonts w:ascii="Times New Roman" w:hAnsi="Times New Roman" w:eastAsia="Times New Roman" w:cs="Times New Roman"/>
          <w:b/>
          <w:bCs/>
          <w:lang w:val="es-AR"/>
        </w:rPr>
        <w:t>Modo replicación:</w:t>
      </w:r>
      <w:r w:rsidRPr="00575483">
        <w:rPr>
          <w:rFonts w:ascii="Times New Roman" w:hAnsi="Times New Roman" w:eastAsia="Times New Roman" w:cs="Times New Roman"/>
          <w:lang w:val="es-AR"/>
        </w:rPr>
        <w:t xml:space="preserve"> Utiliza la cámara de la ESP32-CAM para capturar </w:t>
      </w:r>
      <w:r w:rsidRPr="00575483" w:rsidR="009A4AAA">
        <w:rPr>
          <w:rFonts w:ascii="Times New Roman" w:hAnsi="Times New Roman" w:eastAsia="Times New Roman" w:cs="Times New Roman"/>
          <w:lang w:val="es-AR"/>
        </w:rPr>
        <w:t>la figura</w:t>
      </w:r>
      <w:r w:rsidRPr="00575483">
        <w:rPr>
          <w:rFonts w:ascii="Times New Roman" w:hAnsi="Times New Roman" w:eastAsia="Times New Roman" w:cs="Times New Roman"/>
          <w:lang w:val="es-AR"/>
        </w:rPr>
        <w:t xml:space="preserve"> y enviarlo al robot para su reproducción.</w:t>
      </w:r>
    </w:p>
    <w:p w:rsidRPr="00575483" w:rsidR="007B3879" w:rsidP="00575483" w:rsidRDefault="007B3879" w14:paraId="057AC085" w14:textId="59D3691A">
      <w:pPr>
        <w:numPr>
          <w:ilvl w:val="0"/>
          <w:numId w:val="28"/>
        </w:numPr>
        <w:spacing w:line="360" w:lineRule="auto"/>
        <w:jc w:val="both"/>
        <w:rPr>
          <w:rFonts w:ascii="Times New Roman" w:hAnsi="Times New Roman" w:eastAsia="Times New Roman" w:cs="Times New Roman"/>
          <w:lang w:val="es-AR"/>
        </w:rPr>
      </w:pPr>
      <w:r>
        <w:rPr>
          <w:rFonts w:ascii="Times New Roman" w:hAnsi="Times New Roman" w:eastAsia="Times New Roman" w:cs="Times New Roman"/>
          <w:b/>
          <w:bCs/>
          <w:lang w:val="es-AR"/>
        </w:rPr>
        <w:t>Modo T</w:t>
      </w:r>
      <w:r w:rsidR="0095640C">
        <w:rPr>
          <w:rFonts w:ascii="Times New Roman" w:hAnsi="Times New Roman" w:eastAsia="Times New Roman" w:cs="Times New Roman"/>
          <w:b/>
          <w:bCs/>
          <w:lang w:val="es-AR"/>
        </w:rPr>
        <w:t>a</w:t>
      </w:r>
      <w:r>
        <w:rPr>
          <w:rFonts w:ascii="Times New Roman" w:hAnsi="Times New Roman" w:eastAsia="Times New Roman" w:cs="Times New Roman"/>
          <w:b/>
          <w:bCs/>
          <w:lang w:val="es-AR"/>
        </w:rPr>
        <w:t>T</w:t>
      </w:r>
      <w:r w:rsidR="0095640C">
        <w:rPr>
          <w:rFonts w:ascii="Times New Roman" w:hAnsi="Times New Roman" w:eastAsia="Times New Roman" w:cs="Times New Roman"/>
          <w:b/>
          <w:bCs/>
          <w:lang w:val="es-AR"/>
        </w:rPr>
        <w:t>e</w:t>
      </w:r>
      <w:r>
        <w:rPr>
          <w:rFonts w:ascii="Times New Roman" w:hAnsi="Times New Roman" w:eastAsia="Times New Roman" w:cs="Times New Roman"/>
          <w:b/>
          <w:bCs/>
          <w:lang w:val="es-AR"/>
        </w:rPr>
        <w:t>T</w:t>
      </w:r>
      <w:r w:rsidR="0095640C">
        <w:rPr>
          <w:rFonts w:ascii="Times New Roman" w:hAnsi="Times New Roman" w:eastAsia="Times New Roman" w:cs="Times New Roman"/>
          <w:b/>
          <w:bCs/>
          <w:lang w:val="es-AR"/>
        </w:rPr>
        <w:t>i</w:t>
      </w:r>
      <w:r>
        <w:rPr>
          <w:rFonts w:ascii="Times New Roman" w:hAnsi="Times New Roman" w:eastAsia="Times New Roman" w:cs="Times New Roman"/>
          <w:b/>
          <w:bCs/>
          <w:lang w:val="es-AR"/>
        </w:rPr>
        <w:t>:</w:t>
      </w:r>
      <w:r>
        <w:rPr>
          <w:rFonts w:ascii="Times New Roman" w:hAnsi="Times New Roman" w:eastAsia="Times New Roman" w:cs="Times New Roman"/>
          <w:lang w:val="es-AR"/>
        </w:rPr>
        <w:t xml:space="preserve"> A pesar de </w:t>
      </w:r>
      <w:r w:rsidR="00D849B5">
        <w:rPr>
          <w:rFonts w:ascii="Times New Roman" w:hAnsi="Times New Roman" w:eastAsia="Times New Roman" w:cs="Times New Roman"/>
          <w:lang w:val="es-AR"/>
        </w:rPr>
        <w:t xml:space="preserve">que </w:t>
      </w:r>
      <w:r w:rsidR="008B79FA">
        <w:rPr>
          <w:rFonts w:ascii="Times New Roman" w:hAnsi="Times New Roman" w:eastAsia="Times New Roman" w:cs="Times New Roman"/>
          <w:lang w:val="es-AR"/>
        </w:rPr>
        <w:t xml:space="preserve">no se podrá jugar físicamente contra el robot como se había planeado, </w:t>
      </w:r>
      <w:r w:rsidR="00433095">
        <w:rPr>
          <w:rFonts w:ascii="Times New Roman" w:hAnsi="Times New Roman" w:eastAsia="Times New Roman" w:cs="Times New Roman"/>
          <w:lang w:val="es-AR"/>
        </w:rPr>
        <w:t>se inclu</w:t>
      </w:r>
      <w:r w:rsidR="00667ED2">
        <w:rPr>
          <w:rFonts w:ascii="Times New Roman" w:hAnsi="Times New Roman" w:eastAsia="Times New Roman" w:cs="Times New Roman"/>
          <w:lang w:val="es-AR"/>
        </w:rPr>
        <w:t>yó el juego</w:t>
      </w:r>
      <w:r w:rsidR="005473C0">
        <w:rPr>
          <w:rFonts w:ascii="Times New Roman" w:hAnsi="Times New Roman" w:eastAsia="Times New Roman" w:cs="Times New Roman"/>
          <w:lang w:val="es-AR"/>
        </w:rPr>
        <w:t xml:space="preserve"> en la interfaz web de manera simbólica o como ampliación futura.</w:t>
      </w:r>
    </w:p>
    <w:p w:rsidR="007D0B59" w:rsidP="007D0B59" w:rsidRDefault="004F74CD" w14:paraId="21BEF78A" w14:textId="39E1DDA9">
      <w:pPr>
        <w:spacing w:line="360" w:lineRule="auto"/>
        <w:ind w:firstLine="0"/>
        <w:jc w:val="both"/>
        <w:rPr>
          <w:rFonts w:ascii="Times New Roman" w:hAnsi="Times New Roman" w:eastAsia="Times New Roman" w:cs="Times New Roman"/>
          <w:lang w:val="es-AR"/>
        </w:rPr>
      </w:pPr>
      <w:r>
        <w:rPr>
          <w:noProof/>
        </w:rPr>
        <w:drawing>
          <wp:anchor distT="0" distB="0" distL="114300" distR="114300" simplePos="0" relativeHeight="251658251" behindDoc="0" locked="0" layoutInCell="1" allowOverlap="1" wp14:anchorId="60C9F4AF" wp14:editId="7AA8BF5D">
            <wp:simplePos x="0" y="0"/>
            <wp:positionH relativeFrom="column">
              <wp:posOffset>-453766</wp:posOffset>
            </wp:positionH>
            <wp:positionV relativeFrom="paragraph">
              <wp:posOffset>275084</wp:posOffset>
            </wp:positionV>
            <wp:extent cx="3477895" cy="2689225"/>
            <wp:effectExtent l="0" t="0" r="8255" b="0"/>
            <wp:wrapSquare wrapText="bothSides"/>
            <wp:docPr id="134788726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rotWithShape="1">
                    <a:blip r:embed="rId25" cstate="print">
                      <a:extLst>
                        <a:ext uri="{28A0092B-C50C-407E-A947-70E740481C1C}">
                          <a14:useLocalDpi xmlns:a14="http://schemas.microsoft.com/office/drawing/2010/main" val="0"/>
                        </a:ext>
                      </a:extLst>
                    </a:blip>
                    <a:srcRect l="18664" t="-454" r="20627" b="-1810"/>
                    <a:stretch/>
                  </pic:blipFill>
                  <pic:spPr bwMode="auto">
                    <a:xfrm>
                      <a:off x="0" y="0"/>
                      <a:ext cx="3477895" cy="26892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3681E">
        <w:rPr>
          <w:noProof/>
        </w:rPr>
        <w:drawing>
          <wp:anchor distT="0" distB="0" distL="114300" distR="114300" simplePos="0" relativeHeight="251658250" behindDoc="0" locked="0" layoutInCell="1" allowOverlap="1" wp14:anchorId="5C3CF462" wp14:editId="1BD6D6DD">
            <wp:simplePos x="0" y="0"/>
            <wp:positionH relativeFrom="page">
              <wp:posOffset>4091693</wp:posOffset>
            </wp:positionH>
            <wp:positionV relativeFrom="paragraph">
              <wp:posOffset>277646</wp:posOffset>
            </wp:positionV>
            <wp:extent cx="3244215" cy="2617470"/>
            <wp:effectExtent l="0" t="0" r="0" b="0"/>
            <wp:wrapSquare wrapText="bothSides"/>
            <wp:docPr id="665188122" name="Imagen 1" descr="Una 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rotWithShape="1">
                    <a:blip r:embed="rId26" cstate="print">
                      <a:extLst>
                        <a:ext uri="{28A0092B-C50C-407E-A947-70E740481C1C}">
                          <a14:useLocalDpi xmlns:a14="http://schemas.microsoft.com/office/drawing/2010/main" val="0"/>
                        </a:ext>
                      </a:extLst>
                    </a:blip>
                    <a:srcRect l="18925" r="24602" b="1993"/>
                    <a:stretch/>
                  </pic:blipFill>
                  <pic:spPr bwMode="auto">
                    <a:xfrm>
                      <a:off x="0" y="0"/>
                      <a:ext cx="3244215" cy="2617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D0B59" w:rsidP="007D0B59" w:rsidRDefault="007D0B59" w14:paraId="7946BD3A" w14:textId="74D7A9F7">
      <w:pPr>
        <w:spacing w:line="360" w:lineRule="auto"/>
        <w:ind w:firstLine="0"/>
        <w:jc w:val="both"/>
        <w:rPr>
          <w:rFonts w:ascii="Times New Roman" w:hAnsi="Times New Roman" w:eastAsia="Times New Roman" w:cs="Times New Roman"/>
          <w:lang w:val="es-AR"/>
        </w:rPr>
      </w:pPr>
    </w:p>
    <w:p w:rsidRPr="00362079" w:rsidR="00B74101" w:rsidP="00223EB9" w:rsidRDefault="00B74101" w14:paraId="0BF3CB02" w14:textId="30355F6E">
      <w:pPr>
        <w:spacing w:line="360" w:lineRule="auto"/>
        <w:ind w:left="720" w:firstLine="0"/>
        <w:jc w:val="both"/>
        <w:rPr>
          <w:rFonts w:ascii="Times New Roman" w:hAnsi="Times New Roman" w:eastAsia="Times New Roman" w:cs="Times New Roman"/>
          <w:lang w:val="es-AR"/>
        </w:rPr>
      </w:pPr>
    </w:p>
    <w:p w:rsidRPr="002D1B0C" w:rsidR="00C96700" w:rsidP="002D1B0C" w:rsidRDefault="002D1B0C" w14:paraId="1A9AFAD3" w14:textId="01AC198B">
      <w:pPr>
        <w:pStyle w:val="Heading2"/>
        <w:spacing w:line="600" w:lineRule="auto"/>
        <w:jc w:val="both"/>
        <w:rPr>
          <w:lang w:val="es-AR"/>
        </w:rPr>
      </w:pPr>
      <w:bookmarkStart w:name="_Toc190428746" w:id="50"/>
      <w:r>
        <w:rPr>
          <w:lang w:val="es-AR"/>
        </w:rPr>
        <w:t>COMUNICACIÓN WEBSOCKET</w:t>
      </w:r>
      <w:bookmarkEnd w:id="50"/>
    </w:p>
    <w:p w:rsidRPr="00BB43CE" w:rsidR="005B10FA" w:rsidP="00223EB9" w:rsidRDefault="00A36FE2" w14:paraId="631B09D4" w14:textId="3BC617D8">
      <w:pPr>
        <w:spacing w:line="360" w:lineRule="auto"/>
        <w:jc w:val="both"/>
        <w:rPr>
          <w:rFonts w:ascii="Times New Roman" w:hAnsi="Times New Roman" w:cs="Times New Roman"/>
          <w:lang w:val="es-AR"/>
        </w:rPr>
      </w:pPr>
      <w:r>
        <w:t>El sistema utiliza WebSocket para establecer una conexión entre la página web y la ESP32-CAM.</w:t>
      </w:r>
      <w:r w:rsidR="005B10FA">
        <w:t xml:space="preserve"> </w:t>
      </w:r>
      <w:r w:rsidRPr="00BB43CE" w:rsidR="005B10FA">
        <w:rPr>
          <w:rFonts w:ascii="Times New Roman" w:hAnsi="Times New Roman" w:cs="Times New Roman"/>
          <w:lang w:val="es-AR"/>
        </w:rPr>
        <w:t xml:space="preserve">Cuando la ESP32-CAM inicia el servidor WebSocket, se conecta a una red WiFi existente utilizando </w:t>
      </w:r>
      <w:r w:rsidR="005B10FA">
        <w:rPr>
          <w:rFonts w:ascii="Times New Roman" w:hAnsi="Times New Roman" w:cs="Times New Roman"/>
          <w:lang w:val="es-AR"/>
        </w:rPr>
        <w:t>datos de acceso</w:t>
      </w:r>
      <w:r w:rsidRPr="00BB43CE" w:rsidR="005B10FA">
        <w:rPr>
          <w:rFonts w:ascii="Times New Roman" w:hAnsi="Times New Roman" w:cs="Times New Roman"/>
          <w:lang w:val="es-AR"/>
        </w:rPr>
        <w:t xml:space="preserve"> predefinid</w:t>
      </w:r>
      <w:r w:rsidR="005B10FA">
        <w:rPr>
          <w:rFonts w:ascii="Times New Roman" w:hAnsi="Times New Roman" w:cs="Times New Roman"/>
          <w:lang w:val="es-AR"/>
        </w:rPr>
        <w:t>o</w:t>
      </w:r>
      <w:r w:rsidRPr="00BB43CE" w:rsidR="005B10FA">
        <w:rPr>
          <w:rFonts w:ascii="Times New Roman" w:hAnsi="Times New Roman" w:cs="Times New Roman"/>
          <w:lang w:val="es-AR"/>
        </w:rPr>
        <w:t>s (SSID y contraseña) y comienza a escuchar en un puerto específico. La página web se conecta a este servidor y establece una comunicación bidireccional.</w:t>
      </w:r>
    </w:p>
    <w:p w:rsidR="005B10FA" w:rsidP="0077329A" w:rsidRDefault="005B10FA" w14:paraId="1EABBB6A" w14:textId="77777777">
      <w:pPr>
        <w:pStyle w:val="NormalWeb"/>
        <w:spacing w:line="360" w:lineRule="auto"/>
        <w:ind w:firstLine="720"/>
        <w:jc w:val="both"/>
        <w:rPr>
          <w:lang w:val="es-AR"/>
        </w:rPr>
      </w:pPr>
      <w:r w:rsidRPr="00BB43CE">
        <w:rPr>
          <w:lang w:val="es-AR"/>
        </w:rPr>
        <w:t>El servidor WebSocket en la ESP32-CAM maneja eventos de conexión, recepción de mensajes y desconexión. Cuando recibe un comando desde la interfaz web, lo transmite a la EDU-CIAA a través de UART.</w:t>
      </w:r>
    </w:p>
    <w:p w:rsidR="0077329A" w:rsidP="0077329A" w:rsidRDefault="00A36FE2" w14:paraId="61A19B81" w14:textId="77777777">
      <w:pPr>
        <w:pStyle w:val="NormalWeb"/>
        <w:spacing w:line="360" w:lineRule="auto"/>
        <w:jc w:val="both"/>
      </w:pPr>
      <w:r>
        <w:t xml:space="preserve"> El flujo de comunicación es el siguiente:</w:t>
      </w:r>
    </w:p>
    <w:p w:rsidR="0077329A" w:rsidP="0077329A" w:rsidRDefault="00A36FE2" w14:paraId="1B364BA5" w14:textId="77777777">
      <w:pPr>
        <w:pStyle w:val="NormalWeb"/>
        <w:numPr>
          <w:ilvl w:val="0"/>
          <w:numId w:val="31"/>
        </w:numPr>
        <w:spacing w:line="360" w:lineRule="auto"/>
        <w:jc w:val="both"/>
      </w:pPr>
      <w:r>
        <w:t>La interfaz web se conecta a la ESP32-CAM mediante WebSocket al cargar la página.</w:t>
      </w:r>
    </w:p>
    <w:p w:rsidR="0077329A" w:rsidP="0077329A" w:rsidRDefault="00A36FE2" w14:paraId="5C6FE7AF" w14:textId="77777777">
      <w:pPr>
        <w:pStyle w:val="NormalWeb"/>
        <w:numPr>
          <w:ilvl w:val="0"/>
          <w:numId w:val="31"/>
        </w:numPr>
        <w:spacing w:line="360" w:lineRule="auto"/>
        <w:jc w:val="both"/>
      </w:pPr>
      <w:r>
        <w:t>Cuando el usuario selecciona una figura o inicia el modo de replicación, la página envía un mensaje a la ESP32-CAM.</w:t>
      </w:r>
    </w:p>
    <w:p w:rsidR="0077329A" w:rsidP="0077329A" w:rsidRDefault="00A36FE2" w14:paraId="48ADE967" w14:textId="77777777">
      <w:pPr>
        <w:pStyle w:val="NormalWeb"/>
        <w:numPr>
          <w:ilvl w:val="0"/>
          <w:numId w:val="31"/>
        </w:numPr>
        <w:spacing w:line="360" w:lineRule="auto"/>
        <w:jc w:val="both"/>
      </w:pPr>
      <w:r>
        <w:t>La ESP32-CAM reenvía la instrucción a la EDU-CIAA a través de UART.</w:t>
      </w:r>
    </w:p>
    <w:p w:rsidR="0077329A" w:rsidP="0077329A" w:rsidRDefault="00A36FE2" w14:paraId="60473F53" w14:textId="77777777">
      <w:pPr>
        <w:pStyle w:val="NormalWeb"/>
        <w:numPr>
          <w:ilvl w:val="0"/>
          <w:numId w:val="31"/>
        </w:numPr>
        <w:spacing w:line="360" w:lineRule="auto"/>
        <w:jc w:val="both"/>
      </w:pPr>
      <w:r>
        <w:t>La EDU-CIAA procesa el comando y acciona los motores para realizar el dibujo.</w:t>
      </w:r>
    </w:p>
    <w:p w:rsidR="0077329A" w:rsidP="0077329A" w:rsidRDefault="00A36FE2" w14:paraId="171F8234" w14:textId="77777777">
      <w:pPr>
        <w:pStyle w:val="NormalWeb"/>
        <w:numPr>
          <w:ilvl w:val="0"/>
          <w:numId w:val="31"/>
        </w:numPr>
        <w:spacing w:line="360" w:lineRule="auto"/>
        <w:jc w:val="both"/>
      </w:pPr>
      <w:r>
        <w:t xml:space="preserve">Una vez completado el dibujo, </w:t>
      </w:r>
      <w:r w:rsidR="0005329A">
        <w:t>la EDU</w:t>
      </w:r>
      <w:r w:rsidR="00BB1A24">
        <w:t xml:space="preserve">-CIAA notifica a </w:t>
      </w:r>
      <w:r>
        <w:t>la ESP32-CAM</w:t>
      </w:r>
      <w:r w:rsidR="00BB1A24">
        <w:t xml:space="preserve"> mediante UART </w:t>
      </w:r>
    </w:p>
    <w:p w:rsidR="00A36FE2" w:rsidP="0077329A" w:rsidRDefault="001C6E53" w14:paraId="363ABA22" w14:textId="47515B11">
      <w:pPr>
        <w:pStyle w:val="NormalWeb"/>
        <w:numPr>
          <w:ilvl w:val="0"/>
          <w:numId w:val="31"/>
        </w:numPr>
        <w:spacing w:line="360" w:lineRule="auto"/>
        <w:jc w:val="both"/>
      </w:pPr>
      <w:r>
        <w:t>La ESP</w:t>
      </w:r>
      <w:r w:rsidR="005B10FA">
        <w:t>32-CAM</w:t>
      </w:r>
      <w:r w:rsidR="00A36FE2">
        <w:t xml:space="preserve"> notifica a la interfaz web mediante WebSocket</w:t>
      </w:r>
      <w:r>
        <w:t xml:space="preserve"> para que</w:t>
      </w:r>
      <w:r w:rsidR="006E44CE">
        <w:t xml:space="preserve"> habilite nuevamente la selección de figuras</w:t>
      </w:r>
      <w:r w:rsidR="00A36FE2">
        <w:t>.</w:t>
      </w:r>
    </w:p>
    <w:p w:rsidRPr="00BB43CE" w:rsidR="00BB43CE" w:rsidP="00223EB9" w:rsidRDefault="00BB43CE" w14:paraId="41BF4847" w14:textId="34C86B94">
      <w:pPr>
        <w:spacing w:line="360" w:lineRule="auto"/>
        <w:ind w:firstLine="360"/>
        <w:jc w:val="both"/>
        <w:rPr>
          <w:rFonts w:ascii="Times New Roman" w:hAnsi="Times New Roman" w:cs="Times New Roman"/>
          <w:lang w:val="es-AR"/>
        </w:rPr>
      </w:pPr>
      <w:r w:rsidRPr="00BB43CE">
        <w:rPr>
          <w:rFonts w:ascii="Times New Roman" w:hAnsi="Times New Roman" w:cs="Times New Roman"/>
          <w:lang w:val="es-AR"/>
        </w:rPr>
        <w:t>Además, la ESP32-CAM realiza el reconocimiento de imágenes para el modo de replicación de dibujos, procesando la imagen capturada por su cámara y enviando la información correspondiente a la EDU-CIAA.</w:t>
      </w:r>
    </w:p>
    <w:p w:rsidRPr="005B10FA" w:rsidR="55878478" w:rsidP="00223EB9" w:rsidRDefault="55878478" w14:paraId="36D98851" w14:textId="41C30B8D">
      <w:pPr>
        <w:spacing w:line="360" w:lineRule="auto"/>
        <w:ind w:firstLine="0"/>
        <w:rPr>
          <w:lang w:val="es-AR"/>
        </w:rPr>
      </w:pPr>
    </w:p>
    <w:p w:rsidRPr="002D1B0C" w:rsidR="009251DF" w:rsidP="002D1B0C" w:rsidRDefault="002D1B0C" w14:paraId="2EAD844E" w14:textId="3A351235">
      <w:pPr>
        <w:pStyle w:val="Heading2"/>
        <w:spacing w:line="600" w:lineRule="auto"/>
        <w:jc w:val="both"/>
        <w:rPr>
          <w:lang w:val="es-AR"/>
        </w:rPr>
      </w:pPr>
      <w:bookmarkStart w:name="_Toc190428747" w:id="51"/>
      <w:r>
        <w:rPr>
          <w:lang w:val="es-AR"/>
        </w:rPr>
        <w:t>RECONOCIMIENTO DE IMÁGENES</w:t>
      </w:r>
      <w:bookmarkEnd w:id="51"/>
    </w:p>
    <w:p w:rsidR="40347E20" w:rsidP="00223EB9" w:rsidRDefault="4579597D" w14:paraId="276A791F" w14:textId="57163B2B">
      <w:pPr>
        <w:spacing w:line="360" w:lineRule="auto"/>
        <w:jc w:val="both"/>
      </w:pPr>
      <w:r>
        <w:t>El</w:t>
      </w:r>
      <w:r w:rsidR="73D898BC">
        <w:t xml:space="preserve"> modelo de </w:t>
      </w:r>
      <w:r>
        <w:t>reconocimiento</w:t>
      </w:r>
      <w:r w:rsidRPr="73D898BC" w:rsidR="73D898BC">
        <w:t xml:space="preserve"> fue desarrollado utilizando la plataforma Edge Impulse, una herramienta que permite crear y entrenar modelos de machine learning optimizados para dispositivos embebidos como la ESP32-CAM.</w:t>
      </w:r>
    </w:p>
    <w:p w:rsidR="00811BD4" w:rsidP="00223EB9" w:rsidRDefault="4579597D" w14:paraId="4B1B8433" w14:textId="7DD8FC27">
      <w:pPr>
        <w:spacing w:line="360" w:lineRule="auto"/>
        <w:jc w:val="both"/>
      </w:pPr>
      <w:r>
        <w:t>Estos modelos</w:t>
      </w:r>
      <w:r w:rsidR="73D898BC">
        <w:t xml:space="preserve"> se </w:t>
      </w:r>
      <w:r>
        <w:t>basan</w:t>
      </w:r>
      <w:r w:rsidR="73D898BC">
        <w:t xml:space="preserve"> en una red neuronal diseñada para la detección de objetos</w:t>
      </w:r>
      <w:r w:rsidR="6B0F4A1A">
        <w:t xml:space="preserve">, </w:t>
      </w:r>
      <w:r>
        <w:t>la cual</w:t>
      </w:r>
      <w:r w:rsidR="73D898BC">
        <w:t xml:space="preserve"> fue </w:t>
      </w:r>
      <w:r w:rsidR="6B0F4A1A">
        <w:t>entrenada</w:t>
      </w:r>
      <w:r w:rsidR="73D898BC">
        <w:t xml:space="preserve"> con más de mil imágenes capturadas con el módulo ESP32-CAM en un área con buena iluminación generando un contraste de la figura en el papel. Estas imágenes se dividieron y clasificaron en partes iguales entre las cuatro figuras geométricas, con variaciones en tamaño y posición para mejorar la robustez del modelo. El conjunto de datos se dividió en un 80% para entrenamiento y un 20% para validación, una práctica común en aprendizaje automático para evaluar el desempeño del modelo en imágenes nuevas.</w:t>
      </w:r>
    </w:p>
    <w:p w:rsidR="006E1B06" w:rsidP="00223EB9" w:rsidRDefault="73D898BC" w14:paraId="036D09A8" w14:textId="2F299AFB">
      <w:pPr>
        <w:spacing w:line="360" w:lineRule="auto"/>
        <w:jc w:val="both"/>
      </w:pPr>
      <w:r>
        <w:t xml:space="preserve">Para la detección de objetos se utilizó la técnica FOMO (Faster Objects, More Objects) basada en MobileNetV2 (0.35), una arquitectura diseñada para dispositivos con recursos limitados. Siguiendo parámetros recomendados para este tipo de problemas los </w:t>
      </w:r>
      <w:r w:rsidR="6B0F4A1A">
        <w:t>adaptamos</w:t>
      </w:r>
      <w:r>
        <w:t xml:space="preserve"> a nuestro modelo </w:t>
      </w:r>
      <w:r w:rsidR="58F7B3B8">
        <w:t>como resolución</w:t>
      </w:r>
      <w:r>
        <w:t xml:space="preserve"> de imagen en escala de grises</w:t>
      </w:r>
      <w:r w:rsidR="6B0F4A1A">
        <w:t>, número</w:t>
      </w:r>
      <w:r>
        <w:t xml:space="preserve"> de ciclos de entrenamiento: 40</w:t>
      </w:r>
      <w:r w:rsidR="6B0F4A1A">
        <w:t>, tasa</w:t>
      </w:r>
      <w:r>
        <w:t xml:space="preserve"> de aprendizaje: 0.005 (controla qué tan rápido o lento el modelo ajusta sus parámetros durante el entrenamiento para minimizar los errores).</w:t>
      </w:r>
    </w:p>
    <w:p w:rsidR="006E1B06" w:rsidP="00223EB9" w:rsidRDefault="6B0F4A1A" w14:paraId="3FBF0FAF" w14:textId="5D100F89">
      <w:pPr>
        <w:spacing w:line="360" w:lineRule="auto"/>
        <w:ind w:firstLine="0"/>
        <w:jc w:val="both"/>
      </w:pPr>
      <w:r>
        <w:t>Además, se</w:t>
      </w:r>
      <w:r w:rsidR="73D898BC">
        <w:t xml:space="preserve"> activó la opción de Data Augmentation, lo que permite aumentar la variabilidad de los datos mediante modificaciones aleatorias en las imágenes de entrenamiento. Esto ayuda a mejorar la capacidad del modelo para generalizar y reconocer figuras en distintas posiciones o condiciones.</w:t>
      </w:r>
      <w:r w:rsidR="5A091708">
        <w:t xml:space="preserve"> </w:t>
      </w:r>
      <w:r w:rsidR="73D898BC">
        <w:t>El modelo alcanzó un F1 score</w:t>
      </w:r>
      <w:r w:rsidR="5A091708">
        <w:t xml:space="preserve"> </w:t>
      </w:r>
      <w:r w:rsidR="73D898BC">
        <w:t>(métrica que mide la exactitud de un modelo de clasificación) de 99.4%, lo que indica un alto nivel de precisión en la detección de las figuras geométricas.</w:t>
      </w:r>
    </w:p>
    <w:p w:rsidR="006E1B06" w:rsidP="00223EB9" w:rsidRDefault="73D898BC" w14:paraId="59AB3C94" w14:textId="48AEBCAE">
      <w:pPr>
        <w:spacing w:line="360" w:lineRule="auto"/>
        <w:jc w:val="both"/>
        <w:rPr>
          <w:rFonts w:ascii="Times New Roman" w:hAnsi="Times New Roman" w:eastAsia="Times New Roman" w:cs="Times New Roman"/>
        </w:rPr>
      </w:pPr>
      <w:r>
        <w:t xml:space="preserve">Durante el desarrollo del modelo, se </w:t>
      </w:r>
      <w:r w:rsidR="3017A6F8">
        <w:t>identificó</w:t>
      </w:r>
      <w:r w:rsidR="75533B85">
        <w:t xml:space="preserve"> restricción en </w:t>
      </w:r>
      <w:r>
        <w:t xml:space="preserve">la cantidad de </w:t>
      </w:r>
      <w:r w:rsidR="75533B85">
        <w:t>imágenes de entrenamiento impuesta por la versión gratuita de la plataforma Edge Impulse, la imposibilidad de</w:t>
      </w:r>
      <w:r>
        <w:t xml:space="preserve"> cargar grandes volúmenes de </w:t>
      </w:r>
      <w:r w:rsidR="75533B85">
        <w:t xml:space="preserve">datos afectó la capacidad del modelo para generalizar correctamente </w:t>
      </w:r>
      <w:r>
        <w:t xml:space="preserve">ante </w:t>
      </w:r>
      <w:r w:rsidR="75533B85">
        <w:t xml:space="preserve">variaciones en las formas y </w:t>
      </w:r>
      <w:r>
        <w:t>tamaños de las figuras</w:t>
      </w:r>
      <w:r w:rsidR="75533B85">
        <w:t xml:space="preserve"> detectadas, incluso se redujo la cantidad de figuras que se habían marcado como reconocibles para nuestro sistema ante esta dificultad, permitiendo que mejore la precisión del algoritmo al tener menos clases distinguibles,</w:t>
      </w:r>
      <w:r w:rsidRPr="73D898BC">
        <w:rPr>
          <w:rFonts w:ascii="Times New Roman" w:hAnsi="Times New Roman" w:eastAsia="Times New Roman" w:cs="Times New Roman"/>
        </w:rPr>
        <w:t xml:space="preserve"> </w:t>
      </w:r>
      <w:r w:rsidRPr="5795B779" w:rsidR="5795B779">
        <w:rPr>
          <w:rFonts w:ascii="Times New Roman" w:hAnsi="Times New Roman" w:eastAsia="Times New Roman" w:cs="Times New Roman"/>
        </w:rPr>
        <w:t>el</w:t>
      </w:r>
      <w:r w:rsidRPr="73D898BC">
        <w:rPr>
          <w:rFonts w:ascii="Times New Roman" w:hAnsi="Times New Roman" w:eastAsia="Times New Roman" w:cs="Times New Roman"/>
        </w:rPr>
        <w:t xml:space="preserve"> tiempo de entrenamiento también es limitado, lo que puede restringir la capacidad de ajustar y optimizar el modelo con más ciclos de entrenamiento o configuraciones más complejas. </w:t>
      </w:r>
      <w:r>
        <w:t xml:space="preserve">A pesar de las limitaciones de la versión gratuita, se logró desarrollar un modelo funcional con alta precisión, </w:t>
      </w:r>
      <w:r w:rsidR="6B0F4A1A">
        <w:t>sin embargo,</w:t>
      </w:r>
      <w:r>
        <w:t xml:space="preserve"> podría serlo aún más con las funcionalidades avanzadas de la versión paga de Edge Impulse.</w:t>
      </w:r>
    </w:p>
    <w:p w:rsidR="006E1B06" w:rsidP="00223EB9" w:rsidRDefault="73D898BC" w14:paraId="32AA8639" w14:textId="5D5ED5CB">
      <w:pPr>
        <w:spacing w:line="360" w:lineRule="auto"/>
        <w:jc w:val="both"/>
      </w:pPr>
      <w:r>
        <w:t>Una vez entrenado, el modelo fue convertido en una librería de Arduino, para integrarlo en el módulo ESP32</w:t>
      </w:r>
      <w:r w:rsidR="6B0F4A1A">
        <w:t>-CAM.</w:t>
      </w:r>
      <w:r>
        <w:t xml:space="preserve"> Como resultado de cada procesamiento de imagen se obtiene en formato de cuadros delimitadores, que indican la posición y la precisión de las figuras detectadas en la imagen</w:t>
      </w:r>
      <w:r w:rsidR="6B0F4A1A">
        <w:t>, cuando se llama a la función reconocerFigura() retorna la figura reconocida sí reconoció alguna en la imagen con el fin de modularizar el código.</w:t>
      </w:r>
    </w:p>
    <w:p w:rsidR="006E1B06" w:rsidP="00223EB9" w:rsidRDefault="73D898BC" w14:paraId="460DBF7E" w14:textId="61EFE8C8">
      <w:pPr>
        <w:spacing w:line="360" w:lineRule="auto"/>
        <w:jc w:val="both"/>
      </w:pPr>
      <w:r>
        <w:t xml:space="preserve">Para reducir el margen de error, </w:t>
      </w:r>
      <w:r w:rsidR="77B57B4C">
        <w:t>por un lado se</w:t>
      </w:r>
      <w:r w:rsidR="4579597D">
        <w:t xml:space="preserve"> </w:t>
      </w:r>
      <w:r w:rsidR="47744354">
        <w:t>evaluó</w:t>
      </w:r>
      <w:r w:rsidR="0E48AFB6">
        <w:t xml:space="preserve"> </w:t>
      </w:r>
      <w:r w:rsidR="5DE8CCCC">
        <w:t xml:space="preserve">tomar </w:t>
      </w:r>
      <w:r w:rsidR="471C84BC">
        <w:t>únicamente</w:t>
      </w:r>
      <w:r w:rsidR="5DE8CCCC">
        <w:t xml:space="preserve"> las figuras </w:t>
      </w:r>
      <w:r w:rsidR="471C84BC">
        <w:t xml:space="preserve">que fueron reconocidas con una precisión mayor a 0.6 </w:t>
      </w:r>
      <w:r w:rsidR="11B2BFB5">
        <w:t xml:space="preserve">y arrojo un mejor </w:t>
      </w:r>
      <w:r w:rsidR="18228CB4">
        <w:t xml:space="preserve">resultado </w:t>
      </w:r>
      <w:r w:rsidR="47744354">
        <w:t xml:space="preserve">ya que por debajo de ese nivel de </w:t>
      </w:r>
      <w:r w:rsidR="79B23FCE">
        <w:t>precisión</w:t>
      </w:r>
      <w:r w:rsidR="47744354">
        <w:t xml:space="preserve"> </w:t>
      </w:r>
      <w:r w:rsidR="0F09F663">
        <w:t xml:space="preserve">generalmente no son </w:t>
      </w:r>
      <w:r w:rsidR="410A7B57">
        <w:t>ciertas</w:t>
      </w:r>
      <w:r w:rsidR="79B23FCE">
        <w:t>, por otro lado</w:t>
      </w:r>
      <w:r w:rsidR="4E47B5D3">
        <w:t>,</w:t>
      </w:r>
      <w:r w:rsidR="21C0FEB1">
        <w:t xml:space="preserve"> </w:t>
      </w:r>
      <w:r w:rsidR="1C95BA16">
        <w:t>se consideró que</w:t>
      </w:r>
      <w:r w:rsidR="79B23FCE">
        <w:t xml:space="preserve"> </w:t>
      </w:r>
      <w:r w:rsidR="009C4FB4">
        <w:t>l</w:t>
      </w:r>
      <w:r>
        <w:t xml:space="preserve">a detección de figuras se </w:t>
      </w:r>
      <w:r w:rsidR="6F37666A">
        <w:t>base</w:t>
      </w:r>
      <w:r>
        <w:t xml:space="preserve"> en un sistema de filtrado por iteraciones, en el cual se realizan </w:t>
      </w:r>
      <w:r w:rsidR="36E24EFE">
        <w:t>una cantidad</w:t>
      </w:r>
      <w:r w:rsidR="08DCB133">
        <w:t xml:space="preserve"> </w:t>
      </w:r>
      <w:r w:rsidR="6F7A759E">
        <w:t>de</w:t>
      </w:r>
      <w:r w:rsidR="08DCB133">
        <w:t xml:space="preserve"> </w:t>
      </w:r>
      <w:r>
        <w:t xml:space="preserve">inferencias consecutivas, donde se obtiene la figura más reconocida y su precisión promedio, </w:t>
      </w:r>
      <w:r w:rsidR="12176B0B">
        <w:t xml:space="preserve">ambas técnicas de </w:t>
      </w:r>
      <w:r w:rsidR="2DAAA930">
        <w:t>mitigación de error disminuyen</w:t>
      </w:r>
      <w:r>
        <w:t xml:space="preserve"> la posibilidad de falsos positivos y </w:t>
      </w:r>
      <w:r w:rsidRPr="1F82CD64" w:rsidR="1F82CD64">
        <w:rPr>
          <w:rFonts w:ascii="Calibri" w:hAnsi="Calibri" w:eastAsia="Calibri" w:cs="Calibri"/>
          <w:sz w:val="22"/>
          <w:szCs w:val="22"/>
          <w:lang w:val="es"/>
        </w:rPr>
        <w:t xml:space="preserve">se </w:t>
      </w:r>
      <w:r w:rsidRPr="1F82CD64" w:rsidR="1F82CD64">
        <w:rPr>
          <w:rFonts w:ascii="Times New Roman" w:hAnsi="Times New Roman" w:eastAsia="Times New Roman" w:cs="Times New Roman"/>
        </w:rPr>
        <w:t>notó una mejora en</w:t>
      </w:r>
      <w:r w:rsidRPr="1F82CD64">
        <w:rPr>
          <w:rFonts w:ascii="Times New Roman" w:hAnsi="Times New Roman" w:eastAsia="Times New Roman" w:cs="Times New Roman"/>
        </w:rPr>
        <w:t xml:space="preserve"> la </w:t>
      </w:r>
      <w:r w:rsidRPr="1F82CD64" w:rsidR="1F82CD64">
        <w:rPr>
          <w:rFonts w:ascii="Times New Roman" w:hAnsi="Times New Roman" w:eastAsia="Times New Roman" w:cs="Times New Roman"/>
        </w:rPr>
        <w:t>fiabilidad de la detección</w:t>
      </w:r>
      <w:r w:rsidR="1F82CD64">
        <w:t>.</w:t>
      </w:r>
      <w:r>
        <w:t xml:space="preserve"> Finalizado el proceso de detección de figuras los resultados se transmiten a la EDU-CIAA que se encarga de procesarlos. </w:t>
      </w:r>
    </w:p>
    <w:p w:rsidR="5E27FE00" w:rsidP="00223EB9" w:rsidRDefault="1995940F" w14:paraId="563EB813" w14:textId="0CC7CCE3">
      <w:pPr>
        <w:spacing w:line="360" w:lineRule="auto"/>
        <w:jc w:val="both"/>
      </w:pPr>
      <w:r>
        <w:t xml:space="preserve">Otra </w:t>
      </w:r>
      <w:r w:rsidR="099B071D">
        <w:t>dificultad</w:t>
      </w:r>
      <w:r w:rsidR="5E27FE00">
        <w:t xml:space="preserve"> que </w:t>
      </w:r>
      <w:r w:rsidR="099B071D">
        <w:t>debió</w:t>
      </w:r>
      <w:r w:rsidR="5E27FE00">
        <w:t xml:space="preserve"> ser consideradas a la hora de desarrollar nuestro sistema de detección de figuras fue el impacto de la iluminación sobre la precisión del algoritmo, dado que variaciones en la intensidad y dirección de la luz teniendo en cuenta la estructura necesaria para sostener la ESP32-CAM generan sombras y contrastes los cuales pueden alterar la identificación correcta de la imagen, para mitigar este error se consideró la posibilidad de incluir algún sistema de iluminación o el propio led que tiene integrado el módulo ESP32-CAM.</w:t>
      </w:r>
    </w:p>
    <w:p w:rsidR="5E27FE00" w:rsidP="00223EB9" w:rsidRDefault="5E27FE00" w14:paraId="114D82CE" w14:textId="11CEA03F">
      <w:pPr>
        <w:spacing w:line="360" w:lineRule="auto"/>
        <w:jc w:val="both"/>
      </w:pPr>
    </w:p>
    <w:p w:rsidR="000D7313" w:rsidP="00223EB9" w:rsidRDefault="000D7313" w14:paraId="62A40D24" w14:textId="77777777">
      <w:pPr>
        <w:spacing w:line="360" w:lineRule="auto"/>
        <w:jc w:val="both"/>
      </w:pPr>
    </w:p>
    <w:p w:rsidRPr="002D1B0C" w:rsidR="002057BF" w:rsidP="002D1B0C" w:rsidRDefault="00E3681E" w14:paraId="2B775F08" w14:textId="3293804A">
      <w:pPr>
        <w:pStyle w:val="Heading2"/>
        <w:spacing w:line="600" w:lineRule="auto"/>
        <w:jc w:val="both"/>
        <w:rPr>
          <w:lang w:val="es-AR"/>
        </w:rPr>
      </w:pPr>
      <w:bookmarkStart w:name="_Toc190428748" w:id="52"/>
      <w:r>
        <w:rPr>
          <w:lang w:val="es-AR"/>
        </w:rPr>
        <w:t>M</w:t>
      </w:r>
      <w:r w:rsidR="002D1B0C">
        <w:rPr>
          <w:lang w:val="es-AR"/>
        </w:rPr>
        <w:t>O</w:t>
      </w:r>
      <w:r>
        <w:rPr>
          <w:lang w:val="es-AR"/>
        </w:rPr>
        <w:t>VIMIENTO DE MOTORES</w:t>
      </w:r>
      <w:bookmarkEnd w:id="52"/>
    </w:p>
    <w:p w:rsidRPr="006B64D6" w:rsidR="006E1B06" w:rsidP="00223EB9" w:rsidRDefault="5816E76C" w14:paraId="1492A992" w14:textId="4896C83F">
      <w:pPr>
        <w:spacing w:line="360" w:lineRule="auto"/>
        <w:jc w:val="both"/>
      </w:pPr>
      <w:r w:rsidRPr="5816E76C">
        <w:rPr>
          <w:rFonts w:ascii="Times New Roman" w:hAnsi="Times New Roman" w:eastAsia="Times New Roman" w:cs="Times New Roman"/>
        </w:rPr>
        <w:t>El código del movimiento de los motores se desarrolló siguiendo las pautas de movimiento del sistema de motores elegido para este proyecto.</w:t>
      </w:r>
      <w:r w:rsidRPr="6AF0E2B3" w:rsidR="6AF0E2B3">
        <w:rPr>
          <w:rFonts w:ascii="Times New Roman" w:hAnsi="Times New Roman" w:eastAsia="Times New Roman" w:cs="Times New Roman"/>
        </w:rPr>
        <w:t xml:space="preserve"> </w:t>
      </w:r>
      <w:r w:rsidRPr="5816E76C">
        <w:rPr>
          <w:rFonts w:ascii="Times New Roman" w:hAnsi="Times New Roman" w:eastAsia="Times New Roman" w:cs="Times New Roman"/>
        </w:rPr>
        <w:t>Para mover la punta de la impresora en el eje vertical se deben mover ambos motores en sentidos opuestos. Y para moverla en el sentido horizontal se deben mover ambos motores en el mismo sentido.</w:t>
      </w:r>
    </w:p>
    <w:p w:rsidRPr="006B64D6" w:rsidR="006E1B06" w:rsidP="00223EB9" w:rsidRDefault="006E1B06" w14:paraId="78E388D8" w14:textId="3DBE9D6E">
      <w:pPr>
        <w:spacing w:line="360" w:lineRule="auto"/>
        <w:ind w:firstLine="0"/>
        <w:jc w:val="both"/>
      </w:pPr>
      <w:r>
        <w:rPr>
          <w:noProof/>
        </w:rPr>
        <w:drawing>
          <wp:inline distT="0" distB="0" distL="0" distR="0" wp14:anchorId="5A47148F" wp14:editId="4E029585">
            <wp:extent cx="5596612" cy="2889754"/>
            <wp:effectExtent l="0" t="0" r="0" b="0"/>
            <wp:docPr id="2052045288" name="Picture 2052045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045288"/>
                    <pic:cNvPicPr/>
                  </pic:nvPicPr>
                  <pic:blipFill>
                    <a:blip r:embed="rId27">
                      <a:extLst>
                        <a:ext uri="{28A0092B-C50C-407E-A947-70E740481C1C}">
                          <a14:useLocalDpi xmlns:a14="http://schemas.microsoft.com/office/drawing/2010/main" val="0"/>
                        </a:ext>
                      </a:extLst>
                    </a:blip>
                    <a:stretch>
                      <a:fillRect/>
                    </a:stretch>
                  </pic:blipFill>
                  <pic:spPr>
                    <a:xfrm>
                      <a:off x="0" y="0"/>
                      <a:ext cx="5596612" cy="2889754"/>
                    </a:xfrm>
                    <a:prstGeom prst="rect">
                      <a:avLst/>
                    </a:prstGeom>
                  </pic:spPr>
                </pic:pic>
              </a:graphicData>
            </a:graphic>
          </wp:inline>
        </w:drawing>
      </w:r>
    </w:p>
    <w:p w:rsidR="00EC4A70" w:rsidP="00223EB9" w:rsidRDefault="00EC4A70" w14:paraId="2F2D4A8A" w14:textId="77777777">
      <w:pPr>
        <w:spacing w:line="360" w:lineRule="auto"/>
        <w:jc w:val="both"/>
        <w:rPr>
          <w:rFonts w:ascii="Times New Roman" w:hAnsi="Times New Roman" w:eastAsia="Times New Roman" w:cs="Times New Roman"/>
        </w:rPr>
      </w:pPr>
    </w:p>
    <w:p w:rsidR="00FE367F" w:rsidP="00223EB9" w:rsidRDefault="00FE367F" w14:paraId="14D0175E" w14:textId="77777777">
      <w:pPr>
        <w:spacing w:line="360" w:lineRule="auto"/>
        <w:jc w:val="both"/>
        <w:rPr>
          <w:rFonts w:ascii="Times New Roman" w:hAnsi="Times New Roman" w:eastAsia="Times New Roman" w:cs="Times New Roman"/>
        </w:rPr>
      </w:pPr>
    </w:p>
    <w:p w:rsidRPr="006B64D6" w:rsidR="006E1B06" w:rsidP="00223EB9" w:rsidRDefault="5816E76C" w14:paraId="4ADA5CD2" w14:textId="1CD4EA4D">
      <w:pPr>
        <w:spacing w:line="360" w:lineRule="auto"/>
        <w:jc w:val="both"/>
      </w:pPr>
      <w:r w:rsidRPr="5816E76C">
        <w:rPr>
          <w:rFonts w:ascii="Times New Roman" w:hAnsi="Times New Roman" w:eastAsia="Times New Roman" w:cs="Times New Roman"/>
        </w:rPr>
        <w:t>Para esto se desarrollaron varias funciones con el objetivo de simplificar estos movimientos, ya sea para mover un solo paso en una de las direcciones o varios en simultaneo. A su vez para mover la punta en distintos ángulos se utilizaron funciones trigonométricas para definir cuantos pasos debían realizarse en cada eje para distintos pasos para lograr un movimiento en el ángulo deseado. Para un ángulo de 45 grados se cre</w:t>
      </w:r>
      <w:r w:rsidR="00CE52DD">
        <w:rPr>
          <w:rFonts w:ascii="Times New Roman" w:hAnsi="Times New Roman" w:eastAsia="Times New Roman" w:cs="Times New Roman"/>
        </w:rPr>
        <w:t>ó</w:t>
      </w:r>
      <w:r w:rsidRPr="5816E76C">
        <w:rPr>
          <w:rFonts w:ascii="Times New Roman" w:hAnsi="Times New Roman" w:eastAsia="Times New Roman" w:cs="Times New Roman"/>
        </w:rPr>
        <w:t xml:space="preserve"> otra función que mueve uno solo de los motores. Esto logra que, al dejar fijo uno de los extremos de la correa, la punta se mueva en diagonal.</w:t>
      </w:r>
    </w:p>
    <w:p w:rsidRPr="006B64D6" w:rsidR="006E1B06" w:rsidP="00223EB9" w:rsidRDefault="5816E76C" w14:paraId="2C3CDE25" w14:textId="20082B71">
      <w:pPr>
        <w:spacing w:line="360" w:lineRule="auto"/>
        <w:jc w:val="both"/>
        <w:rPr>
          <w:rFonts w:ascii="Times New Roman" w:hAnsi="Times New Roman" w:eastAsia="Times New Roman" w:cs="Times New Roman"/>
        </w:rPr>
      </w:pPr>
      <w:r w:rsidRPr="5816E76C">
        <w:rPr>
          <w:rFonts w:ascii="Times New Roman" w:hAnsi="Times New Roman" w:eastAsia="Times New Roman" w:cs="Times New Roman"/>
        </w:rPr>
        <w:t xml:space="preserve">Luego de ya tener las funciones básicas de movimiento se prosiguió con la creación de distintas funciones para el dibujo de figuras básicas: Un cuadrado, rectángulo, un triángulo, una cruz y una estrella. Al finalizar con estas figuras se siguió con la creación de una </w:t>
      </w:r>
      <w:r w:rsidRPr="142157D3" w:rsidR="142157D3">
        <w:rPr>
          <w:rFonts w:ascii="Times New Roman" w:hAnsi="Times New Roman" w:eastAsia="Times New Roman" w:cs="Times New Roman"/>
        </w:rPr>
        <w:t>función</w:t>
      </w:r>
      <w:r w:rsidRPr="5816E76C">
        <w:rPr>
          <w:rFonts w:ascii="Times New Roman" w:hAnsi="Times New Roman" w:eastAsia="Times New Roman" w:cs="Times New Roman"/>
        </w:rPr>
        <w:t xml:space="preserve"> capaz de crear un círculo</w:t>
      </w:r>
      <w:r w:rsidRPr="1D4184A1" w:rsidR="1D4184A1">
        <w:rPr>
          <w:rFonts w:ascii="Times New Roman" w:hAnsi="Times New Roman" w:eastAsia="Times New Roman" w:cs="Times New Roman"/>
        </w:rPr>
        <w:t>.</w:t>
      </w:r>
      <w:r w:rsidRPr="5816E76C">
        <w:rPr>
          <w:rFonts w:ascii="Times New Roman" w:hAnsi="Times New Roman" w:eastAsia="Times New Roman" w:cs="Times New Roman"/>
        </w:rPr>
        <w:t xml:space="preserve"> </w:t>
      </w:r>
      <w:r w:rsidRPr="6AE18C99" w:rsidR="6AE18C99">
        <w:rPr>
          <w:rFonts w:ascii="Times New Roman" w:hAnsi="Times New Roman" w:eastAsia="Times New Roman" w:cs="Times New Roman"/>
        </w:rPr>
        <w:t xml:space="preserve">Este </w:t>
      </w:r>
      <w:r w:rsidRPr="674A322F" w:rsidR="674A322F">
        <w:rPr>
          <w:rFonts w:ascii="Times New Roman" w:hAnsi="Times New Roman" w:eastAsia="Times New Roman" w:cs="Times New Roman"/>
        </w:rPr>
        <w:t xml:space="preserve">fue un </w:t>
      </w:r>
      <w:r w:rsidRPr="23955F34" w:rsidR="23955F34">
        <w:rPr>
          <w:rFonts w:ascii="Times New Roman" w:hAnsi="Times New Roman" w:eastAsia="Times New Roman" w:cs="Times New Roman"/>
        </w:rPr>
        <w:t>desafío</w:t>
      </w:r>
      <w:r w:rsidRPr="1025B6C2" w:rsidR="1025B6C2">
        <w:rPr>
          <w:rFonts w:ascii="Times New Roman" w:hAnsi="Times New Roman" w:eastAsia="Times New Roman" w:cs="Times New Roman"/>
        </w:rPr>
        <w:t xml:space="preserve"> al tener que trabajar con </w:t>
      </w:r>
      <w:r w:rsidRPr="32415E68" w:rsidR="32415E68">
        <w:rPr>
          <w:rFonts w:ascii="Times New Roman" w:hAnsi="Times New Roman" w:eastAsia="Times New Roman" w:cs="Times New Roman"/>
        </w:rPr>
        <w:t xml:space="preserve">varios </w:t>
      </w:r>
      <w:r w:rsidRPr="142157D3" w:rsidR="142157D3">
        <w:rPr>
          <w:rFonts w:ascii="Times New Roman" w:hAnsi="Times New Roman" w:eastAsia="Times New Roman" w:cs="Times New Roman"/>
        </w:rPr>
        <w:t>ángulos</w:t>
      </w:r>
      <w:r w:rsidRPr="36B0B745" w:rsidR="36B0B745">
        <w:rPr>
          <w:rFonts w:ascii="Times New Roman" w:hAnsi="Times New Roman" w:eastAsia="Times New Roman" w:cs="Times New Roman"/>
        </w:rPr>
        <w:t xml:space="preserve"> diferentes</w:t>
      </w:r>
      <w:r w:rsidRPr="32415E68" w:rsidR="32415E68">
        <w:rPr>
          <w:rFonts w:ascii="Times New Roman" w:hAnsi="Times New Roman" w:eastAsia="Times New Roman" w:cs="Times New Roman"/>
        </w:rPr>
        <w:t xml:space="preserve"> para </w:t>
      </w:r>
      <w:r w:rsidRPr="36B0B745" w:rsidR="36B0B745">
        <w:rPr>
          <w:rFonts w:ascii="Times New Roman" w:hAnsi="Times New Roman" w:eastAsia="Times New Roman" w:cs="Times New Roman"/>
        </w:rPr>
        <w:t xml:space="preserve">las distintas partes del </w:t>
      </w:r>
      <w:r w:rsidRPr="1F680593" w:rsidR="1F680593">
        <w:rPr>
          <w:rFonts w:ascii="Times New Roman" w:hAnsi="Times New Roman" w:eastAsia="Times New Roman" w:cs="Times New Roman"/>
        </w:rPr>
        <w:t>círculo.</w:t>
      </w:r>
      <w:r w:rsidRPr="7FEECF07" w:rsidR="7FEECF07">
        <w:rPr>
          <w:rFonts w:ascii="Times New Roman" w:hAnsi="Times New Roman" w:eastAsia="Times New Roman" w:cs="Times New Roman"/>
        </w:rPr>
        <w:t xml:space="preserve"> </w:t>
      </w:r>
      <w:r w:rsidRPr="61F51346" w:rsidR="61F51346">
        <w:rPr>
          <w:rFonts w:ascii="Times New Roman" w:hAnsi="Times New Roman" w:eastAsia="Times New Roman" w:cs="Times New Roman"/>
        </w:rPr>
        <w:t xml:space="preserve">Otro error con el que nos </w:t>
      </w:r>
      <w:r w:rsidRPr="3F5159BC" w:rsidR="3F5159BC">
        <w:rPr>
          <w:rFonts w:ascii="Times New Roman" w:hAnsi="Times New Roman" w:eastAsia="Times New Roman" w:cs="Times New Roman"/>
        </w:rPr>
        <w:t>encontrábamos</w:t>
      </w:r>
      <w:r w:rsidRPr="4D7E3494" w:rsidR="4D7E3494">
        <w:rPr>
          <w:rFonts w:ascii="Times New Roman" w:hAnsi="Times New Roman" w:eastAsia="Times New Roman" w:cs="Times New Roman"/>
        </w:rPr>
        <w:t xml:space="preserve"> era </w:t>
      </w:r>
      <w:r w:rsidRPr="797EF6F2" w:rsidR="797EF6F2">
        <w:rPr>
          <w:rFonts w:ascii="Times New Roman" w:hAnsi="Times New Roman" w:eastAsia="Times New Roman" w:cs="Times New Roman"/>
        </w:rPr>
        <w:t xml:space="preserve">que al hacer </w:t>
      </w:r>
      <w:r w:rsidRPr="3E757E40" w:rsidR="3E757E40">
        <w:rPr>
          <w:rFonts w:ascii="Times New Roman" w:hAnsi="Times New Roman" w:eastAsia="Times New Roman" w:cs="Times New Roman"/>
        </w:rPr>
        <w:t>tantos pasos se</w:t>
      </w:r>
      <w:r w:rsidRPr="4988B747" w:rsidR="4988B747">
        <w:rPr>
          <w:rFonts w:ascii="Times New Roman" w:hAnsi="Times New Roman" w:eastAsia="Times New Roman" w:cs="Times New Roman"/>
        </w:rPr>
        <w:t xml:space="preserve"> </w:t>
      </w:r>
      <w:r w:rsidRPr="74BEACDA" w:rsidR="74BEACDA">
        <w:rPr>
          <w:rFonts w:ascii="Times New Roman" w:hAnsi="Times New Roman" w:eastAsia="Times New Roman" w:cs="Times New Roman"/>
        </w:rPr>
        <w:t>lograba</w:t>
      </w:r>
      <w:r w:rsidRPr="4988B747" w:rsidR="4988B747">
        <w:rPr>
          <w:rFonts w:ascii="Times New Roman" w:hAnsi="Times New Roman" w:eastAsia="Times New Roman" w:cs="Times New Roman"/>
        </w:rPr>
        <w:t xml:space="preserve"> un </w:t>
      </w:r>
      <w:r w:rsidRPr="3F5159BC" w:rsidR="3F5159BC">
        <w:rPr>
          <w:rFonts w:ascii="Times New Roman" w:hAnsi="Times New Roman" w:eastAsia="Times New Roman" w:cs="Times New Roman"/>
        </w:rPr>
        <w:t>círculo</w:t>
      </w:r>
      <w:r w:rsidRPr="4988B747" w:rsidR="4988B747">
        <w:rPr>
          <w:rFonts w:ascii="Times New Roman" w:hAnsi="Times New Roman" w:eastAsia="Times New Roman" w:cs="Times New Roman"/>
        </w:rPr>
        <w:t xml:space="preserve"> </w:t>
      </w:r>
      <w:r w:rsidRPr="51AAAD2C" w:rsidR="51AAAD2C">
        <w:rPr>
          <w:rFonts w:ascii="Times New Roman" w:hAnsi="Times New Roman" w:eastAsia="Times New Roman" w:cs="Times New Roman"/>
        </w:rPr>
        <w:t xml:space="preserve">mucho </w:t>
      </w:r>
      <w:r w:rsidRPr="3F5159BC" w:rsidR="3F5159BC">
        <w:rPr>
          <w:rFonts w:ascii="Times New Roman" w:hAnsi="Times New Roman" w:eastAsia="Times New Roman" w:cs="Times New Roman"/>
        </w:rPr>
        <w:t>más</w:t>
      </w:r>
      <w:r w:rsidRPr="51AAAD2C" w:rsidR="51AAAD2C">
        <w:rPr>
          <w:rFonts w:ascii="Times New Roman" w:hAnsi="Times New Roman" w:eastAsia="Times New Roman" w:cs="Times New Roman"/>
        </w:rPr>
        <w:t xml:space="preserve"> grande que el resto</w:t>
      </w:r>
      <w:r w:rsidRPr="2448A480" w:rsidR="2448A480">
        <w:rPr>
          <w:rFonts w:ascii="Times New Roman" w:hAnsi="Times New Roman" w:eastAsia="Times New Roman" w:cs="Times New Roman"/>
        </w:rPr>
        <w:t xml:space="preserve"> de </w:t>
      </w:r>
      <w:r w:rsidRPr="434236DB" w:rsidR="434236DB">
        <w:rPr>
          <w:rFonts w:ascii="Times New Roman" w:hAnsi="Times New Roman" w:eastAsia="Times New Roman" w:cs="Times New Roman"/>
        </w:rPr>
        <w:t xml:space="preserve">las </w:t>
      </w:r>
      <w:r w:rsidRPr="2448A480" w:rsidR="2448A480">
        <w:rPr>
          <w:rFonts w:ascii="Times New Roman" w:hAnsi="Times New Roman" w:eastAsia="Times New Roman" w:cs="Times New Roman"/>
        </w:rPr>
        <w:t>figuras</w:t>
      </w:r>
      <w:r w:rsidRPr="434236DB" w:rsidR="434236DB">
        <w:rPr>
          <w:rFonts w:ascii="Times New Roman" w:hAnsi="Times New Roman" w:eastAsia="Times New Roman" w:cs="Times New Roman"/>
        </w:rPr>
        <w:t>,</w:t>
      </w:r>
      <w:r w:rsidRPr="235EF6E6" w:rsidR="235EF6E6">
        <w:rPr>
          <w:rFonts w:ascii="Times New Roman" w:hAnsi="Times New Roman" w:eastAsia="Times New Roman" w:cs="Times New Roman"/>
        </w:rPr>
        <w:t xml:space="preserve"> y al intentar </w:t>
      </w:r>
      <w:r w:rsidRPr="59E42F8E" w:rsidR="59E42F8E">
        <w:rPr>
          <w:rFonts w:ascii="Times New Roman" w:hAnsi="Times New Roman" w:eastAsia="Times New Roman" w:cs="Times New Roman"/>
        </w:rPr>
        <w:t xml:space="preserve">escalarlo se perdía la </w:t>
      </w:r>
      <w:r w:rsidRPr="392DB976" w:rsidR="392DB976">
        <w:rPr>
          <w:rFonts w:ascii="Times New Roman" w:hAnsi="Times New Roman" w:eastAsia="Times New Roman" w:cs="Times New Roman"/>
        </w:rPr>
        <w:t>definición de este</w:t>
      </w:r>
      <w:r w:rsidRPr="7D64B1E9" w:rsidR="7D64B1E9">
        <w:rPr>
          <w:rFonts w:ascii="Times New Roman" w:hAnsi="Times New Roman" w:eastAsia="Times New Roman" w:cs="Times New Roman"/>
        </w:rPr>
        <w:t xml:space="preserve"> y </w:t>
      </w:r>
      <w:r w:rsidRPr="55854E06" w:rsidR="55854E06">
        <w:rPr>
          <w:rFonts w:ascii="Times New Roman" w:hAnsi="Times New Roman" w:eastAsia="Times New Roman" w:cs="Times New Roman"/>
        </w:rPr>
        <w:t xml:space="preserve">pasaba a </w:t>
      </w:r>
      <w:r w:rsidRPr="74D0409D" w:rsidR="74D0409D">
        <w:rPr>
          <w:rFonts w:ascii="Times New Roman" w:hAnsi="Times New Roman" w:eastAsia="Times New Roman" w:cs="Times New Roman"/>
        </w:rPr>
        <w:t xml:space="preserve">dibujarse </w:t>
      </w:r>
      <w:r w:rsidRPr="7B149ED8" w:rsidR="7B149ED8">
        <w:rPr>
          <w:rFonts w:ascii="Times New Roman" w:hAnsi="Times New Roman" w:eastAsia="Times New Roman" w:cs="Times New Roman"/>
        </w:rPr>
        <w:t xml:space="preserve">un </w:t>
      </w:r>
      <w:r w:rsidRPr="392DB976" w:rsidR="392DB976">
        <w:rPr>
          <w:rFonts w:ascii="Times New Roman" w:hAnsi="Times New Roman" w:eastAsia="Times New Roman" w:cs="Times New Roman"/>
        </w:rPr>
        <w:t>octógono</w:t>
      </w:r>
      <w:r w:rsidRPr="118A50DF" w:rsidR="118A50DF">
        <w:rPr>
          <w:rFonts w:ascii="Times New Roman" w:hAnsi="Times New Roman" w:eastAsia="Times New Roman" w:cs="Times New Roman"/>
        </w:rPr>
        <w:t xml:space="preserve"> en lugar de un </w:t>
      </w:r>
      <w:r w:rsidRPr="392DB976" w:rsidR="392DB976">
        <w:rPr>
          <w:rFonts w:ascii="Times New Roman" w:hAnsi="Times New Roman" w:eastAsia="Times New Roman" w:cs="Times New Roman"/>
        </w:rPr>
        <w:t xml:space="preserve">círculo. </w:t>
      </w:r>
      <w:r w:rsidRPr="44174941" w:rsidR="44174941">
        <w:rPr>
          <w:rFonts w:ascii="Times New Roman" w:hAnsi="Times New Roman" w:eastAsia="Times New Roman" w:cs="Times New Roman"/>
        </w:rPr>
        <w:t xml:space="preserve">Luego de solucionar estos problemas se </w:t>
      </w:r>
      <w:r w:rsidRPr="348E20D8" w:rsidR="348E20D8">
        <w:rPr>
          <w:rFonts w:ascii="Times New Roman" w:hAnsi="Times New Roman" w:eastAsia="Times New Roman" w:cs="Times New Roman"/>
        </w:rPr>
        <w:t xml:space="preserve">logró hacer un </w:t>
      </w:r>
      <w:r w:rsidRPr="797BAF39" w:rsidR="797BAF39">
        <w:rPr>
          <w:rFonts w:ascii="Times New Roman" w:hAnsi="Times New Roman" w:eastAsia="Times New Roman" w:cs="Times New Roman"/>
        </w:rPr>
        <w:t>círculo</w:t>
      </w:r>
      <w:r w:rsidRPr="68ED270C" w:rsidR="68ED270C">
        <w:rPr>
          <w:rFonts w:ascii="Times New Roman" w:hAnsi="Times New Roman" w:eastAsia="Times New Roman" w:cs="Times New Roman"/>
        </w:rPr>
        <w:t xml:space="preserve"> </w:t>
      </w:r>
      <w:r w:rsidRPr="4A44D89D" w:rsidR="4A44D89D">
        <w:rPr>
          <w:rFonts w:ascii="Times New Roman" w:hAnsi="Times New Roman" w:eastAsia="Times New Roman" w:cs="Times New Roman"/>
        </w:rPr>
        <w:t>de un tamaño</w:t>
      </w:r>
      <w:r w:rsidRPr="2E99AACF" w:rsidR="2E99AACF">
        <w:rPr>
          <w:rFonts w:ascii="Times New Roman" w:hAnsi="Times New Roman" w:eastAsia="Times New Roman" w:cs="Times New Roman"/>
        </w:rPr>
        <w:t xml:space="preserve"> acorde al </w:t>
      </w:r>
      <w:r w:rsidRPr="797BAF39" w:rsidR="797BAF39">
        <w:rPr>
          <w:rFonts w:ascii="Times New Roman" w:hAnsi="Times New Roman" w:eastAsia="Times New Roman" w:cs="Times New Roman"/>
        </w:rPr>
        <w:t xml:space="preserve">resto de </w:t>
      </w:r>
      <w:r w:rsidRPr="6572A6B3" w:rsidR="6572A6B3">
        <w:rPr>
          <w:rFonts w:ascii="Times New Roman" w:hAnsi="Times New Roman" w:eastAsia="Times New Roman" w:cs="Times New Roman"/>
        </w:rPr>
        <w:t>figuras</w:t>
      </w:r>
      <w:r w:rsidRPr="59EC95AA" w:rsidR="59EC95AA">
        <w:rPr>
          <w:rFonts w:ascii="Times New Roman" w:hAnsi="Times New Roman" w:eastAsia="Times New Roman" w:cs="Times New Roman"/>
        </w:rPr>
        <w:t xml:space="preserve"> con una </w:t>
      </w:r>
      <w:r w:rsidRPr="2BCAA92D" w:rsidR="2BCAA92D">
        <w:rPr>
          <w:rFonts w:ascii="Times New Roman" w:hAnsi="Times New Roman" w:eastAsia="Times New Roman" w:cs="Times New Roman"/>
        </w:rPr>
        <w:t>definición</w:t>
      </w:r>
      <w:r w:rsidRPr="35EAE552" w:rsidR="35EAE552">
        <w:rPr>
          <w:rFonts w:ascii="Times New Roman" w:hAnsi="Times New Roman" w:eastAsia="Times New Roman" w:cs="Times New Roman"/>
        </w:rPr>
        <w:t xml:space="preserve"> </w:t>
      </w:r>
      <w:r w:rsidRPr="51E3E88F" w:rsidR="51E3E88F">
        <w:rPr>
          <w:rFonts w:ascii="Times New Roman" w:hAnsi="Times New Roman" w:eastAsia="Times New Roman" w:cs="Times New Roman"/>
        </w:rPr>
        <w:t>adecuada.</w:t>
      </w:r>
    </w:p>
    <w:p w:rsidR="006E1B06" w:rsidP="00223EB9" w:rsidRDefault="5816E76C" w14:paraId="4BCF8AB1" w14:textId="4CA3D5C8">
      <w:pPr>
        <w:spacing w:line="360" w:lineRule="auto"/>
        <w:jc w:val="both"/>
        <w:rPr>
          <w:rFonts w:ascii="Times New Roman" w:hAnsi="Times New Roman" w:eastAsia="Times New Roman" w:cs="Times New Roman"/>
        </w:rPr>
      </w:pPr>
      <w:r w:rsidRPr="5816E76C">
        <w:rPr>
          <w:rFonts w:ascii="Times New Roman" w:hAnsi="Times New Roman" w:eastAsia="Times New Roman" w:cs="Times New Roman"/>
        </w:rPr>
        <w:t xml:space="preserve">Para probar las distintas figuras creadas se creó una función con el objetivo de dibujar una figura al presionar uno de los botones ubicados en la EDU-CIAA. </w:t>
      </w:r>
    </w:p>
    <w:p w:rsidR="4E384954" w:rsidP="09F0A004" w:rsidRDefault="09F0A004" w14:paraId="504E0A17" w14:textId="44C4D0B6">
      <w:pPr>
        <w:spacing w:line="360" w:lineRule="auto"/>
        <w:jc w:val="both"/>
      </w:pPr>
      <w:r>
        <w:t>Para lograr mover la punta del lápiz por la hoja se creó un sistema de coordenadas relativas al punto inicial del lápiz, y los movimientos que requieran ubicarse en cierta posición del tablero utilizan ese punto como referencia. Utilizando estas coordenadas y la función creada para desplazarse entre ellas se logró dibujar el tablero para el juego de TA-TE-TI y luego de varias pruebas se logró que el lápiz se ubique en posición para poder dibujar las figuras que sean necesarias para el correcto flujo del juego.</w:t>
      </w:r>
    </w:p>
    <w:p w:rsidR="00387AFA" w:rsidP="00387AFA" w:rsidRDefault="00387AFA" w14:paraId="332145AA" w14:textId="77777777">
      <w:pPr>
        <w:ind w:firstLine="0"/>
      </w:pPr>
    </w:p>
    <w:p w:rsidRPr="00E3681E" w:rsidR="004356A3" w:rsidP="00E3681E" w:rsidRDefault="00E3681E" w14:paraId="7D53E1B2" w14:textId="419402B9">
      <w:pPr>
        <w:pStyle w:val="Heading2"/>
        <w:spacing w:line="600" w:lineRule="auto"/>
        <w:jc w:val="both"/>
        <w:rPr>
          <w:lang w:val="es-AR"/>
        </w:rPr>
      </w:pPr>
      <w:bookmarkStart w:name="_Toc190428749" w:id="53"/>
      <w:r>
        <w:rPr>
          <w:lang w:val="es-AR"/>
        </w:rPr>
        <w:t>CONEXIÓN Y COMUNICACIÓN UART</w:t>
      </w:r>
      <w:bookmarkEnd w:id="53"/>
    </w:p>
    <w:p w:rsidR="6DB65E1E" w:rsidP="006D568A" w:rsidRDefault="74B0B6A5" w14:paraId="2A7A70CB" w14:textId="6B94C6BD">
      <w:pPr>
        <w:spacing w:line="360" w:lineRule="auto"/>
        <w:jc w:val="both"/>
      </w:pPr>
      <w:r w:rsidRPr="74B0B6A5">
        <w:rPr>
          <w:rFonts w:ascii="Times New Roman" w:hAnsi="Times New Roman" w:eastAsia="Times New Roman" w:cs="Times New Roman"/>
        </w:rPr>
        <w:t xml:space="preserve">Para la conexión </w:t>
      </w:r>
      <w:r w:rsidRPr="3AC54602" w:rsidR="3AC54602">
        <w:rPr>
          <w:rFonts w:ascii="Times New Roman" w:hAnsi="Times New Roman" w:eastAsia="Times New Roman" w:cs="Times New Roman"/>
        </w:rPr>
        <w:t>de la CIAA con</w:t>
      </w:r>
      <w:r w:rsidRPr="74B0B6A5">
        <w:rPr>
          <w:rFonts w:ascii="Times New Roman" w:hAnsi="Times New Roman" w:eastAsia="Times New Roman" w:cs="Times New Roman"/>
        </w:rPr>
        <w:t xml:space="preserve"> la ESP se </w:t>
      </w:r>
      <w:r w:rsidRPr="38F171DB" w:rsidR="38F171DB">
        <w:rPr>
          <w:rFonts w:ascii="Times New Roman" w:hAnsi="Times New Roman" w:eastAsia="Times New Roman" w:cs="Times New Roman"/>
        </w:rPr>
        <w:t>creó</w:t>
      </w:r>
      <w:r w:rsidRPr="74B0B6A5">
        <w:rPr>
          <w:rFonts w:ascii="Times New Roman" w:hAnsi="Times New Roman" w:eastAsia="Times New Roman" w:cs="Times New Roman"/>
        </w:rPr>
        <w:t xml:space="preserve"> una </w:t>
      </w:r>
      <w:r w:rsidRPr="38F171DB" w:rsidR="38F171DB">
        <w:rPr>
          <w:rFonts w:ascii="Times New Roman" w:hAnsi="Times New Roman" w:eastAsia="Times New Roman" w:cs="Times New Roman"/>
        </w:rPr>
        <w:t>función</w:t>
      </w:r>
      <w:r w:rsidRPr="74B0B6A5">
        <w:rPr>
          <w:rFonts w:ascii="Times New Roman" w:hAnsi="Times New Roman" w:eastAsia="Times New Roman" w:cs="Times New Roman"/>
        </w:rPr>
        <w:t xml:space="preserve"> capaz de recibir datos mediante el protocolo UART de comunicación. En un principio se había planeado enviar un único carácter para la decodificación de la información</w:t>
      </w:r>
      <w:r w:rsidRPr="38F171DB" w:rsidR="38F171DB">
        <w:rPr>
          <w:rFonts w:ascii="Times New Roman" w:hAnsi="Times New Roman" w:eastAsia="Times New Roman" w:cs="Times New Roman"/>
        </w:rPr>
        <w:t>,</w:t>
      </w:r>
      <w:r w:rsidRPr="74B0B6A5">
        <w:rPr>
          <w:rFonts w:ascii="Times New Roman" w:hAnsi="Times New Roman" w:eastAsia="Times New Roman" w:cs="Times New Roman"/>
        </w:rPr>
        <w:t xml:space="preserve"> pero en una de las pruebas realizadas se </w:t>
      </w:r>
      <w:r w:rsidRPr="38F171DB" w:rsidR="38F171DB">
        <w:rPr>
          <w:rFonts w:ascii="Times New Roman" w:hAnsi="Times New Roman" w:eastAsia="Times New Roman" w:cs="Times New Roman"/>
        </w:rPr>
        <w:t>conectó</w:t>
      </w:r>
      <w:r w:rsidRPr="74B0B6A5">
        <w:rPr>
          <w:rFonts w:ascii="Times New Roman" w:hAnsi="Times New Roman" w:eastAsia="Times New Roman" w:cs="Times New Roman"/>
        </w:rPr>
        <w:t xml:space="preserve"> primero la CIAA en lugar de la ESP y esto produjo que por el canal de UART se recibieran datos sin sentido, entre ellos se descifro un carácter valido y se comenzó a dibujar sin haberse enviado ningún carácter desde la aplicación. Por este motivo, luego de consultar con el ayudante, se decidió implementar un formato para la información en la comunicación:</w:t>
      </w:r>
    </w:p>
    <w:p w:rsidRPr="00383EBB" w:rsidR="6DB65E1E" w:rsidP="00735490" w:rsidRDefault="74B0B6A5" w14:paraId="492BDC85" w14:textId="18230D68">
      <w:pPr>
        <w:spacing w:line="360" w:lineRule="auto"/>
        <w:jc w:val="both"/>
        <w:rPr>
          <w:rFonts w:ascii="Times New Roman" w:hAnsi="Times New Roman" w:eastAsia="Times New Roman" w:cs="Times New Roman"/>
        </w:rPr>
      </w:pPr>
      <w:r w:rsidRPr="74B0B6A5">
        <w:rPr>
          <w:rFonts w:ascii="Times New Roman" w:hAnsi="Times New Roman" w:eastAsia="Times New Roman" w:cs="Times New Roman"/>
        </w:rPr>
        <w:t>Antes de la información se deben recibir los caracteres ‘.’ y ’*’, en ese orden. Luego se proceden a leer todos los caracteres enviados hasta encontrar los caracteres ‘*’ y ‘.’, en ese orden.</w:t>
      </w:r>
      <w:r w:rsidRPr="76235EF6" w:rsidR="76235EF6">
        <w:rPr>
          <w:rFonts w:ascii="Times New Roman" w:hAnsi="Times New Roman" w:eastAsia="Times New Roman" w:cs="Times New Roman"/>
        </w:rPr>
        <w:t xml:space="preserve"> </w:t>
      </w:r>
      <w:r w:rsidRPr="74B0B6A5">
        <w:rPr>
          <w:rFonts w:ascii="Times New Roman" w:hAnsi="Times New Roman" w:eastAsia="Times New Roman" w:cs="Times New Roman"/>
        </w:rPr>
        <w:t>Con este sistem</w:t>
      </w:r>
      <w:r w:rsidR="00735490">
        <w:rPr>
          <w:rFonts w:ascii="Times New Roman" w:hAnsi="Times New Roman" w:eastAsia="Times New Roman" w:cs="Times New Roman"/>
        </w:rPr>
        <w:t>a</w:t>
      </w:r>
      <w:r w:rsidRPr="74B0B6A5">
        <w:rPr>
          <w:rFonts w:ascii="Times New Roman" w:hAnsi="Times New Roman" w:eastAsia="Times New Roman" w:cs="Times New Roman"/>
        </w:rPr>
        <w:t xml:space="preserve"> se decodifican los caracteres recibidos par</w:t>
      </w:r>
      <w:r w:rsidR="00E312F2">
        <w:rPr>
          <w:rFonts w:ascii="Times New Roman" w:hAnsi="Times New Roman" w:eastAsia="Times New Roman" w:cs="Times New Roman"/>
        </w:rPr>
        <w:t>a dibujar la figura correspondiente</w:t>
      </w:r>
      <w:r w:rsidR="00735490">
        <w:rPr>
          <w:rFonts w:ascii="Times New Roman" w:hAnsi="Times New Roman" w:eastAsia="Times New Roman" w:cs="Times New Roman"/>
        </w:rPr>
        <w:t xml:space="preserve">. </w:t>
      </w:r>
      <w:r w:rsidRPr="00383EBB" w:rsidR="00383EBB">
        <w:rPr>
          <w:rFonts w:ascii="Times New Roman" w:hAnsi="Times New Roman" w:eastAsia="Times New Roman" w:cs="Times New Roman"/>
        </w:rPr>
        <w:t>E</w:t>
      </w:r>
      <w:r w:rsidRPr="00383EBB">
        <w:rPr>
          <w:rFonts w:ascii="Times New Roman" w:hAnsi="Times New Roman" w:eastAsia="Times New Roman" w:cs="Times New Roman"/>
        </w:rPr>
        <w:t>l lápiz se mueve hacia adelante y luego dibuja la figura indicada por el siguiente parámetro:</w:t>
      </w:r>
    </w:p>
    <w:p w:rsidRPr="00383EBB" w:rsidR="6DB65E1E" w:rsidP="00735490" w:rsidRDefault="74B0B6A5" w14:paraId="1E1D0E07" w14:textId="2D52420E">
      <w:pPr>
        <w:pStyle w:val="ListParagraph"/>
        <w:numPr>
          <w:ilvl w:val="0"/>
          <w:numId w:val="30"/>
        </w:numPr>
        <w:spacing w:line="360" w:lineRule="auto"/>
        <w:jc w:val="both"/>
        <w:rPr>
          <w:rFonts w:ascii="Times New Roman" w:hAnsi="Times New Roman" w:eastAsia="Times New Roman" w:cs="Times New Roman"/>
        </w:rPr>
      </w:pPr>
      <w:r w:rsidRPr="00383EBB">
        <w:rPr>
          <w:rFonts w:ascii="Times New Roman" w:hAnsi="Times New Roman" w:eastAsia="Times New Roman" w:cs="Times New Roman"/>
        </w:rPr>
        <w:t>C: Cuadrado</w:t>
      </w:r>
    </w:p>
    <w:p w:rsidR="6DB65E1E" w:rsidP="00735490" w:rsidRDefault="74B0B6A5" w14:paraId="3A8F4065" w14:textId="7D96EA61">
      <w:pPr>
        <w:pStyle w:val="ListParagraph"/>
        <w:numPr>
          <w:ilvl w:val="0"/>
          <w:numId w:val="30"/>
        </w:numPr>
        <w:spacing w:line="360" w:lineRule="auto"/>
        <w:jc w:val="both"/>
        <w:rPr>
          <w:rFonts w:ascii="Times New Roman" w:hAnsi="Times New Roman" w:eastAsia="Times New Roman" w:cs="Times New Roman"/>
        </w:rPr>
      </w:pPr>
      <w:r w:rsidRPr="74B0B6A5">
        <w:rPr>
          <w:rFonts w:ascii="Times New Roman" w:hAnsi="Times New Roman" w:eastAsia="Times New Roman" w:cs="Times New Roman"/>
        </w:rPr>
        <w:t>O: Circulo</w:t>
      </w:r>
    </w:p>
    <w:p w:rsidR="6DB65E1E" w:rsidP="00735490" w:rsidRDefault="74B0B6A5" w14:paraId="786B5442" w14:textId="19889F75">
      <w:pPr>
        <w:pStyle w:val="ListParagraph"/>
        <w:numPr>
          <w:ilvl w:val="0"/>
          <w:numId w:val="30"/>
        </w:numPr>
        <w:spacing w:line="360" w:lineRule="auto"/>
        <w:jc w:val="both"/>
        <w:rPr>
          <w:rFonts w:ascii="Times New Roman" w:hAnsi="Times New Roman" w:eastAsia="Times New Roman" w:cs="Times New Roman"/>
        </w:rPr>
      </w:pPr>
      <w:r w:rsidRPr="74B0B6A5">
        <w:rPr>
          <w:rFonts w:ascii="Times New Roman" w:hAnsi="Times New Roman" w:eastAsia="Times New Roman" w:cs="Times New Roman"/>
        </w:rPr>
        <w:t>X: Cruz</w:t>
      </w:r>
    </w:p>
    <w:p w:rsidR="6DB65E1E" w:rsidP="00735490" w:rsidRDefault="74B0B6A5" w14:paraId="09C07F2F" w14:textId="25D89D5E">
      <w:pPr>
        <w:pStyle w:val="ListParagraph"/>
        <w:numPr>
          <w:ilvl w:val="0"/>
          <w:numId w:val="30"/>
        </w:numPr>
        <w:spacing w:line="360" w:lineRule="auto"/>
        <w:jc w:val="both"/>
        <w:rPr>
          <w:rFonts w:ascii="Times New Roman" w:hAnsi="Times New Roman" w:eastAsia="Times New Roman" w:cs="Times New Roman"/>
        </w:rPr>
      </w:pPr>
      <w:r w:rsidRPr="74B0B6A5">
        <w:rPr>
          <w:rFonts w:ascii="Times New Roman" w:hAnsi="Times New Roman" w:eastAsia="Times New Roman" w:cs="Times New Roman"/>
        </w:rPr>
        <w:t>T: Triangulo</w:t>
      </w:r>
    </w:p>
    <w:p w:rsidR="6DB65E1E" w:rsidP="00735490" w:rsidRDefault="74B0B6A5" w14:paraId="68117DFA" w14:textId="6E64A12A">
      <w:pPr>
        <w:pStyle w:val="ListParagraph"/>
        <w:numPr>
          <w:ilvl w:val="0"/>
          <w:numId w:val="30"/>
        </w:numPr>
        <w:spacing w:line="360" w:lineRule="auto"/>
        <w:jc w:val="both"/>
        <w:rPr>
          <w:rFonts w:ascii="Times New Roman" w:hAnsi="Times New Roman" w:eastAsia="Times New Roman" w:cs="Times New Roman"/>
        </w:rPr>
      </w:pPr>
      <w:r w:rsidRPr="74B0B6A5">
        <w:rPr>
          <w:rFonts w:ascii="Times New Roman" w:hAnsi="Times New Roman" w:eastAsia="Times New Roman" w:cs="Times New Roman"/>
        </w:rPr>
        <w:t>S: Estrella</w:t>
      </w:r>
    </w:p>
    <w:p w:rsidR="6DB65E1E" w:rsidP="00735490" w:rsidRDefault="74B0B6A5" w14:paraId="4BD90D37" w14:textId="31B872A8">
      <w:pPr>
        <w:pStyle w:val="ListParagraph"/>
        <w:numPr>
          <w:ilvl w:val="0"/>
          <w:numId w:val="30"/>
        </w:numPr>
        <w:spacing w:line="360" w:lineRule="auto"/>
        <w:jc w:val="both"/>
        <w:rPr>
          <w:rFonts w:ascii="Times New Roman" w:hAnsi="Times New Roman" w:eastAsia="Times New Roman" w:cs="Times New Roman"/>
        </w:rPr>
      </w:pPr>
      <w:r w:rsidRPr="74B0B6A5">
        <w:rPr>
          <w:rFonts w:ascii="Times New Roman" w:hAnsi="Times New Roman" w:eastAsia="Times New Roman" w:cs="Times New Roman"/>
        </w:rPr>
        <w:t>H: Corazón</w:t>
      </w:r>
    </w:p>
    <w:p w:rsidRPr="000A1269" w:rsidR="001D32BE" w:rsidP="00735490" w:rsidRDefault="74B0B6A5" w14:paraId="7BEAD632" w14:textId="4860C5DA">
      <w:pPr>
        <w:pStyle w:val="ListParagraph"/>
        <w:numPr>
          <w:ilvl w:val="0"/>
          <w:numId w:val="30"/>
        </w:numPr>
        <w:spacing w:line="360" w:lineRule="auto"/>
        <w:jc w:val="both"/>
        <w:rPr>
          <w:rFonts w:ascii="Times New Roman" w:hAnsi="Times New Roman" w:eastAsia="Times New Roman" w:cs="Times New Roman"/>
        </w:rPr>
      </w:pPr>
      <w:r w:rsidRPr="74B0B6A5">
        <w:rPr>
          <w:rFonts w:ascii="Times New Roman" w:hAnsi="Times New Roman" w:eastAsia="Times New Roman" w:cs="Times New Roman"/>
        </w:rPr>
        <w:t>Si se recibe un carácter no definido en esta lista se procede a parpadear las luces rojas ubicadas en la EDU_CIAA como modo de advertencia.</w:t>
      </w:r>
    </w:p>
    <w:p w:rsidR="001D32BE" w:rsidP="001D32BE" w:rsidRDefault="001D32BE" w14:paraId="51F13046" w14:textId="77777777">
      <w:pPr>
        <w:spacing w:line="360" w:lineRule="auto"/>
        <w:ind w:firstLine="0"/>
        <w:rPr>
          <w:highlight w:val="red"/>
          <w:lang w:val="es-AR"/>
        </w:rPr>
      </w:pPr>
    </w:p>
    <w:p w:rsidR="00E3681E" w:rsidP="00E3681E" w:rsidRDefault="00E3681E" w14:paraId="1A9BE4F5" w14:textId="37C6F38A">
      <w:pPr>
        <w:pStyle w:val="Heading2"/>
        <w:spacing w:line="600" w:lineRule="auto"/>
        <w:jc w:val="both"/>
        <w:rPr>
          <w:lang w:val="es-AR"/>
        </w:rPr>
      </w:pPr>
      <w:bookmarkStart w:name="_Toc190428750" w:id="54"/>
      <w:r>
        <w:rPr>
          <w:lang w:val="es-AR"/>
        </w:rPr>
        <w:t>CÓDIGO</w:t>
      </w:r>
      <w:bookmarkEnd w:id="54"/>
    </w:p>
    <w:p w:rsidRPr="001D32BE" w:rsidR="001D32BE" w:rsidP="00FC0578" w:rsidRDefault="00965283" w14:paraId="62FE015F" w14:textId="4867615A">
      <w:pPr>
        <w:spacing w:line="360" w:lineRule="auto"/>
        <w:rPr>
          <w:lang w:val="es-AR"/>
        </w:rPr>
      </w:pPr>
      <w:r>
        <w:rPr>
          <w:lang w:val="es-AR"/>
        </w:rPr>
        <w:t>Todo el código est</w:t>
      </w:r>
      <w:r w:rsidR="00FC0578">
        <w:rPr>
          <w:lang w:val="es-AR"/>
        </w:rPr>
        <w:t>á</w:t>
      </w:r>
      <w:r>
        <w:rPr>
          <w:lang w:val="es-AR"/>
        </w:rPr>
        <w:t xml:space="preserve"> disponible en </w:t>
      </w:r>
      <w:hyperlink w:history="1" r:id="rId28">
        <w:r w:rsidRPr="002B513D">
          <w:rPr>
            <w:rStyle w:val="Hyperlink"/>
            <w:lang w:val="es-AR"/>
          </w:rPr>
          <w:t>https://github.com/joacochanquia/TdP-Grupo2-2024</w:t>
        </w:r>
      </w:hyperlink>
      <w:r w:rsidR="00FC0578">
        <w:t xml:space="preserve">, </w:t>
      </w:r>
      <w:r w:rsidR="00B40040">
        <w:t>junto con sus librerías necesarias. T</w:t>
      </w:r>
      <w:r w:rsidR="00FC0578">
        <w:t xml:space="preserve">anto de la interfaz web, como de la ESP32 y de la EDU-CIAA. </w:t>
      </w:r>
      <w:r w:rsidR="00FC0578">
        <w:rPr>
          <w:lang w:val="es-AR"/>
        </w:rPr>
        <w:t>Además, contiene fotos y videos del</w:t>
      </w:r>
      <w:r w:rsidR="004C6DE1">
        <w:rPr>
          <w:lang w:val="es-AR"/>
        </w:rPr>
        <w:t xml:space="preserve"> proceso del</w:t>
      </w:r>
      <w:r w:rsidR="00FC0578">
        <w:rPr>
          <w:lang w:val="es-AR"/>
        </w:rPr>
        <w:t xml:space="preserve"> proyecto</w:t>
      </w:r>
      <w:r w:rsidR="0097404D">
        <w:rPr>
          <w:lang w:val="es-AR"/>
        </w:rPr>
        <w:t>.</w:t>
      </w:r>
    </w:p>
    <w:p w:rsidR="31F33A83" w:rsidP="006D568A" w:rsidRDefault="31F33A83" w14:paraId="7DEE2E05" w14:textId="67037FD1">
      <w:pPr>
        <w:spacing w:line="360" w:lineRule="auto"/>
        <w:jc w:val="both"/>
      </w:pPr>
    </w:p>
    <w:p w:rsidRPr="004C6DE1" w:rsidR="00892EA1" w:rsidP="00892EA1" w:rsidRDefault="00892EA1" w14:paraId="488B36FC" w14:textId="7162136B">
      <w:pPr>
        <w:pStyle w:val="Heading1"/>
        <w:spacing w:line="360" w:lineRule="auto"/>
        <w:jc w:val="left"/>
        <w:rPr>
          <w:color w:val="000000" w:themeColor="text2"/>
          <w:sz w:val="40"/>
          <w:szCs w:val="40"/>
          <w:lang w:val="es-AR"/>
        </w:rPr>
      </w:pPr>
      <w:bookmarkStart w:name="_Toc205150708" w:id="55"/>
      <w:bookmarkStart w:name="_Toc190428751" w:id="56"/>
      <w:r>
        <w:rPr>
          <w:noProof/>
        </w:rPr>
        <mc:AlternateContent>
          <mc:Choice Requires="wps">
            <w:drawing>
              <wp:anchor distT="0" distB="0" distL="114300" distR="114300" simplePos="0" relativeHeight="251658249" behindDoc="0" locked="0" layoutInCell="1" allowOverlap="1" wp14:anchorId="20B3B816" wp14:editId="29560329">
                <wp:simplePos x="0" y="0"/>
                <wp:positionH relativeFrom="column">
                  <wp:posOffset>-73800</wp:posOffset>
                </wp:positionH>
                <wp:positionV relativeFrom="paragraph">
                  <wp:posOffset>432510</wp:posOffset>
                </wp:positionV>
                <wp:extent cx="6009640" cy="6985"/>
                <wp:effectExtent l="0" t="0" r="10160" b="12065"/>
                <wp:wrapNone/>
                <wp:docPr id="126224511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9640" cy="6985"/>
                        </a:xfrm>
                        <a:prstGeom prst="line">
                          <a:avLst/>
                        </a:prstGeom>
                        <a:noFill/>
                        <a:ln w="25400">
                          <a:solidFill>
                            <a:schemeClr val="tx1">
                              <a:lumMod val="85000"/>
                              <a:lumOff val="15000"/>
                            </a:schemeClr>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w14:anchorId="636B8B07">
              <v:line id="Conector recto 9" style="position:absolute;flip:y;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272727 [2749]" strokeweight="2pt" from="-5.8pt,34.05pt" to="467.4pt,34.6pt" w14:anchorId="26C574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">
                <v:stroke joinstyle="miter"/>
              </v:line>
            </w:pict>
          </mc:Fallback>
        </mc:AlternateContent>
      </w:r>
      <w:r w:rsidRPr="004C6DE1" w:rsidR="00FD04C5">
        <w:rPr>
          <w:color w:val="000000" w:themeColor="text2"/>
          <w:sz w:val="40"/>
          <w:szCs w:val="40"/>
          <w:lang w:val="es-AR"/>
        </w:rPr>
        <w:t>VALIDACIÓN</w:t>
      </w:r>
      <w:bookmarkEnd w:id="55"/>
      <w:bookmarkEnd w:id="56"/>
    </w:p>
    <w:p w:rsidR="5EE4E8FF" w:rsidP="006D568A" w:rsidRDefault="5EE4E8FF" w14:paraId="7994AF70" w14:textId="505DA6B6">
      <w:pPr>
        <w:spacing w:line="360" w:lineRule="auto"/>
        <w:rPr>
          <w:lang w:val="es-AR"/>
        </w:rPr>
      </w:pPr>
    </w:p>
    <w:p w:rsidR="26829409" w:rsidP="00803DD2" w:rsidRDefault="00F3439A" w14:paraId="67874960" w14:textId="6C5D7650">
      <w:pPr>
        <w:spacing w:line="360" w:lineRule="auto"/>
        <w:ind w:firstLine="0"/>
      </w:pPr>
      <w:r>
        <w:tab/>
      </w:r>
      <w:r>
        <w:t xml:space="preserve">Con los siguientes enlaces se puede </w:t>
      </w:r>
      <w:r w:rsidR="00BD1A45">
        <w:t>acceder a los videos que demuestran la correcta funcionalidad del sistema, en ambos modos.</w:t>
      </w:r>
    </w:p>
    <w:p w:rsidR="00BD1A45" w:rsidP="00655EC9" w:rsidRDefault="00EB0036" w14:paraId="4683A51B" w14:textId="6D1EA542">
      <w:pPr>
        <w:pStyle w:val="ListParagraph"/>
        <w:numPr>
          <w:ilvl w:val="0"/>
          <w:numId w:val="34"/>
        </w:numPr>
        <w:spacing w:line="360" w:lineRule="auto"/>
      </w:pPr>
      <w:hyperlink w:history="1" r:id="rId29">
        <w:r w:rsidRPr="00EB0036" w:rsidR="00D3080B">
          <w:rPr>
            <w:rStyle w:val="Hyperlink"/>
          </w:rPr>
          <w:t xml:space="preserve">Demostración del </w:t>
        </w:r>
        <w:r w:rsidRPr="00EB0036" w:rsidR="00BC7814">
          <w:rPr>
            <w:rStyle w:val="Hyperlink"/>
          </w:rPr>
          <w:t xml:space="preserve">modo de uso en el que en la aplicación se elige la figura </w:t>
        </w:r>
        <w:r w:rsidRPr="00EB0036" w:rsidR="00217887">
          <w:rPr>
            <w:rStyle w:val="Hyperlink"/>
          </w:rPr>
          <w:t>que se desea que el robot dibuje.</w:t>
        </w:r>
      </w:hyperlink>
    </w:p>
    <w:p w:rsidRPr="00892EA1" w:rsidR="00803DD2" w:rsidP="00892EA1" w:rsidRDefault="00943181" w14:paraId="3A82FDF5" w14:textId="5233665F">
      <w:pPr>
        <w:pStyle w:val="ListParagraph"/>
        <w:numPr>
          <w:ilvl w:val="0"/>
          <w:numId w:val="34"/>
        </w:numPr>
        <w:spacing w:line="360" w:lineRule="auto"/>
      </w:pPr>
      <w:hyperlink w:history="1" r:id="rId30">
        <w:r w:rsidRPr="00943181" w:rsidR="00217887">
          <w:rPr>
            <w:rStyle w:val="Hyperlink"/>
          </w:rPr>
          <w:t>Demostración del modo en el que la cámara reconoce la</w:t>
        </w:r>
        <w:r w:rsidRPr="00943181" w:rsidR="001747C2">
          <w:rPr>
            <w:rStyle w:val="Hyperlink"/>
          </w:rPr>
          <w:t xml:space="preserve"> figura dibujada y </w:t>
        </w:r>
        <w:r w:rsidRPr="00943181" w:rsidR="00655EC9">
          <w:rPr>
            <w:rStyle w:val="Hyperlink"/>
          </w:rPr>
          <w:t>traza una similar.</w:t>
        </w:r>
      </w:hyperlink>
    </w:p>
    <w:p w:rsidRPr="004C6DE1" w:rsidR="004C6DE1" w:rsidP="004C6DE1" w:rsidRDefault="004C6DE1" w14:paraId="5DC83DFA" w14:textId="77777777">
      <w:pPr>
        <w:rPr>
          <w:lang w:val="es-AR"/>
        </w:rPr>
      </w:pPr>
      <w:bookmarkStart w:name="_Toc1443007211" w:id="57"/>
    </w:p>
    <w:p w:rsidRPr="00F2405F" w:rsidR="00B3338E" w:rsidP="006D568A" w:rsidRDefault="004D0DEE" w14:paraId="575477B6" w14:textId="50B49347">
      <w:pPr>
        <w:pStyle w:val="Heading1"/>
        <w:spacing w:line="360" w:lineRule="auto"/>
        <w:jc w:val="left"/>
        <w:rPr>
          <w:noProof/>
          <w:color w:val="000000" w:themeColor="text2"/>
          <w:sz w:val="40"/>
          <w:szCs w:val="40"/>
          <w:lang w:val="es-AR"/>
        </w:rPr>
      </w:pPr>
      <w:bookmarkStart w:name="_Toc190428752" w:id="58"/>
      <w:r>
        <w:rPr>
          <w:noProof/>
          <w:color w:val="000000" w:themeColor="text2"/>
          <w:sz w:val="40"/>
          <w:szCs w:val="40"/>
          <w:lang w:val="es-AR"/>
        </w:rPr>
        <w:t>CONCLUSIÓN</w:t>
      </w:r>
      <w:bookmarkEnd w:id="57"/>
      <w:bookmarkEnd w:id="58"/>
    </w:p>
    <w:p w:rsidR="00B3338E" w:rsidP="006D568A" w:rsidRDefault="00B3338E" w14:paraId="5E815ABB" w14:textId="77777777">
      <w:pPr>
        <w:spacing w:line="360" w:lineRule="auto"/>
        <w:rPr>
          <w:lang w:val="es-AR"/>
        </w:rPr>
      </w:pPr>
      <w:r>
        <w:rPr>
          <w:noProof/>
        </w:rPr>
        <mc:AlternateContent>
          <mc:Choice Requires="wps">
            <w:drawing>
              <wp:anchor distT="0" distB="0" distL="114300" distR="114300" simplePos="0" relativeHeight="251658244" behindDoc="0" locked="0" layoutInCell="1" allowOverlap="1" wp14:anchorId="23829B11" wp14:editId="64839A90">
                <wp:simplePos x="0" y="0"/>
                <wp:positionH relativeFrom="column">
                  <wp:posOffset>-27940</wp:posOffset>
                </wp:positionH>
                <wp:positionV relativeFrom="paragraph">
                  <wp:posOffset>180340</wp:posOffset>
                </wp:positionV>
                <wp:extent cx="6009640" cy="6985"/>
                <wp:effectExtent l="0" t="0" r="10160" b="12065"/>
                <wp:wrapNone/>
                <wp:docPr id="515405082"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9640" cy="6985"/>
                        </a:xfrm>
                        <a:prstGeom prst="line">
                          <a:avLst/>
                        </a:prstGeom>
                        <a:noFill/>
                        <a:ln w="25400">
                          <a:solidFill>
                            <a:schemeClr val="tx1">
                              <a:lumMod val="85000"/>
                              <a:lumOff val="15000"/>
                            </a:schemeClr>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7A00FFFC">
              <v:line id="Conector recto 3"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272727 [2749]" strokeweight="2pt" from="-2.2pt,14.2pt" to="471pt,14.75pt" w14:anchorId="79E34E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">
                <v:stroke joinstyle="miter"/>
              </v:line>
            </w:pict>
          </mc:Fallback>
        </mc:AlternateContent>
      </w:r>
    </w:p>
    <w:p w:rsidR="00B52849" w:rsidP="002F65D0" w:rsidRDefault="002F65D0" w14:paraId="535E8178" w14:textId="2EDC5A84">
      <w:pPr>
        <w:spacing w:line="360" w:lineRule="auto"/>
        <w:ind w:firstLine="0"/>
        <w:rPr>
          <w:lang w:val="es-AR"/>
        </w:rPr>
      </w:pPr>
      <w:r>
        <w:rPr>
          <w:lang w:val="es-AR"/>
        </w:rPr>
        <w:tab/>
      </w:r>
    </w:p>
    <w:p w:rsidRPr="00605CAD" w:rsidR="005A747B" w:rsidP="005A747B" w:rsidRDefault="005A747B" w14:paraId="6829118C" w14:textId="3DB4DBEB">
      <w:pPr>
        <w:pStyle w:val="Heading2"/>
        <w:spacing w:line="360" w:lineRule="auto"/>
        <w:jc w:val="both"/>
        <w:rPr>
          <w:lang w:val="es-AR"/>
        </w:rPr>
      </w:pPr>
      <w:bookmarkStart w:name="_Toc1926401393" w:id="59"/>
      <w:bookmarkStart w:name="_Toc190428753" w:id="60"/>
      <w:r>
        <w:rPr>
          <w:lang w:val="es-AR"/>
        </w:rPr>
        <w:t>CUMPLIMIENTO DE OBJETIVOS</w:t>
      </w:r>
      <w:bookmarkEnd w:id="59"/>
      <w:bookmarkEnd w:id="60"/>
    </w:p>
    <w:p w:rsidR="005A747B" w:rsidP="00815F5F" w:rsidRDefault="005A747B" w14:paraId="6FE2BAE7" w14:textId="77777777">
      <w:pPr>
        <w:spacing w:line="360" w:lineRule="auto"/>
        <w:rPr>
          <w:lang w:val="es-AR"/>
        </w:rPr>
      </w:pPr>
    </w:p>
    <w:p w:rsidRPr="00815F5F" w:rsidR="00815F5F" w:rsidP="00815F5F" w:rsidRDefault="00815F5F" w14:paraId="5C24E299" w14:textId="71C6BA37">
      <w:pPr>
        <w:spacing w:line="360" w:lineRule="auto"/>
        <w:rPr>
          <w:lang w:val="es-AR"/>
        </w:rPr>
      </w:pPr>
      <w:r w:rsidRPr="00815F5F">
        <w:rPr>
          <w:lang w:val="es-AR"/>
        </w:rPr>
        <w:t xml:space="preserve">Se considera que los </w:t>
      </w:r>
      <w:r w:rsidRPr="00815F5F">
        <w:rPr>
          <w:b/>
          <w:bCs/>
          <w:lang w:val="es-AR"/>
        </w:rPr>
        <w:t>objetivos primarios</w:t>
      </w:r>
      <w:r w:rsidRPr="00815F5F">
        <w:rPr>
          <w:lang w:val="es-AR"/>
        </w:rPr>
        <w:t xml:space="preserve"> han sido cumplidos satisfactoriamente, ya que se logró diseñar y ensamblar una estructura funcional, implementar un sistema de dibujo preciso con figuras predeterminadas y desarrollar un sistema de reconocimiento de imágenes capaz de diferenciar entre distintas figuras. Además, se implementó una interfaz que permite al usuario seleccionar los diferentes modos de uso, incluyendo la replicación de dibujos previamente reconocidos.</w:t>
      </w:r>
    </w:p>
    <w:p w:rsidR="004C6DE1" w:rsidP="00D03D1F" w:rsidRDefault="004C6DE1" w14:paraId="17B368B2" w14:textId="77777777">
      <w:pPr>
        <w:spacing w:line="360" w:lineRule="auto"/>
        <w:rPr>
          <w:lang w:val="es-AR"/>
        </w:rPr>
      </w:pPr>
    </w:p>
    <w:p w:rsidR="00815F5F" w:rsidP="00D03D1F" w:rsidRDefault="00815F5F" w14:paraId="0E15DDE7" w14:textId="77777777">
      <w:pPr>
        <w:spacing w:line="360" w:lineRule="auto"/>
        <w:rPr>
          <w:lang w:val="es-AR"/>
        </w:rPr>
      </w:pPr>
      <w:r w:rsidRPr="00815F5F">
        <w:rPr>
          <w:lang w:val="es-AR"/>
        </w:rPr>
        <w:t xml:space="preserve">Por otro lado, los </w:t>
      </w:r>
      <w:r w:rsidRPr="00815F5F">
        <w:rPr>
          <w:b/>
          <w:bCs/>
          <w:lang w:val="es-AR"/>
        </w:rPr>
        <w:t>objetivos secundarios</w:t>
      </w:r>
      <w:r w:rsidRPr="00815F5F">
        <w:rPr>
          <w:lang w:val="es-AR"/>
        </w:rPr>
        <w:t xml:space="preserve"> no pudieron ser alcanzados dentro del tiempo disponible. Sin embargo, el progreso realizado sienta las bases para su futura implementación. Actualmente, el sistema ya es capaz de distinguir entre un círculo y una cruz utilizando la ESP32-CAM, lo que representa un avance significativo hacia la programación del juego de TA-TE-TI. La principal tarea pendiente es la localización exacta de las figuras dentro del tablero, lo que permitiría que el robot detecte las jugadas y tome decisiones estratégicas.</w:t>
      </w:r>
    </w:p>
    <w:p w:rsidR="00CD0EC6" w:rsidP="00CD0EC6" w:rsidRDefault="00CD0EC6" w14:paraId="5F99AF6F" w14:textId="77777777">
      <w:pPr>
        <w:spacing w:line="360" w:lineRule="auto"/>
        <w:ind w:firstLine="0"/>
        <w:rPr>
          <w:lang w:val="es-AR"/>
        </w:rPr>
      </w:pPr>
    </w:p>
    <w:p w:rsidR="00CD0EC6" w:rsidP="00CD0EC6" w:rsidRDefault="00CD0EC6" w14:paraId="67B7BC9C" w14:textId="33005FC4">
      <w:pPr>
        <w:pStyle w:val="Heading2"/>
        <w:spacing w:line="360" w:lineRule="auto"/>
        <w:jc w:val="both"/>
        <w:rPr>
          <w:lang w:val="es-AR"/>
        </w:rPr>
      </w:pPr>
      <w:bookmarkStart w:name="_Toc1337969850" w:id="61"/>
      <w:bookmarkStart w:name="_Toc190428754" w:id="62"/>
      <w:r>
        <w:rPr>
          <w:lang w:val="es-AR"/>
        </w:rPr>
        <w:t>EVALUACIÓN DE REQUERIMIENTOS</w:t>
      </w:r>
      <w:bookmarkEnd w:id="61"/>
      <w:bookmarkEnd w:id="62"/>
    </w:p>
    <w:p w:rsidR="00CD0EC6" w:rsidP="006D568A" w:rsidRDefault="00CD0EC6" w14:paraId="1044D061" w14:textId="77777777">
      <w:pPr>
        <w:pStyle w:val="Heading2"/>
        <w:spacing w:line="360" w:lineRule="auto"/>
        <w:jc w:val="both"/>
        <w:rPr>
          <w:lang w:val="es-AR"/>
        </w:rPr>
      </w:pPr>
    </w:p>
    <w:p w:rsidRPr="00CE1AF9" w:rsidR="00CE1AF9" w:rsidP="00CE1AF9" w:rsidRDefault="00605CAD" w14:paraId="395AAEA5" w14:textId="031D3A30">
      <w:pPr>
        <w:pStyle w:val="Heading2"/>
        <w:jc w:val="both"/>
        <w:rPr>
          <w:lang w:val="es-AR"/>
        </w:rPr>
      </w:pPr>
      <w:bookmarkStart w:name="_Toc932045707" w:id="63"/>
      <w:bookmarkStart w:name="_Toc190428755" w:id="64"/>
      <w:r>
        <w:rPr>
          <w:lang w:val="es-AR"/>
        </w:rPr>
        <w:t>FUNCIONALES</w:t>
      </w:r>
      <w:bookmarkEnd w:id="63"/>
      <w:bookmarkEnd w:id="64"/>
    </w:p>
    <w:p w:rsidRPr="00C2379E" w:rsidR="00605CAD" w:rsidP="00CE1AF9" w:rsidRDefault="00605CAD" w14:paraId="0174ED07" w14:textId="77777777">
      <w:pPr>
        <w:pStyle w:val="Heading3"/>
        <w:jc w:val="both"/>
        <w:rPr>
          <w:lang w:val="es-AR"/>
        </w:rPr>
      </w:pPr>
      <w:bookmarkStart w:name="_Toc1322935230" w:id="65"/>
      <w:bookmarkStart w:name="_Toc190428756" w:id="66"/>
      <w:r>
        <w:rPr>
          <w:lang w:val="es-AR"/>
        </w:rPr>
        <w:t>HARDWARE</w:t>
      </w:r>
      <w:bookmarkEnd w:id="65"/>
      <w:bookmarkEnd w:id="66"/>
    </w:p>
    <w:p w:rsidR="004A3DE2" w:rsidP="00B61EF9" w:rsidRDefault="00605CAD" w14:paraId="323FE188" w14:textId="77777777">
      <w:pPr>
        <w:pStyle w:val="ListParagraph"/>
        <w:numPr>
          <w:ilvl w:val="0"/>
          <w:numId w:val="33"/>
        </w:numPr>
        <w:spacing w:line="360" w:lineRule="auto"/>
        <w:jc w:val="both"/>
      </w:pPr>
      <w:r w:rsidRPr="00B61EF9">
        <w:rPr>
          <w:i/>
          <w:iCs/>
        </w:rPr>
        <w:t>El sistema debe incorporar una cámara con resolución suficiente para detectar de manera precisa las figuras realizadas por el usuario.</w:t>
      </w:r>
      <w:r>
        <w:t xml:space="preserve"> </w:t>
      </w:r>
    </w:p>
    <w:p w:rsidR="00605CAD" w:rsidP="004A3DE2" w:rsidRDefault="00605CAD" w14:paraId="433C9309" w14:textId="049A65CB">
      <w:pPr>
        <w:pStyle w:val="ListParagraph"/>
        <w:spacing w:line="360" w:lineRule="auto"/>
        <w:ind w:left="1440"/>
        <w:jc w:val="both"/>
      </w:pPr>
      <w:r w:rsidRPr="5B1EDCAB">
        <w:t>Para cumplir con este requerimiento, se utilizó la ESP32-CAM, un módulo con una cámara integrada capaz de capturar imágenes con una resolución adecuada para el procesamiento de visión por computadora</w:t>
      </w:r>
      <w:r>
        <w:t>, al cual se le integr</w:t>
      </w:r>
      <w:r w:rsidR="00B61EF9">
        <w:t>ó</w:t>
      </w:r>
      <w:r>
        <w:t xml:space="preserve"> un algoritmo de red neuronal entrenado para detectar las figuras de la imagen.</w:t>
      </w:r>
    </w:p>
    <w:p w:rsidR="004A3DE2" w:rsidP="004A3DE2" w:rsidRDefault="004A3DE2" w14:paraId="5FB9AB5F" w14:textId="77777777">
      <w:pPr>
        <w:pStyle w:val="ListParagraph"/>
        <w:spacing w:line="360" w:lineRule="auto"/>
        <w:ind w:left="1440"/>
        <w:jc w:val="both"/>
      </w:pPr>
    </w:p>
    <w:p w:rsidRPr="004A3DE2" w:rsidR="004A3DE2" w:rsidRDefault="00605CAD" w14:paraId="49F69279" w14:textId="77777777">
      <w:pPr>
        <w:pStyle w:val="ListParagraph"/>
        <w:numPr>
          <w:ilvl w:val="0"/>
          <w:numId w:val="20"/>
        </w:numPr>
        <w:spacing w:line="360" w:lineRule="auto"/>
        <w:jc w:val="both"/>
        <w:rPr>
          <w:i/>
          <w:iCs/>
        </w:rPr>
      </w:pPr>
      <w:r w:rsidRPr="006E26E5">
        <w:rPr>
          <w:i/>
          <w:iCs/>
        </w:rPr>
        <w:t>Los motores paso a paso deben ser capaces de posicionar el marcador con precisión en los diferentes sectores de la hoja.</w:t>
      </w:r>
      <w:r>
        <w:t xml:space="preserve"> </w:t>
      </w:r>
    </w:p>
    <w:p w:rsidR="006E26E5" w:rsidP="004A3DE2" w:rsidRDefault="006E26E5" w14:paraId="0583F6C3" w14:textId="70F0338D">
      <w:pPr>
        <w:pStyle w:val="ListParagraph"/>
        <w:spacing w:line="360" w:lineRule="auto"/>
        <w:ind w:left="1440"/>
        <w:jc w:val="both"/>
      </w:pPr>
      <w:r w:rsidRPr="006E26E5">
        <w:t xml:space="preserve">Para cumplir con este </w:t>
      </w:r>
      <w:r w:rsidRPr="00432D47">
        <w:t>requerimiento, se utilizaron dos motores paso a paso NEMA 17 controlados por DRV8825, los cuales permiten un desplazamiento preciso y estable del marcador. En conjunto con el sistema de rieles y correas, se logra un movimiento controlado y repetible en toda la superficie de dibujo. Además, la EDU-CIAA NXP gestiona el posicionamiento de los motores, asegurando que el marcador alcance con precisión cada sector de la hoja según las instrucciones enviadas.</w:t>
      </w:r>
    </w:p>
    <w:p w:rsidRPr="006E26E5" w:rsidR="004A3DE2" w:rsidP="004A3DE2" w:rsidRDefault="004A3DE2" w14:paraId="2D19CBFA" w14:textId="77777777">
      <w:pPr>
        <w:pStyle w:val="ListParagraph"/>
        <w:spacing w:line="360" w:lineRule="auto"/>
        <w:ind w:left="1440"/>
        <w:jc w:val="both"/>
        <w:rPr>
          <w:i/>
          <w:iCs/>
        </w:rPr>
      </w:pPr>
    </w:p>
    <w:p w:rsidR="004A3DE2" w:rsidRDefault="00605CAD" w14:paraId="1698D13C" w14:textId="77777777">
      <w:pPr>
        <w:pStyle w:val="ListParagraph"/>
        <w:numPr>
          <w:ilvl w:val="0"/>
          <w:numId w:val="20"/>
        </w:numPr>
        <w:spacing w:line="360" w:lineRule="auto"/>
        <w:jc w:val="both"/>
        <w:rPr>
          <w:i/>
          <w:iCs/>
        </w:rPr>
      </w:pPr>
      <w:r w:rsidRPr="006E26E5">
        <w:rPr>
          <w:i/>
          <w:iCs/>
        </w:rPr>
        <w:t>El sistema debe contar con rieles que permitan el movimiento lineal de la estructura.</w:t>
      </w:r>
      <w:r w:rsidRPr="006E26E5" w:rsidR="00CE1AF9">
        <w:rPr>
          <w:i/>
          <w:iCs/>
        </w:rPr>
        <w:t xml:space="preserve"> </w:t>
      </w:r>
    </w:p>
    <w:p w:rsidR="00605CAD" w:rsidP="004A3DE2" w:rsidRDefault="00605CAD" w14:paraId="48EC010A" w14:textId="135DF551">
      <w:pPr>
        <w:pStyle w:val="ListParagraph"/>
        <w:spacing w:line="360" w:lineRule="auto"/>
        <w:ind w:left="1440"/>
        <w:jc w:val="both"/>
      </w:pPr>
      <w:r>
        <w:t xml:space="preserve">Tomando como referencia un modelo desde internet, logramos crear una estructura capaz de soportar su propio peso y de moverse libremente en todas direcciones en un sistema de rieles y rodamientos lineales, logrando desplazamiento sin </w:t>
      </w:r>
      <w:r w:rsidRPr="44BC8B6D">
        <w:t>vibraciones</w:t>
      </w:r>
      <w:r w:rsidRPr="30E58EAD">
        <w:t xml:space="preserve"> </w:t>
      </w:r>
      <w:r w:rsidRPr="5FEF0943">
        <w:t>del mecanismo</w:t>
      </w:r>
      <w:r w:rsidRPr="17CFBBA8">
        <w:t>.</w:t>
      </w:r>
    </w:p>
    <w:p w:rsidRPr="006E26E5" w:rsidR="004A3DE2" w:rsidP="004A3DE2" w:rsidRDefault="004A3DE2" w14:paraId="5C6FA372" w14:textId="77777777">
      <w:pPr>
        <w:pStyle w:val="ListParagraph"/>
        <w:spacing w:line="360" w:lineRule="auto"/>
        <w:ind w:left="1440"/>
        <w:jc w:val="both"/>
        <w:rPr>
          <w:i/>
          <w:iCs/>
        </w:rPr>
      </w:pPr>
    </w:p>
    <w:p w:rsidRPr="004A3DE2" w:rsidR="00605CAD" w:rsidP="00CE1AF9" w:rsidRDefault="00605CAD" w14:paraId="4F07E0F2" w14:textId="47B938C3">
      <w:pPr>
        <w:pStyle w:val="ListParagraph"/>
        <w:numPr>
          <w:ilvl w:val="0"/>
          <w:numId w:val="20"/>
        </w:numPr>
        <w:spacing w:line="360" w:lineRule="auto"/>
        <w:jc w:val="both"/>
        <w:rPr>
          <w:i/>
          <w:iCs/>
          <w:lang w:val="es-AR"/>
        </w:rPr>
      </w:pPr>
      <w:r w:rsidRPr="00CE1AF9">
        <w:rPr>
          <w:i/>
          <w:iCs/>
        </w:rPr>
        <w:t>La máquina debe tener un tamaño y peso adecuado para facilitar su transporte.</w:t>
      </w:r>
      <w:r w:rsidR="00CE1AF9">
        <w:rPr>
          <w:i/>
          <w:iCs/>
        </w:rPr>
        <w:t xml:space="preserve"> </w:t>
      </w:r>
      <w:r>
        <w:t>El robot puede ser transportado ligeramente en una caja, la estructura impresa en 3D y los rieles otorgan firmeza en el equipo para su traslado, al igual que la estructura metálica para la ESP32-CAM</w:t>
      </w:r>
      <w:r w:rsidR="006A153E">
        <w:t>.</w:t>
      </w:r>
    </w:p>
    <w:p w:rsidRPr="00CE1AF9" w:rsidR="004A3DE2" w:rsidP="004A3DE2" w:rsidRDefault="004A3DE2" w14:paraId="04F80010" w14:textId="77777777">
      <w:pPr>
        <w:pStyle w:val="ListParagraph"/>
        <w:spacing w:line="360" w:lineRule="auto"/>
        <w:ind w:left="1440"/>
        <w:jc w:val="both"/>
        <w:rPr>
          <w:i/>
          <w:iCs/>
          <w:lang w:val="es-AR"/>
        </w:rPr>
      </w:pPr>
    </w:p>
    <w:p w:rsidRPr="00CE1AF9" w:rsidR="00605CAD" w:rsidP="006D568A" w:rsidRDefault="00605CAD" w14:paraId="7C4D82C5" w14:textId="77777777">
      <w:pPr>
        <w:pStyle w:val="ListParagraph"/>
        <w:numPr>
          <w:ilvl w:val="0"/>
          <w:numId w:val="20"/>
        </w:numPr>
        <w:spacing w:line="360" w:lineRule="auto"/>
        <w:jc w:val="both"/>
        <w:rPr>
          <w:i/>
          <w:iCs/>
          <w:lang w:val="es-AR"/>
        </w:rPr>
      </w:pPr>
      <w:r w:rsidRPr="00CE1AF9">
        <w:rPr>
          <w:i/>
          <w:iCs/>
        </w:rPr>
        <w:t>Se debe integrar una pantalla LCD para comunicar los modos de uso.</w:t>
      </w:r>
    </w:p>
    <w:p w:rsidR="006A153E" w:rsidP="00CE1AF9" w:rsidRDefault="00605CAD" w14:paraId="3149227E" w14:textId="77777777">
      <w:pPr>
        <w:pStyle w:val="ListParagraph"/>
        <w:numPr>
          <w:ilvl w:val="0"/>
          <w:numId w:val="20"/>
        </w:numPr>
        <w:spacing w:line="360" w:lineRule="auto"/>
        <w:jc w:val="both"/>
        <w:rPr>
          <w:i/>
          <w:iCs/>
        </w:rPr>
      </w:pPr>
      <w:r w:rsidRPr="00CE1AF9">
        <w:rPr>
          <w:i/>
          <w:iCs/>
        </w:rPr>
        <w:t>Deben incluirse botones físicos que permitan una configuración sencilla de la máquina.</w:t>
      </w:r>
      <w:r w:rsidR="00CE1AF9">
        <w:rPr>
          <w:i/>
          <w:iCs/>
        </w:rPr>
        <w:t xml:space="preserve"> </w:t>
      </w:r>
    </w:p>
    <w:p w:rsidRPr="00CE1AF9" w:rsidR="00605CAD" w:rsidP="006A153E" w:rsidRDefault="00605CAD" w14:paraId="18F07D29" w14:textId="0A00473A">
      <w:pPr>
        <w:pStyle w:val="ListParagraph"/>
        <w:spacing w:line="360" w:lineRule="auto"/>
        <w:ind w:left="1440"/>
        <w:jc w:val="both"/>
        <w:rPr>
          <w:i/>
          <w:iCs/>
        </w:rPr>
      </w:pPr>
      <w:r>
        <w:t xml:space="preserve">Inicialmente, se había previsto la inclusión de una pantalla LCD para mostrar los modos de uso y botones físicos en la EDU-CIAA para la selección de los modos de uso y funciones. Sin embargo, a lo largo del desarrollo, se identificó la posibilidad de implementar una interfaz web como medio principal de interacción con el usuario, lo que resultó en una solución más moderna, practica, escalable y accesible que </w:t>
      </w:r>
      <w:r w:rsidRPr="4B9DDD38">
        <w:t>reemplazó por completo estos elementos</w:t>
      </w:r>
      <w:r w:rsidRPr="0E2FEEC5">
        <w:t xml:space="preserve"> </w:t>
      </w:r>
      <w:r w:rsidRPr="009F8601">
        <w:t>y simplific</w:t>
      </w:r>
      <w:r w:rsidR="006A153E">
        <w:t>ó</w:t>
      </w:r>
      <w:r w:rsidRPr="009F8601">
        <w:t xml:space="preserve"> </w:t>
      </w:r>
      <w:r w:rsidRPr="0467B5CE">
        <w:t xml:space="preserve">el </w:t>
      </w:r>
      <w:r w:rsidRPr="478F0F6E">
        <w:t>hardware</w:t>
      </w:r>
      <w:r w:rsidRPr="44811A4F">
        <w:t>.</w:t>
      </w:r>
    </w:p>
    <w:p w:rsidRPr="00A25D42" w:rsidR="00605CAD" w:rsidP="006D568A" w:rsidRDefault="00605CAD" w14:paraId="5CFE55D3" w14:textId="77777777">
      <w:pPr>
        <w:pStyle w:val="ListParagraph"/>
        <w:spacing w:line="360" w:lineRule="auto"/>
        <w:ind w:left="1440"/>
        <w:jc w:val="both"/>
        <w:rPr>
          <w:lang w:val="es-AR"/>
        </w:rPr>
      </w:pPr>
    </w:p>
    <w:p w:rsidRPr="00CE1AF9" w:rsidR="00CE1AF9" w:rsidP="00956ED0" w:rsidRDefault="00605CAD" w14:paraId="1482842D" w14:textId="5F8D2739">
      <w:pPr>
        <w:pStyle w:val="Heading3"/>
        <w:spacing w:line="600" w:lineRule="auto"/>
        <w:rPr>
          <w:lang w:val="es-AR"/>
        </w:rPr>
      </w:pPr>
      <w:bookmarkStart w:name="_Toc1381239673" w:id="67"/>
      <w:bookmarkStart w:name="_Toc190428757" w:id="68"/>
      <w:r w:rsidRPr="00A25D42">
        <w:rPr>
          <w:lang w:val="es-AR"/>
        </w:rPr>
        <w:t>SOFTWARE</w:t>
      </w:r>
      <w:bookmarkEnd w:id="67"/>
      <w:bookmarkEnd w:id="68"/>
    </w:p>
    <w:p w:rsidRPr="00956ED0" w:rsidR="00956ED0" w:rsidP="00CE1AF9" w:rsidRDefault="00605CAD" w14:paraId="0B8E6E4B" w14:textId="77777777">
      <w:pPr>
        <w:pStyle w:val="ListParagraph"/>
        <w:numPr>
          <w:ilvl w:val="0"/>
          <w:numId w:val="18"/>
        </w:numPr>
        <w:spacing w:line="360" w:lineRule="auto"/>
        <w:jc w:val="both"/>
        <w:rPr>
          <w:lang w:val="es-AR"/>
        </w:rPr>
      </w:pPr>
      <w:r w:rsidRPr="00CE1AF9">
        <w:rPr>
          <w:i/>
          <w:iCs/>
        </w:rPr>
        <w:t>El software de reconocimiento de imágenes debe analizar las ilustraciones capturadas por la cámara y detectar las figuras (preestablecidas) hechas por el usuario.</w:t>
      </w:r>
      <w:r w:rsidR="00CE1AF9">
        <w:t xml:space="preserve"> </w:t>
      </w:r>
    </w:p>
    <w:p w:rsidR="00605CAD" w:rsidP="00956ED0" w:rsidRDefault="00605CAD" w14:paraId="23E541D0" w14:textId="7134A442">
      <w:pPr>
        <w:pStyle w:val="ListParagraph"/>
        <w:spacing w:line="360" w:lineRule="auto"/>
        <w:ind w:left="1440"/>
        <w:jc w:val="both"/>
        <w:rPr>
          <w:lang w:val="es-AR"/>
        </w:rPr>
      </w:pPr>
      <w:r w:rsidRPr="00CE1AF9">
        <w:rPr>
          <w:lang w:val="es-AR"/>
        </w:rPr>
        <w:t>Se desarrolló un modelo de aprendizaje automático para detección de figuras el cual captura una imagen y procesa la misma para detectar alguna figura, indicando que figura reconoció, precisión del reconocimiento y coordenadas de su posición.</w:t>
      </w:r>
    </w:p>
    <w:p w:rsidRPr="00CE1AF9" w:rsidR="00956ED0" w:rsidP="00956ED0" w:rsidRDefault="00956ED0" w14:paraId="4B71254B" w14:textId="77777777">
      <w:pPr>
        <w:pStyle w:val="ListParagraph"/>
        <w:spacing w:line="360" w:lineRule="auto"/>
        <w:ind w:left="1440"/>
        <w:jc w:val="both"/>
        <w:rPr>
          <w:lang w:val="es-AR"/>
        </w:rPr>
      </w:pPr>
    </w:p>
    <w:p w:rsidRPr="001150FA" w:rsidR="00605CAD" w:rsidP="006D568A" w:rsidRDefault="00605CAD" w14:paraId="2D1A91FE" w14:textId="034C0191">
      <w:pPr>
        <w:pStyle w:val="ListParagraph"/>
        <w:numPr>
          <w:ilvl w:val="0"/>
          <w:numId w:val="18"/>
        </w:numPr>
        <w:spacing w:line="360" w:lineRule="auto"/>
        <w:jc w:val="both"/>
        <w:rPr>
          <w:lang w:val="es-AR"/>
        </w:rPr>
      </w:pPr>
      <w:r w:rsidRPr="00CE1AF9">
        <w:rPr>
          <w:i/>
          <w:iCs/>
        </w:rPr>
        <w:t>El software debe enviar comandos precisos a los motores paso a paso para mover el marcador en la hoja, siguiendo las decisiones del algoritmo de dibujo</w:t>
      </w:r>
      <w:r w:rsidRPr="00A72824">
        <w:t>.</w:t>
      </w:r>
      <w:r>
        <w:t xml:space="preserve"> </w:t>
      </w:r>
      <w:r w:rsidRPr="004A3DE2" w:rsidR="004A3DE2">
        <w:t>Para cumplir con este requerimiento, se desarrolló un sistema de control en la EDU-CIAA NXP, el cual recibe instrucciones de movimiento desde la ESP32-CAM mediante comunicación UART. El software interpreta estas instrucciones y genera los pulsos necesarios para controlar los motores paso a paso NEMA 17 a través de los controladores DRV8825, asegurando desplazamientos precisos y coordinados. Además, el algoritmo implementado garantiza que los movimientos del marcador sigan fielmente el diseño deseado, permitiendo la correcta ejecución de los dibujos.</w:t>
      </w:r>
    </w:p>
    <w:p w:rsidRPr="001150FA" w:rsidR="00605CAD" w:rsidP="006D568A" w:rsidRDefault="00605CAD" w14:paraId="6F5F9769" w14:textId="77777777">
      <w:pPr>
        <w:spacing w:line="360" w:lineRule="auto"/>
        <w:ind w:left="720"/>
        <w:jc w:val="both"/>
        <w:rPr>
          <w:lang w:val="es-AR"/>
        </w:rPr>
      </w:pPr>
    </w:p>
    <w:p w:rsidRPr="00956ED0" w:rsidR="00956ED0" w:rsidP="00956ED0" w:rsidRDefault="00605CAD" w14:paraId="5755447A" w14:textId="6A1656BA">
      <w:pPr>
        <w:pStyle w:val="ListParagraph"/>
        <w:numPr>
          <w:ilvl w:val="0"/>
          <w:numId w:val="18"/>
        </w:numPr>
        <w:spacing w:line="360" w:lineRule="auto"/>
        <w:jc w:val="both"/>
        <w:rPr>
          <w:lang w:val="es-AR"/>
        </w:rPr>
      </w:pPr>
      <w:r w:rsidRPr="00CE1AF9">
        <w:rPr>
          <w:i/>
          <w:iCs/>
        </w:rPr>
        <w:t>El sistema será probado y validado para garantizar su funcionamiento óptimo y el cumplimiento de los requerimientos establecidos.</w:t>
      </w:r>
      <w:r w:rsidR="00CE1AF9">
        <w:rPr>
          <w:i/>
          <w:iCs/>
        </w:rPr>
        <w:t xml:space="preserve"> </w:t>
      </w:r>
    </w:p>
    <w:p w:rsidR="00CE1AF9" w:rsidP="00961580" w:rsidRDefault="00605CAD" w14:paraId="206C2F6C" w14:textId="5EF02EEC">
      <w:pPr>
        <w:pStyle w:val="ListParagraph"/>
        <w:spacing w:line="360" w:lineRule="auto"/>
        <w:ind w:left="1440"/>
        <w:jc w:val="both"/>
        <w:rPr>
          <w:lang w:val="es-AR"/>
        </w:rPr>
      </w:pPr>
      <w:r w:rsidRPr="00956ED0">
        <w:rPr>
          <w:lang w:val="es-AR"/>
        </w:rPr>
        <w:t>Se realizaron pruebas y ensayos con el sistema completo en acción y no se observa</w:t>
      </w:r>
      <w:r w:rsidRPr="00956ED0" w:rsidR="00CE1AF9">
        <w:rPr>
          <w:lang w:val="es-AR"/>
        </w:rPr>
        <w:t>ron</w:t>
      </w:r>
      <w:r w:rsidRPr="00956ED0">
        <w:rPr>
          <w:lang w:val="es-AR"/>
        </w:rPr>
        <w:t xml:space="preserve"> alteraciones en el funcionamiento de este, se mantiene el control en todo momento del sistema y permite una experiencia de usuario acorde. </w:t>
      </w:r>
    </w:p>
    <w:p w:rsidRPr="00CE1AF9" w:rsidR="00961580" w:rsidP="00961580" w:rsidRDefault="00961580" w14:paraId="55B66B68" w14:textId="77777777">
      <w:pPr>
        <w:pStyle w:val="ListParagraph"/>
        <w:spacing w:line="360" w:lineRule="auto"/>
        <w:ind w:left="1440"/>
        <w:jc w:val="both"/>
        <w:rPr>
          <w:lang w:val="es-AR"/>
        </w:rPr>
      </w:pPr>
    </w:p>
    <w:p w:rsidRPr="00CE1AF9" w:rsidR="00CE1AF9" w:rsidP="00CE1AF9" w:rsidRDefault="00605CAD" w14:paraId="72261DD7" w14:textId="1FC72CA1">
      <w:pPr>
        <w:pStyle w:val="Heading2"/>
        <w:jc w:val="both"/>
        <w:rPr>
          <w:lang w:val="es-AR"/>
        </w:rPr>
      </w:pPr>
      <w:bookmarkStart w:name="_Toc2091446938" w:id="69"/>
      <w:bookmarkStart w:name="_Toc190428758" w:id="70"/>
      <w:r>
        <w:rPr>
          <w:lang w:val="es-AR"/>
        </w:rPr>
        <w:t>NO FUNCIONALES</w:t>
      </w:r>
      <w:bookmarkEnd w:id="69"/>
      <w:bookmarkEnd w:id="70"/>
    </w:p>
    <w:p w:rsidRPr="007917ED" w:rsidR="00605CAD" w:rsidP="006D568A" w:rsidRDefault="00605CAD" w14:paraId="4E96096F" w14:textId="77777777">
      <w:pPr>
        <w:pStyle w:val="ListParagraph"/>
        <w:numPr>
          <w:ilvl w:val="0"/>
          <w:numId w:val="17"/>
        </w:numPr>
        <w:spacing w:line="360" w:lineRule="auto"/>
        <w:jc w:val="both"/>
        <w:rPr>
          <w:i/>
          <w:iCs/>
          <w:lang w:val="es-AR"/>
        </w:rPr>
      </w:pPr>
      <w:r w:rsidRPr="00CE1AF9">
        <w:rPr>
          <w:i/>
          <w:iCs/>
        </w:rPr>
        <w:t>El proyecto debe implementarse utilizando la placa EDU-CIAA.</w:t>
      </w:r>
    </w:p>
    <w:p w:rsidRPr="007917ED" w:rsidR="007917ED" w:rsidP="007917ED" w:rsidRDefault="007917ED" w14:paraId="4D6E3FB7" w14:textId="09D03E5D">
      <w:pPr>
        <w:pStyle w:val="ListParagraph"/>
        <w:spacing w:line="360" w:lineRule="auto"/>
        <w:ind w:left="1440"/>
        <w:jc w:val="both"/>
        <w:rPr>
          <w:lang w:val="es-AR"/>
        </w:rPr>
      </w:pPr>
      <w:r w:rsidRPr="007917ED">
        <w:t>Para cumplir con este requerimiento, se utilizó la EDU-CIAA NXP como unidad principal de control, encargada de gestionar el movimiento de los motores paso a paso y el servomotor. La placa permitió implementar el control de movimiento con precisión y estableció una comunicación eficiente con la ESP32-CAM mediante UART. Su capacidad de procesamiento y sus puertos de entrada/salida fueron adecuados para las necesidades del sistema, asegurando un desempeño estable y confiable.</w:t>
      </w:r>
    </w:p>
    <w:p w:rsidR="00605CAD" w:rsidP="006D568A" w:rsidRDefault="00605CAD" w14:paraId="6CF4BF4A" w14:textId="77777777">
      <w:pPr>
        <w:spacing w:line="360" w:lineRule="auto"/>
        <w:ind w:firstLine="0"/>
        <w:jc w:val="both"/>
        <w:rPr>
          <w:lang w:val="es-AR"/>
        </w:rPr>
      </w:pPr>
    </w:p>
    <w:p w:rsidRPr="00424D71" w:rsidR="00DB25E2" w:rsidP="00424D71" w:rsidRDefault="00605CAD" w14:paraId="188175B5" w14:textId="5CD42618">
      <w:pPr>
        <w:pStyle w:val="ListParagraph"/>
        <w:numPr>
          <w:ilvl w:val="0"/>
          <w:numId w:val="17"/>
        </w:numPr>
        <w:spacing w:line="360" w:lineRule="auto"/>
        <w:jc w:val="both"/>
        <w:rPr>
          <w:i/>
          <w:iCs/>
          <w:lang w:val="es-AR"/>
        </w:rPr>
      </w:pPr>
      <w:r w:rsidRPr="00CE1AF9">
        <w:rPr>
          <w:i/>
          <w:iCs/>
        </w:rPr>
        <w:t xml:space="preserve">El proyecto debe estar finalizado, junto con su documentación correspondiente, antes del final de la cursada de "Taller de Proyecto 1" del </w:t>
      </w:r>
      <w:r w:rsidR="009741D3">
        <w:rPr>
          <w:i/>
          <w:iCs/>
        </w:rPr>
        <w:t>2do</w:t>
      </w:r>
      <w:r w:rsidRPr="00CE1AF9">
        <w:rPr>
          <w:i/>
          <w:iCs/>
        </w:rPr>
        <w:t xml:space="preserve"> semestre de 2024. </w:t>
      </w:r>
    </w:p>
    <w:p w:rsidR="00605CAD" w:rsidP="00DB25E2" w:rsidRDefault="00605CAD" w14:paraId="4011E1A9" w14:textId="09C7D5B9">
      <w:pPr>
        <w:pStyle w:val="ListParagraph"/>
        <w:spacing w:line="360" w:lineRule="auto"/>
        <w:ind w:left="1440"/>
        <w:jc w:val="both"/>
        <w:rPr>
          <w:lang w:val="es-AR"/>
        </w:rPr>
      </w:pPr>
      <w:r w:rsidRPr="00CE1AF9">
        <w:rPr>
          <w:lang w:val="es-AR"/>
        </w:rPr>
        <w:t>El desarrollo del sistema, junto con los informes y documentación, se completó dentro del plazo establecido para la materia, permitiendo su validación y presentación sin inconvenientes.</w:t>
      </w:r>
    </w:p>
    <w:p w:rsidRPr="00CE1AF9" w:rsidR="00DB25E2" w:rsidP="00DB25E2" w:rsidRDefault="00DB25E2" w14:paraId="32F93AFB" w14:textId="77777777">
      <w:pPr>
        <w:pStyle w:val="ListParagraph"/>
        <w:spacing w:line="360" w:lineRule="auto"/>
        <w:ind w:left="1440"/>
        <w:jc w:val="both"/>
        <w:rPr>
          <w:i/>
          <w:iCs/>
          <w:lang w:val="es-AR"/>
        </w:rPr>
      </w:pPr>
    </w:p>
    <w:p w:rsidRPr="00DB25E2" w:rsidR="00DB25E2" w:rsidP="00CE1AF9" w:rsidRDefault="00605CAD" w14:paraId="437F7485" w14:textId="77777777">
      <w:pPr>
        <w:pStyle w:val="ListParagraph"/>
        <w:numPr>
          <w:ilvl w:val="0"/>
          <w:numId w:val="17"/>
        </w:numPr>
        <w:spacing w:line="360" w:lineRule="auto"/>
        <w:jc w:val="both"/>
        <w:rPr>
          <w:lang w:val="es-AR"/>
        </w:rPr>
      </w:pPr>
      <w:r w:rsidRPr="00CE1AF9">
        <w:rPr>
          <w:i/>
          <w:iCs/>
        </w:rPr>
        <w:t>El desarrollo del proyecto debe ajustarse a un presupuesto preestablecido</w:t>
      </w:r>
      <w:r w:rsidRPr="009A2F74">
        <w:t>.</w:t>
      </w:r>
      <w:r w:rsidR="00CE1AF9">
        <w:t xml:space="preserve"> </w:t>
      </w:r>
    </w:p>
    <w:p w:rsidR="00605CAD" w:rsidP="00DB25E2" w:rsidRDefault="00605CAD" w14:paraId="00AF49A8" w14:textId="1E587B50">
      <w:pPr>
        <w:pStyle w:val="ListParagraph"/>
        <w:spacing w:line="360" w:lineRule="auto"/>
        <w:ind w:left="1440"/>
        <w:jc w:val="both"/>
        <w:rPr>
          <w:lang w:val="es-AR"/>
        </w:rPr>
      </w:pPr>
      <w:r w:rsidRPr="00CE1AF9">
        <w:rPr>
          <w:lang w:val="es-AR"/>
        </w:rPr>
        <w:t>El proyecto se mantuvo dentro del presupuesto estimado, ya que se optó por el uso de componentes accesibles sin comprometer el rendimiento del sistema, además gran parte de los materiales y componentes electrónicos fueron proporcionados por la cátedra, lo que permitió reducir aún más los costos</w:t>
      </w:r>
    </w:p>
    <w:p w:rsidRPr="00CE1AF9" w:rsidR="00DB25E2" w:rsidP="00DB25E2" w:rsidRDefault="00DB25E2" w14:paraId="7559439C" w14:textId="77777777">
      <w:pPr>
        <w:pStyle w:val="ListParagraph"/>
        <w:spacing w:line="360" w:lineRule="auto"/>
        <w:ind w:left="1440"/>
        <w:jc w:val="both"/>
        <w:rPr>
          <w:lang w:val="es-AR"/>
        </w:rPr>
      </w:pPr>
    </w:p>
    <w:p w:rsidRPr="009C37AF" w:rsidR="00605CAD" w:rsidP="006D568A" w:rsidRDefault="00605CAD" w14:paraId="5FA9686D" w14:textId="77777777">
      <w:pPr>
        <w:pStyle w:val="ListParagraph"/>
        <w:numPr>
          <w:ilvl w:val="0"/>
          <w:numId w:val="17"/>
        </w:numPr>
        <w:spacing w:line="360" w:lineRule="auto"/>
        <w:jc w:val="both"/>
        <w:rPr>
          <w:lang w:val="es-AR"/>
        </w:rPr>
      </w:pPr>
      <w:r w:rsidRPr="00CE1AF9">
        <w:rPr>
          <w:i/>
          <w:iCs/>
        </w:rPr>
        <w:t>La máquina debe diseñarse de manera que garantice la seguridad del usuario durante su uso</w:t>
      </w:r>
      <w:r w:rsidRPr="00C57A94">
        <w:t>.</w:t>
      </w:r>
    </w:p>
    <w:p w:rsidR="00DB25E2" w:rsidP="00961580" w:rsidRDefault="00961580" w14:paraId="60ED63AE" w14:textId="6E7B5F9E">
      <w:pPr>
        <w:pStyle w:val="ListParagraph"/>
        <w:spacing w:line="360" w:lineRule="auto"/>
        <w:ind w:left="1440"/>
        <w:jc w:val="both"/>
      </w:pPr>
      <w:r w:rsidRPr="00961580">
        <w:t>Para cumplir con este requerimiento, se diseñó un sistema que minimiza la necesidad de intervención directa del usuario durante su funcionamiento. La interfaz web permite el control remoto del robot, evitando el contacto con partes móviles mientras está en operación. Además, el sistema funciona con tensiones de 12V y 5V, valores seguros para la electrónica utilizada y sin riesgo significativo para el usuario. La estructura impresa en 3D y los rieles lineales garantizan estabilidad, evitando movimientos bruscos o descontrolados que puedan representar un peligro.</w:t>
      </w:r>
    </w:p>
    <w:p w:rsidRPr="00961580" w:rsidR="00961580" w:rsidP="00961580" w:rsidRDefault="00961580" w14:paraId="163A2F5C" w14:textId="77777777">
      <w:pPr>
        <w:pStyle w:val="ListParagraph"/>
        <w:spacing w:line="360" w:lineRule="auto"/>
        <w:ind w:left="1440"/>
        <w:jc w:val="both"/>
        <w:rPr>
          <w:lang w:val="es-AR"/>
        </w:rPr>
      </w:pPr>
    </w:p>
    <w:p w:rsidRPr="00DB25E2" w:rsidR="00DB25E2" w:rsidP="00DB25E2" w:rsidRDefault="00605CAD" w14:paraId="184A2617" w14:textId="17BB0A7D">
      <w:pPr>
        <w:pStyle w:val="ListParagraph"/>
        <w:numPr>
          <w:ilvl w:val="0"/>
          <w:numId w:val="17"/>
        </w:numPr>
        <w:spacing w:line="360" w:lineRule="auto"/>
        <w:jc w:val="both"/>
        <w:rPr>
          <w:lang w:val="es-AR"/>
        </w:rPr>
      </w:pPr>
      <w:r w:rsidRPr="00CE1AF9">
        <w:rPr>
          <w:i/>
          <w:iCs/>
        </w:rPr>
        <w:t>La interfaz del sistema debe ser fácil de usar, con instrucciones claras, y adecuada para personas de diferentes edades y niveles de habilidad.</w:t>
      </w:r>
      <w:r w:rsidR="00CE1AF9">
        <w:t xml:space="preserve"> </w:t>
      </w:r>
    </w:p>
    <w:p w:rsidR="00605CAD" w:rsidP="00DB25E2" w:rsidRDefault="00605CAD" w14:paraId="147E6726" w14:textId="0E15EDA5">
      <w:pPr>
        <w:pStyle w:val="ListParagraph"/>
        <w:spacing w:line="360" w:lineRule="auto"/>
        <w:ind w:left="1440"/>
        <w:jc w:val="both"/>
        <w:rPr>
          <w:lang w:val="es-AR"/>
        </w:rPr>
      </w:pPr>
      <w:r w:rsidRPr="00CE1AF9">
        <w:rPr>
          <w:lang w:val="es-AR"/>
        </w:rPr>
        <w:t>La implementación de una interfaz web permitió una experiencia de usuario más intuitiva y accesible. La interfaz es clara, con opciones simples para seleccionar figuras y controlar el sistema, lo que facilita su uso sin necesidad de conocimientos técnicos avanzados.</w:t>
      </w:r>
    </w:p>
    <w:p w:rsidRPr="00CE1AF9" w:rsidR="00C929F3" w:rsidP="00DB25E2" w:rsidRDefault="00C929F3" w14:paraId="52BAF477" w14:textId="77777777">
      <w:pPr>
        <w:pStyle w:val="ListParagraph"/>
        <w:spacing w:line="360" w:lineRule="auto"/>
        <w:ind w:left="1440"/>
        <w:jc w:val="both"/>
        <w:rPr>
          <w:lang w:val="es-AR"/>
        </w:rPr>
      </w:pPr>
    </w:p>
    <w:p w:rsidRPr="00872B8E" w:rsidR="00872B8E" w:rsidP="00872B8E" w:rsidRDefault="00534A3D" w14:paraId="3BF7B257" w14:textId="46468B39">
      <w:pPr>
        <w:pStyle w:val="Heading2"/>
        <w:jc w:val="both"/>
        <w:rPr>
          <w:lang w:val="es-AR"/>
        </w:rPr>
      </w:pPr>
      <w:bookmarkStart w:name="_Toc1950884367" w:id="71"/>
      <w:bookmarkStart w:name="_Toc190428759" w:id="72"/>
      <w:r>
        <w:rPr>
          <w:lang w:val="es-AR"/>
        </w:rPr>
        <w:t>ESCALABILIDAD</w:t>
      </w:r>
      <w:bookmarkEnd w:id="71"/>
      <w:bookmarkEnd w:id="72"/>
    </w:p>
    <w:p w:rsidR="00722578" w:rsidP="001F6AEB" w:rsidRDefault="001F6AEB" w14:paraId="47B3647D" w14:textId="5B7C5DE8">
      <w:pPr>
        <w:spacing w:line="360" w:lineRule="auto"/>
        <w:jc w:val="both"/>
      </w:pPr>
      <w:r w:rsidRPr="001F6AEB">
        <w:rPr>
          <w:b/>
          <w:bCs/>
        </w:rPr>
        <w:t>-</w:t>
      </w:r>
      <w:r>
        <w:rPr>
          <w:b/>
          <w:bCs/>
        </w:rPr>
        <w:t xml:space="preserve"> </w:t>
      </w:r>
      <w:r w:rsidRPr="001F6AEB" w:rsidR="00722578">
        <w:rPr>
          <w:b/>
          <w:bCs/>
        </w:rPr>
        <w:t>Proyecto adaptable a G-CODE</w:t>
      </w:r>
      <w:r w:rsidRPr="7BE17922" w:rsidR="00722578">
        <w:t>(lenguaje de programación que sigue una estructura específica para comunicar instrucciones a máquinas CNC): se podría implementar un intérprete de G-code</w:t>
      </w:r>
      <w:r w:rsidR="00722578">
        <w:t xml:space="preserve"> de algunas instrucciones</w:t>
      </w:r>
      <w:r w:rsidRPr="7BE17922" w:rsidR="00722578">
        <w:t xml:space="preserve">, el cual recibirá los comandos, los analizará y ejecutará las acciones correspondientes o también se podría conectar el dispositivo ESP32 a </w:t>
      </w:r>
      <w:r w:rsidR="00722578">
        <w:t>una</w:t>
      </w:r>
      <w:r w:rsidRPr="7BE17922" w:rsidR="00722578">
        <w:t xml:space="preserve"> computadora mediante UART, utilizar un programa que permita trabajar con G-code como Universal G-code Sender, seleccionar el puerto serial correspondiente, configurar la velocidad de comunicación y finalmente enviar comandos G-code </w:t>
      </w:r>
      <w:r w:rsidR="00722578">
        <w:t>al</w:t>
      </w:r>
      <w:r w:rsidRPr="7BE17922" w:rsidR="00722578">
        <w:t xml:space="preserve"> dispositivo.</w:t>
      </w:r>
      <w:r w:rsidRPr="33D70817" w:rsidR="00722578">
        <w:t xml:space="preserve"> </w:t>
      </w:r>
    </w:p>
    <w:p w:rsidRPr="00872B8E" w:rsidR="00872B8E" w:rsidP="00872B8E" w:rsidRDefault="001F6AEB" w14:paraId="2D0C07BC" w14:textId="037CC5CF">
      <w:pPr>
        <w:spacing w:line="360" w:lineRule="auto"/>
        <w:jc w:val="both"/>
        <w:rPr>
          <w:lang w:val="es-AR"/>
        </w:rPr>
      </w:pPr>
      <w:r>
        <w:rPr>
          <w:lang w:val="es-AR"/>
        </w:rPr>
        <w:t xml:space="preserve">- </w:t>
      </w:r>
      <w:r w:rsidRPr="00872B8E" w:rsidR="00722578">
        <w:rPr>
          <w:lang w:val="es-AR"/>
        </w:rPr>
        <w:t xml:space="preserve">La </w:t>
      </w:r>
      <w:r w:rsidRPr="00872B8E" w:rsidR="00722578">
        <w:rPr>
          <w:b/>
          <w:bCs/>
          <w:lang w:val="es-AR"/>
        </w:rPr>
        <w:t>escalabilidad del reconocimiento de imágenes</w:t>
      </w:r>
      <w:r w:rsidRPr="00872B8E" w:rsidR="00722578">
        <w:rPr>
          <w:lang w:val="es-AR"/>
        </w:rPr>
        <w:t xml:space="preserve"> en el proyecto ofrece múltiples posibilidades de expansión. Actualmente, el sistema está diseñado para identificar un conjunto limitado de figuras geométricas, como círculos, triángulos y cuadrados, pero con un entrenamiento más amplio del modelo, podría extenderse a reconocer letras, números o incluso símbolos más complejos. Esto permitiría no solo mejorar la funcionalidad actual, sino también habilitar nuevas aplicaciones, como la escritura automatizada o el reconocimiento de caracteres en distintos contextos. Además, el mismo modelo ya es funcional para el desarrollo del juego del Ta-Te-Ti, procesando las cruces y círculos en el tablero para interpretar jugadas y permitir una interacción más dinámica con el usuario.</w:t>
      </w:r>
    </w:p>
    <w:p w:rsidRPr="00872B8E" w:rsidR="00872B8E" w:rsidP="00872B8E" w:rsidRDefault="001F6AEB" w14:paraId="2451E0C9" w14:textId="4A591F32">
      <w:pPr>
        <w:spacing w:line="360" w:lineRule="auto"/>
        <w:jc w:val="both"/>
        <w:rPr>
          <w:lang w:val="es-AR"/>
        </w:rPr>
      </w:pPr>
      <w:r>
        <w:rPr>
          <w:rFonts w:ascii="Times New Roman" w:hAnsi="Times New Roman" w:eastAsia="Times New Roman" w:cs="Times New Roman"/>
          <w:b/>
          <w:bCs/>
          <w:kern w:val="0"/>
          <w:lang w:val="es-AR" w:eastAsia="es-AR"/>
        </w:rPr>
        <w:t xml:space="preserve">- </w:t>
      </w:r>
      <w:r w:rsidRPr="00872B8E" w:rsidR="00850940">
        <w:rPr>
          <w:rFonts w:ascii="Times New Roman" w:hAnsi="Times New Roman" w:eastAsia="Times New Roman" w:cs="Times New Roman"/>
          <w:b/>
          <w:bCs/>
          <w:kern w:val="0"/>
          <w:lang w:val="es-AR" w:eastAsia="es-AR"/>
        </w:rPr>
        <w:t>Implementación de microstepping para mayor precisión:</w:t>
      </w:r>
      <w:r w:rsidRPr="00872B8E" w:rsidR="00850940">
        <w:rPr>
          <w:rFonts w:ascii="Times New Roman" w:hAnsi="Times New Roman" w:eastAsia="Times New Roman" w:cs="Times New Roman"/>
          <w:kern w:val="0"/>
          <w:lang w:val="es-AR" w:eastAsia="es-AR"/>
        </w:rPr>
        <w:t xml:space="preserve"> Actualmente, el sistema no utiliza microstepping en los motores paso a paso, lo que limita la resolución del movimiento. La incorporación de microstepping permitiría trazos más suaves y precisos, lo que mejoraría la calidad de los dibujos, permitiendo realizar detalles más finos y líneas más delicadas.</w:t>
      </w:r>
    </w:p>
    <w:p w:rsidRPr="00872B8E" w:rsidR="00872B8E" w:rsidP="00872B8E" w:rsidRDefault="001F6AEB" w14:paraId="6C687F8B" w14:textId="641CCE6A">
      <w:pPr>
        <w:spacing w:line="360" w:lineRule="auto"/>
        <w:jc w:val="both"/>
        <w:rPr>
          <w:lang w:val="es-AR"/>
        </w:rPr>
      </w:pPr>
      <w:r>
        <w:rPr>
          <w:rFonts w:ascii="Times New Roman" w:hAnsi="Times New Roman" w:eastAsia="Times New Roman" w:cs="Times New Roman"/>
          <w:b/>
          <w:bCs/>
          <w:kern w:val="0"/>
          <w:lang w:val="es-AR" w:eastAsia="es-AR"/>
        </w:rPr>
        <w:t xml:space="preserve">- </w:t>
      </w:r>
      <w:r w:rsidRPr="00872B8E" w:rsidR="00850940">
        <w:rPr>
          <w:rFonts w:ascii="Times New Roman" w:hAnsi="Times New Roman" w:eastAsia="Times New Roman" w:cs="Times New Roman"/>
          <w:b/>
          <w:bCs/>
          <w:kern w:val="0"/>
          <w:lang w:val="es-AR" w:eastAsia="es-AR"/>
        </w:rPr>
        <w:t>Ampliación del área de dibujo:</w:t>
      </w:r>
      <w:r w:rsidRPr="00872B8E" w:rsidR="00850940">
        <w:rPr>
          <w:rFonts w:ascii="Times New Roman" w:hAnsi="Times New Roman" w:eastAsia="Times New Roman" w:cs="Times New Roman"/>
          <w:kern w:val="0"/>
          <w:lang w:val="es-AR" w:eastAsia="es-AR"/>
        </w:rPr>
        <w:t xml:space="preserve"> Modificando la estructura mecánica y el alcance de los rieles, el sistema podría escalarse para trabajar en superficies más grandes, lo que lo haría útil para aplicaciones como la cartelería automatizada o el trazado de circuitos en placas de gran tamaño.</w:t>
      </w:r>
    </w:p>
    <w:p w:rsidRPr="00803DD2" w:rsidR="00862626" w:rsidP="00387AFA" w:rsidRDefault="001F6AEB" w14:paraId="20BFF2BE" w14:textId="123A4475">
      <w:pPr>
        <w:spacing w:line="360" w:lineRule="auto"/>
        <w:jc w:val="both"/>
        <w:rPr>
          <w:lang w:val="es-AR"/>
        </w:rPr>
      </w:pPr>
      <w:r>
        <w:rPr>
          <w:rFonts w:ascii="Times New Roman" w:hAnsi="Times New Roman" w:eastAsia="Times New Roman" w:cs="Times New Roman"/>
          <w:b/>
          <w:bCs/>
          <w:kern w:val="0"/>
          <w:lang w:val="es-AR" w:eastAsia="es-AR"/>
        </w:rPr>
        <w:t xml:space="preserve">- </w:t>
      </w:r>
      <w:r w:rsidRPr="00872B8E" w:rsidR="00850940">
        <w:rPr>
          <w:rFonts w:ascii="Times New Roman" w:hAnsi="Times New Roman" w:eastAsia="Times New Roman" w:cs="Times New Roman"/>
          <w:b/>
          <w:bCs/>
          <w:kern w:val="0"/>
          <w:lang w:val="es-AR" w:eastAsia="es-AR"/>
        </w:rPr>
        <w:t>Uso de diferentes herramientas de dibujo y corte:</w:t>
      </w:r>
      <w:r w:rsidRPr="00872B8E" w:rsidR="00850940">
        <w:rPr>
          <w:rFonts w:ascii="Times New Roman" w:hAnsi="Times New Roman" w:eastAsia="Times New Roman" w:cs="Times New Roman"/>
          <w:kern w:val="0"/>
          <w:lang w:val="es-AR" w:eastAsia="es-AR"/>
        </w:rPr>
        <w:t xml:space="preserve"> En lugar de un solo marcador, se podría desarrollar un sistema intercambiable de herramientas, como distintos tipos de lápices, pinceles o incluso un módulo de grabado láser. Además, el sistema podría adaptarse para portar una cuchilla tipo cúter, permitiendo cortar materiales como papel, cartón o vinilo, lo que ampliaría sus aplicaciones en diseño gráfico, fabricación de plantillas y modelado.</w:t>
      </w:r>
    </w:p>
    <w:p w:rsidR="6B6C17BC" w:rsidP="006D568A" w:rsidRDefault="6B6C17BC" w14:paraId="042DF82F" w14:textId="37582CB5">
      <w:pPr>
        <w:spacing w:line="360" w:lineRule="auto"/>
        <w:rPr>
          <w:lang w:val="es-AR"/>
        </w:rPr>
      </w:pPr>
    </w:p>
    <w:p w:rsidRPr="004F020A" w:rsidR="004D0DEE" w:rsidP="006D568A" w:rsidRDefault="004D0DEE" w14:paraId="32F645EB" w14:textId="0E128B36">
      <w:pPr>
        <w:pStyle w:val="Heading1"/>
        <w:spacing w:line="360" w:lineRule="auto"/>
        <w:jc w:val="left"/>
        <w:rPr>
          <w:noProof/>
          <w:color w:val="000000" w:themeColor="text2"/>
          <w:sz w:val="40"/>
          <w:szCs w:val="40"/>
          <w:lang w:val="en-US"/>
        </w:rPr>
      </w:pPr>
      <w:bookmarkStart w:name="_Toc199587599" w:id="73"/>
      <w:bookmarkStart w:name="_Toc190428760" w:id="74"/>
      <w:r>
        <w:rPr>
          <w:noProof/>
          <w:color w:val="000000" w:themeColor="text2"/>
          <w:sz w:val="40"/>
          <w:szCs w:val="40"/>
          <w:lang w:val="en-US"/>
        </w:rPr>
        <w:t>BIBLIOGRAFÍA</w:t>
      </w:r>
      <w:bookmarkEnd w:id="73"/>
      <w:bookmarkEnd w:id="74"/>
    </w:p>
    <w:p w:rsidRPr="004F020A" w:rsidR="004D0DEE" w:rsidP="006D568A" w:rsidRDefault="004D0DEE" w14:paraId="2CE512ED" w14:textId="77777777">
      <w:pPr>
        <w:spacing w:line="360" w:lineRule="auto"/>
        <w:rPr>
          <w:lang w:val="en-US"/>
        </w:rPr>
      </w:pPr>
      <w:r>
        <w:rPr>
          <w:noProof/>
        </w:rPr>
        <mc:AlternateContent>
          <mc:Choice Requires="wps">
            <w:drawing>
              <wp:anchor distT="0" distB="0" distL="114300" distR="114300" simplePos="0" relativeHeight="251658247" behindDoc="0" locked="0" layoutInCell="1" allowOverlap="1" wp14:anchorId="6B13DDAB" wp14:editId="742BE593">
                <wp:simplePos x="0" y="0"/>
                <wp:positionH relativeFrom="column">
                  <wp:posOffset>-27305</wp:posOffset>
                </wp:positionH>
                <wp:positionV relativeFrom="paragraph">
                  <wp:posOffset>180340</wp:posOffset>
                </wp:positionV>
                <wp:extent cx="6009640" cy="6985"/>
                <wp:effectExtent l="0" t="0" r="10160" b="12065"/>
                <wp:wrapNone/>
                <wp:docPr id="1930157317"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9640" cy="6985"/>
                        </a:xfrm>
                        <a:prstGeom prst="line">
                          <a:avLst/>
                        </a:prstGeom>
                        <a:noFill/>
                        <a:ln w="25400">
                          <a:solidFill>
                            <a:schemeClr val="tx1">
                              <a:lumMod val="85000"/>
                              <a:lumOff val="15000"/>
                            </a:schemeClr>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0BBCBC1F">
              <v:line id="Conector recto 9" style="position:absolute;flip:y;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272727 [2749]" strokeweight="2pt" from="-2.15pt,14.2pt" to="471.05pt,14.75pt" w14:anchorId="07ABF7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">
                <v:stroke joinstyle="miter"/>
              </v:line>
            </w:pict>
          </mc:Fallback>
        </mc:AlternateContent>
      </w:r>
    </w:p>
    <w:p w:rsidR="00757693" w:rsidP="006D568A" w:rsidRDefault="00757693" w14:paraId="4A457356" w14:textId="36723AE9">
      <w:pPr>
        <w:spacing w:line="360" w:lineRule="auto"/>
        <w:rPr>
          <w:lang w:val="es-AR"/>
        </w:rPr>
      </w:pPr>
    </w:p>
    <w:p w:rsidR="43A2E967" w:rsidP="006D568A" w:rsidRDefault="5A4E1494" w14:paraId="2B84B708" w14:textId="758B9F32">
      <w:pPr>
        <w:pStyle w:val="ListParagraph"/>
        <w:numPr>
          <w:ilvl w:val="0"/>
          <w:numId w:val="24"/>
        </w:numPr>
        <w:spacing w:line="360" w:lineRule="auto"/>
      </w:pPr>
      <w:r w:rsidRPr="5A4E1494">
        <w:rPr>
          <w:rFonts w:ascii="Times New Roman" w:hAnsi="Times New Roman" w:eastAsia="Times New Roman" w:cs="Times New Roman"/>
          <w:lang w:val="es-AR"/>
        </w:rPr>
        <w:t xml:space="preserve"> </w:t>
      </w:r>
      <w:hyperlink w:history="1" r:id="rId31">
        <w:r w:rsidRPr="00CA5D97">
          <w:rPr>
            <w:rStyle w:val="Hyperlink"/>
            <w:rFonts w:ascii="Times New Roman" w:hAnsi="Times New Roman" w:eastAsia="Times New Roman" w:cs="Times New Roman"/>
            <w:lang w:val="es-AR"/>
          </w:rPr>
          <w:t>CIAA</w:t>
        </w:r>
      </w:hyperlink>
      <w:r w:rsidRPr="5A4E1494">
        <w:rPr>
          <w:rFonts w:ascii="Times New Roman" w:hAnsi="Times New Roman" w:eastAsia="Times New Roman" w:cs="Times New Roman"/>
          <w:lang w:val="es-AR"/>
        </w:rPr>
        <w:t xml:space="preserve"> </w:t>
      </w:r>
    </w:p>
    <w:p w:rsidRPr="00CA5D97" w:rsidR="62FA7A2A" w:rsidP="00CA5D97" w:rsidRDefault="00CA5D97" w14:paraId="4167B4CF" w14:textId="61D79693">
      <w:pPr>
        <w:pStyle w:val="ListParagraph"/>
        <w:numPr>
          <w:ilvl w:val="0"/>
          <w:numId w:val="24"/>
        </w:numPr>
        <w:spacing w:line="360" w:lineRule="auto"/>
      </w:pPr>
      <w:hyperlink w:history="1" r:id="rId32">
        <w:r w:rsidRPr="00CA5D97" w:rsidR="612227C5">
          <w:rPr>
            <w:rStyle w:val="Hyperlink"/>
            <w:rFonts w:ascii="Times New Roman" w:hAnsi="Times New Roman" w:eastAsia="Times New Roman" w:cs="Times New Roman"/>
            <w:lang w:val="es-AR"/>
          </w:rPr>
          <w:t>Estructura robot dibujante</w:t>
        </w:r>
      </w:hyperlink>
      <w:r w:rsidRPr="612227C5" w:rsidR="612227C5">
        <w:rPr>
          <w:rFonts w:ascii="Times New Roman" w:hAnsi="Times New Roman" w:eastAsia="Times New Roman" w:cs="Times New Roman"/>
          <w:lang w:val="es-AR"/>
        </w:rPr>
        <w:t xml:space="preserve"> </w:t>
      </w:r>
    </w:p>
    <w:p w:rsidR="3C8D587D" w:rsidP="006D568A" w:rsidRDefault="00CA5D97" w14:paraId="300AF024" w14:textId="6B966967">
      <w:pPr>
        <w:pStyle w:val="ListParagraph"/>
        <w:numPr>
          <w:ilvl w:val="0"/>
          <w:numId w:val="24"/>
        </w:numPr>
        <w:spacing w:line="360" w:lineRule="auto"/>
        <w:rPr>
          <w:rFonts w:ascii="Times New Roman" w:hAnsi="Times New Roman" w:eastAsia="Times New Roman" w:cs="Times New Roman"/>
          <w:lang w:val="es-AR"/>
        </w:rPr>
      </w:pPr>
      <w:hyperlink w:history="1" r:id="rId33">
        <w:r w:rsidRPr="00CA5D97" w:rsidR="61C2AB15">
          <w:rPr>
            <w:rStyle w:val="Hyperlink"/>
            <w:rFonts w:ascii="Times New Roman" w:hAnsi="Times New Roman" w:eastAsia="Times New Roman" w:cs="Times New Roman"/>
            <w:lang w:val="es-AR"/>
          </w:rPr>
          <w:t>Enfoque FOMO</w:t>
        </w:r>
      </w:hyperlink>
      <w:r w:rsidRPr="61C2AB15" w:rsidR="61C2AB15">
        <w:rPr>
          <w:rFonts w:ascii="Times New Roman" w:hAnsi="Times New Roman" w:eastAsia="Times New Roman" w:cs="Times New Roman"/>
          <w:lang w:val="es-AR"/>
        </w:rPr>
        <w:t xml:space="preserve"> </w:t>
      </w:r>
    </w:p>
    <w:p w:rsidRPr="003E0FBE" w:rsidR="43667B92" w:rsidP="003E0FBE" w:rsidRDefault="00CA5D97" w14:paraId="209ABF40" w14:textId="5EB51306">
      <w:pPr>
        <w:pStyle w:val="ListParagraph"/>
        <w:numPr>
          <w:ilvl w:val="0"/>
          <w:numId w:val="24"/>
        </w:numPr>
        <w:spacing w:line="360" w:lineRule="auto"/>
        <w:rPr>
          <w:rFonts w:ascii="Times New Roman" w:hAnsi="Times New Roman" w:eastAsia="Times New Roman" w:cs="Times New Roman"/>
          <w:lang w:val="es-AR"/>
        </w:rPr>
      </w:pPr>
      <w:hyperlink w:history="1" r:id="rId34">
        <w:r w:rsidRPr="00CA5D97" w:rsidR="2CDC9678">
          <w:rPr>
            <w:rStyle w:val="Hyperlink"/>
            <w:rFonts w:ascii="Times New Roman" w:hAnsi="Times New Roman" w:eastAsia="Times New Roman" w:cs="Times New Roman"/>
            <w:lang w:val="es-AR"/>
          </w:rPr>
          <w:t>Modelo Edge Impulse</w:t>
        </w:r>
      </w:hyperlink>
      <w:r w:rsidRPr="2CDC9678" w:rsidR="2CDC9678">
        <w:rPr>
          <w:rFonts w:ascii="Times New Roman" w:hAnsi="Times New Roman" w:eastAsia="Times New Roman" w:cs="Times New Roman"/>
          <w:lang w:val="es-AR"/>
        </w:rPr>
        <w:t xml:space="preserve"> </w:t>
      </w:r>
    </w:p>
    <w:p w:rsidR="004D0DEE" w:rsidP="006D568A" w:rsidRDefault="004D0DEE" w14:paraId="7B2D5E08" w14:textId="77777777">
      <w:pPr>
        <w:spacing w:line="360" w:lineRule="auto"/>
        <w:rPr>
          <w:lang w:val="es-AR"/>
        </w:rPr>
      </w:pPr>
    </w:p>
    <w:p w:rsidR="2A97349A" w:rsidP="2A97349A" w:rsidRDefault="2A97349A" w14:paraId="337A68BE" w14:textId="43A94B1F">
      <w:pPr>
        <w:tabs>
          <w:tab w:val="left" w:pos="1138"/>
        </w:tabs>
        <w:rPr>
          <w:rFonts w:ascii="Times New Roman" w:hAnsi="Times New Roman" w:eastAsia="Times New Roman" w:cs="Times New Roman"/>
          <w:lang w:val="es-AR"/>
        </w:rPr>
      </w:pPr>
      <w:r w:rsidRPr="2A97349A">
        <w:rPr>
          <w:rFonts w:ascii="Times New Roman" w:hAnsi="Times New Roman" w:eastAsia="Times New Roman" w:cs="Times New Roman"/>
          <w:b/>
          <w:bCs/>
          <w:color w:val="000000" w:themeColor="text2"/>
          <w:sz w:val="28"/>
          <w:szCs w:val="28"/>
          <w:lang w:val="es-AR"/>
        </w:rPr>
        <w:t>Especificaciones Técnicas</w:t>
      </w:r>
    </w:p>
    <w:p w:rsidRPr="00F62303" w:rsidR="2A97349A" w:rsidP="2A97349A" w:rsidRDefault="00F62303" w14:paraId="1F5B19D4" w14:textId="7E54C3E5">
      <w:pPr>
        <w:pStyle w:val="ListParagraph"/>
        <w:numPr>
          <w:ilvl w:val="0"/>
          <w:numId w:val="38"/>
        </w:numPr>
        <w:spacing w:line="360" w:lineRule="auto"/>
        <w:rPr>
          <w:rStyle w:val="Hyperlink"/>
          <w:rFonts w:ascii="Times New Roman" w:hAnsi="Times New Roman" w:eastAsia="Times New Roman" w:cs="Times New Roman"/>
          <w:lang w:val="es-AR"/>
        </w:rPr>
      </w:pPr>
      <w:r>
        <w:rPr>
          <w:rFonts w:ascii="Times New Roman" w:hAnsi="Times New Roman" w:eastAsia="Times New Roman" w:cs="Times New Roman"/>
          <w:lang w:val="es-AR"/>
        </w:rPr>
        <w:fldChar w:fldCharType="begin"/>
      </w:r>
      <w:r>
        <w:rPr>
          <w:rFonts w:ascii="Times New Roman" w:hAnsi="Times New Roman" w:eastAsia="Times New Roman" w:cs="Times New Roman"/>
          <w:lang w:val="es-AR"/>
        </w:rPr>
        <w:instrText>HYPERLINK "https://www.espressif.com/sites/default/files/documentation/esp32-wroom-32_datasheet_en.pdf"</w:instrText>
      </w:r>
      <w:r>
        <w:rPr>
          <w:rFonts w:ascii="Times New Roman" w:hAnsi="Times New Roman" w:eastAsia="Times New Roman" w:cs="Times New Roman"/>
          <w:lang w:val="es-AR"/>
        </w:rPr>
      </w:r>
      <w:r>
        <w:rPr>
          <w:rFonts w:ascii="Times New Roman" w:hAnsi="Times New Roman" w:eastAsia="Times New Roman" w:cs="Times New Roman"/>
          <w:lang w:val="es-AR"/>
        </w:rPr>
        <w:fldChar w:fldCharType="separate"/>
      </w:r>
      <w:r w:rsidRPr="00F62303" w:rsidR="2A97349A">
        <w:rPr>
          <w:rStyle w:val="Hyperlink"/>
          <w:rFonts w:ascii="Times New Roman" w:hAnsi="Times New Roman" w:eastAsia="Times New Roman" w:cs="Times New Roman"/>
          <w:lang w:val="es-AR"/>
        </w:rPr>
        <w:t>ESP32</w:t>
      </w:r>
    </w:p>
    <w:p w:rsidRPr="00877BD7" w:rsidR="2A97349A" w:rsidP="2A97349A" w:rsidRDefault="00F62303" w14:paraId="5F25A3D9" w14:textId="35D0FEF1">
      <w:pPr>
        <w:pStyle w:val="ListParagraph"/>
        <w:widowControl w:val="0"/>
        <w:numPr>
          <w:ilvl w:val="0"/>
          <w:numId w:val="38"/>
        </w:numPr>
        <w:tabs>
          <w:tab w:val="left" w:pos="1138"/>
        </w:tabs>
        <w:spacing w:line="312" w:lineRule="auto"/>
        <w:rPr>
          <w:rStyle w:val="Hyperlink"/>
          <w:rFonts w:ascii="Times New Roman" w:hAnsi="Times New Roman" w:eastAsia="Times New Roman" w:cs="Times New Roman"/>
          <w:lang w:val="es-AR"/>
        </w:rPr>
      </w:pPr>
      <w:r>
        <w:rPr>
          <w:rFonts w:ascii="Times New Roman" w:hAnsi="Times New Roman" w:eastAsia="Times New Roman" w:cs="Times New Roman"/>
          <w:lang w:val="es-AR"/>
        </w:rPr>
        <w:fldChar w:fldCharType="end"/>
      </w:r>
      <w:r w:rsidR="00877BD7">
        <w:rPr>
          <w:rFonts w:ascii="Times New Roman" w:hAnsi="Times New Roman" w:eastAsia="Times New Roman" w:cs="Times New Roman"/>
          <w:lang w:val="en-US"/>
        </w:rPr>
        <w:fldChar w:fldCharType="begin"/>
      </w:r>
      <w:r w:rsidR="00877BD7">
        <w:rPr>
          <w:rFonts w:ascii="Times New Roman" w:hAnsi="Times New Roman" w:eastAsia="Times New Roman" w:cs="Times New Roman"/>
          <w:lang w:val="en-US"/>
        </w:rPr>
        <w:instrText>HYPERLINK "https://www.ti.com/lit/ds/symlink/drv8825.pdf"</w:instrText>
      </w:r>
      <w:r w:rsidR="00877BD7">
        <w:rPr>
          <w:rFonts w:ascii="Times New Roman" w:hAnsi="Times New Roman" w:eastAsia="Times New Roman" w:cs="Times New Roman"/>
          <w:lang w:val="en-US"/>
        </w:rPr>
      </w:r>
      <w:r w:rsidR="00877BD7">
        <w:rPr>
          <w:rFonts w:ascii="Times New Roman" w:hAnsi="Times New Roman" w:eastAsia="Times New Roman" w:cs="Times New Roman"/>
          <w:lang w:val="en-US"/>
        </w:rPr>
        <w:fldChar w:fldCharType="separate"/>
      </w:r>
      <w:r w:rsidRPr="00877BD7" w:rsidR="2A97349A">
        <w:rPr>
          <w:rStyle w:val="Hyperlink"/>
          <w:rFonts w:ascii="Times New Roman" w:hAnsi="Times New Roman" w:eastAsia="Times New Roman" w:cs="Times New Roman"/>
          <w:lang w:val="en-US"/>
        </w:rPr>
        <w:t>DRV8825</w:t>
      </w:r>
    </w:p>
    <w:p w:rsidR="2A97349A" w:rsidP="2A97349A" w:rsidRDefault="00877BD7" w14:paraId="129C9262" w14:textId="4DD1777E">
      <w:pPr>
        <w:pStyle w:val="ListParagraph"/>
        <w:widowControl w:val="0"/>
        <w:numPr>
          <w:ilvl w:val="0"/>
          <w:numId w:val="38"/>
        </w:numPr>
        <w:tabs>
          <w:tab w:val="left" w:pos="1138"/>
        </w:tabs>
        <w:spacing w:line="312" w:lineRule="auto"/>
        <w:rPr>
          <w:rFonts w:ascii="Times New Roman" w:hAnsi="Times New Roman" w:eastAsia="Times New Roman" w:cs="Times New Roman"/>
          <w:color w:val="000000" w:themeColor="text2"/>
          <w:lang w:val="es-AR"/>
        </w:rPr>
      </w:pPr>
      <w:r>
        <w:rPr>
          <w:rFonts w:ascii="Times New Roman" w:hAnsi="Times New Roman" w:eastAsia="Times New Roman" w:cs="Times New Roman"/>
          <w:lang w:val="en-US"/>
        </w:rPr>
        <w:fldChar w:fldCharType="end"/>
      </w:r>
      <w:hyperlink r:id="rId35">
        <w:r w:rsidRPr="2A97349A" w:rsidR="2A97349A">
          <w:rPr>
            <w:rStyle w:val="Hyperlink"/>
            <w:rFonts w:ascii="Times New Roman" w:hAnsi="Times New Roman" w:eastAsia="Times New Roman" w:cs="Times New Roman"/>
            <w:lang w:val="es-AR"/>
          </w:rPr>
          <w:t>Motor Nema 17</w:t>
        </w:r>
      </w:hyperlink>
    </w:p>
    <w:p w:rsidR="2A97349A" w:rsidP="2A97349A" w:rsidRDefault="2A97349A" w14:paraId="276E0DD1" w14:textId="66C543D0">
      <w:pPr>
        <w:pStyle w:val="ListParagraph"/>
        <w:widowControl w:val="0"/>
        <w:numPr>
          <w:ilvl w:val="0"/>
          <w:numId w:val="38"/>
        </w:numPr>
        <w:tabs>
          <w:tab w:val="left" w:pos="1138"/>
        </w:tabs>
        <w:spacing w:line="312" w:lineRule="auto"/>
        <w:rPr>
          <w:rFonts w:ascii="Times New Roman" w:hAnsi="Times New Roman" w:eastAsia="Times New Roman" w:cs="Times New Roman"/>
          <w:color w:val="000000" w:themeColor="text2"/>
          <w:lang w:val="de-DE"/>
        </w:rPr>
      </w:pPr>
      <w:hyperlink r:id="rId36">
        <w:r w:rsidRPr="2A97349A">
          <w:rPr>
            <w:rStyle w:val="Hyperlink"/>
            <w:rFonts w:ascii="Times New Roman" w:hAnsi="Times New Roman" w:eastAsia="Times New Roman" w:cs="Times New Roman"/>
            <w:lang w:val="de-DE"/>
          </w:rPr>
          <w:t>Servo SG90</w:t>
        </w:r>
      </w:hyperlink>
    </w:p>
    <w:p w:rsidR="2A97349A" w:rsidP="2A97349A" w:rsidRDefault="2A97349A" w14:paraId="7DA754E2" w14:textId="58A104AB">
      <w:pPr>
        <w:widowControl w:val="0"/>
        <w:tabs>
          <w:tab w:val="left" w:pos="1138"/>
        </w:tabs>
        <w:spacing w:line="312" w:lineRule="auto"/>
        <w:ind w:left="720" w:firstLine="0"/>
        <w:rPr>
          <w:rFonts w:ascii="Times New Roman" w:hAnsi="Times New Roman" w:eastAsia="Times New Roman" w:cs="Times New Roman"/>
          <w:color w:val="000000" w:themeColor="text2"/>
          <w:lang w:val="de-DE"/>
        </w:rPr>
      </w:pPr>
    </w:p>
    <w:p w:rsidR="2A97349A" w:rsidP="00B4290D" w:rsidRDefault="2A97349A" w14:paraId="72509CD8" w14:textId="5911D150">
      <w:pPr>
        <w:widowControl w:val="0"/>
        <w:tabs>
          <w:tab w:val="left" w:pos="1138"/>
        </w:tabs>
        <w:spacing w:line="276" w:lineRule="auto"/>
        <w:rPr>
          <w:rFonts w:ascii="Times New Roman" w:hAnsi="Times New Roman" w:eastAsia="Times New Roman" w:cs="Times New Roman"/>
          <w:b/>
          <w:bCs/>
          <w:color w:val="000000" w:themeColor="text2"/>
          <w:sz w:val="28"/>
          <w:szCs w:val="28"/>
          <w:lang w:val="es-AR"/>
        </w:rPr>
      </w:pPr>
      <w:r w:rsidRPr="2A97349A">
        <w:rPr>
          <w:rFonts w:ascii="Times New Roman" w:hAnsi="Times New Roman" w:eastAsia="Times New Roman" w:cs="Times New Roman"/>
          <w:b/>
          <w:bCs/>
          <w:color w:val="000000" w:themeColor="text2"/>
          <w:sz w:val="28"/>
          <w:szCs w:val="28"/>
          <w:lang w:val="es-AR"/>
        </w:rPr>
        <w:t>Herramientas utilizada</w:t>
      </w:r>
      <w:r w:rsidR="00B4290D">
        <w:rPr>
          <w:rFonts w:ascii="Times New Roman" w:hAnsi="Times New Roman" w:eastAsia="Times New Roman" w:cs="Times New Roman"/>
          <w:b/>
          <w:bCs/>
          <w:color w:val="000000" w:themeColor="text2"/>
          <w:sz w:val="28"/>
          <w:szCs w:val="28"/>
          <w:lang w:val="es-AR"/>
        </w:rPr>
        <w:t>s</w:t>
      </w:r>
    </w:p>
    <w:p w:rsidR="00B4290D" w:rsidP="00B4290D" w:rsidRDefault="00B4290D" w14:paraId="29ECB374" w14:textId="77777777">
      <w:pPr>
        <w:widowControl w:val="0"/>
        <w:tabs>
          <w:tab w:val="left" w:pos="1138"/>
        </w:tabs>
        <w:spacing w:line="276" w:lineRule="auto"/>
        <w:rPr>
          <w:rFonts w:ascii="Times New Roman" w:hAnsi="Times New Roman" w:eastAsia="Times New Roman" w:cs="Times New Roman"/>
          <w:color w:val="000000" w:themeColor="text2"/>
          <w:sz w:val="28"/>
          <w:szCs w:val="28"/>
          <w:lang w:val="de-DE"/>
        </w:rPr>
      </w:pPr>
    </w:p>
    <w:p w:rsidR="2A97349A" w:rsidP="2A97349A" w:rsidRDefault="2A97349A" w14:paraId="741487B1" w14:textId="3D26F97D">
      <w:pPr>
        <w:pStyle w:val="ListParagraph"/>
        <w:widowControl w:val="0"/>
        <w:numPr>
          <w:ilvl w:val="0"/>
          <w:numId w:val="37"/>
        </w:numPr>
        <w:tabs>
          <w:tab w:val="left" w:pos="1138"/>
        </w:tabs>
        <w:spacing w:line="312" w:lineRule="auto"/>
        <w:rPr>
          <w:rFonts w:ascii="Times New Roman" w:hAnsi="Times New Roman" w:eastAsia="Times New Roman" w:cs="Times New Roman"/>
          <w:color w:val="000000" w:themeColor="text2"/>
          <w:lang w:val="de-DE"/>
        </w:rPr>
      </w:pPr>
      <w:hyperlink r:id="rId37">
        <w:r w:rsidRPr="2A97349A">
          <w:rPr>
            <w:rStyle w:val="Hyperlink"/>
            <w:rFonts w:ascii="Times New Roman" w:hAnsi="Times New Roman" w:eastAsia="Times New Roman" w:cs="Times New Roman"/>
            <w:lang w:val="es-AR"/>
          </w:rPr>
          <w:t>KiCad</w:t>
        </w:r>
      </w:hyperlink>
      <w:r w:rsidRPr="2A97349A">
        <w:rPr>
          <w:rFonts w:ascii="Times New Roman" w:hAnsi="Times New Roman" w:eastAsia="Times New Roman" w:cs="Times New Roman"/>
          <w:color w:val="000000" w:themeColor="text2"/>
          <w:lang w:val="es-AR"/>
        </w:rPr>
        <w:t xml:space="preserve"> </w:t>
      </w:r>
    </w:p>
    <w:p w:rsidR="2A97349A" w:rsidP="2A97349A" w:rsidRDefault="2A97349A" w14:paraId="14B4AB7B" w14:textId="0D413108">
      <w:pPr>
        <w:pStyle w:val="ListParagraph"/>
        <w:widowControl w:val="0"/>
        <w:numPr>
          <w:ilvl w:val="0"/>
          <w:numId w:val="37"/>
        </w:numPr>
        <w:tabs>
          <w:tab w:val="left" w:pos="1138"/>
        </w:tabs>
        <w:spacing w:line="312" w:lineRule="auto"/>
        <w:rPr>
          <w:rFonts w:ascii="Times New Roman" w:hAnsi="Times New Roman" w:eastAsia="Times New Roman" w:cs="Times New Roman"/>
          <w:color w:val="000000" w:themeColor="text2"/>
          <w:lang w:val="de-DE"/>
        </w:rPr>
      </w:pPr>
      <w:hyperlink r:id="rId38">
        <w:r w:rsidRPr="2A97349A">
          <w:rPr>
            <w:rStyle w:val="Hyperlink"/>
            <w:rFonts w:ascii="Times New Roman" w:hAnsi="Times New Roman" w:eastAsia="Times New Roman" w:cs="Times New Roman"/>
            <w:lang w:val="en-US"/>
          </w:rPr>
          <w:t>3D Builder</w:t>
        </w:r>
      </w:hyperlink>
      <w:r w:rsidRPr="2A97349A">
        <w:rPr>
          <w:rFonts w:ascii="Times New Roman" w:hAnsi="Times New Roman" w:eastAsia="Times New Roman" w:cs="Times New Roman"/>
          <w:color w:val="000000" w:themeColor="text2"/>
          <w:lang w:val="en-US"/>
        </w:rPr>
        <w:t xml:space="preserve"> </w:t>
      </w:r>
    </w:p>
    <w:p w:rsidRPr="0059529F" w:rsidR="2A97349A" w:rsidP="2A97349A" w:rsidRDefault="0059529F" w14:paraId="01CAFC29" w14:textId="2F4A2E7D">
      <w:pPr>
        <w:pStyle w:val="ListParagraph"/>
        <w:widowControl w:val="0"/>
        <w:numPr>
          <w:ilvl w:val="0"/>
          <w:numId w:val="37"/>
        </w:numPr>
        <w:tabs>
          <w:tab w:val="left" w:pos="1138"/>
        </w:tabs>
        <w:spacing w:line="312" w:lineRule="auto"/>
        <w:rPr>
          <w:rStyle w:val="Hyperlink"/>
          <w:rFonts w:ascii="Times New Roman" w:hAnsi="Times New Roman" w:eastAsia="Times New Roman" w:cs="Times New Roman"/>
          <w:lang w:val="en-US"/>
        </w:rPr>
      </w:pPr>
      <w:r>
        <w:rPr>
          <w:rFonts w:ascii="Times New Roman" w:hAnsi="Times New Roman" w:eastAsia="Times New Roman" w:cs="Times New Roman"/>
          <w:lang w:val="en-US"/>
        </w:rPr>
        <w:fldChar w:fldCharType="begin"/>
      </w:r>
      <w:r>
        <w:rPr>
          <w:rFonts w:ascii="Times New Roman" w:hAnsi="Times New Roman" w:eastAsia="Times New Roman" w:cs="Times New Roman"/>
          <w:lang w:val="en-US"/>
        </w:rPr>
        <w:instrText>HYPERLINK "https://www.arduino.cc/en/software"</w:instrText>
      </w:r>
      <w:r>
        <w:rPr>
          <w:rFonts w:ascii="Times New Roman" w:hAnsi="Times New Roman" w:eastAsia="Times New Roman" w:cs="Times New Roman"/>
          <w:lang w:val="en-US"/>
        </w:rPr>
      </w:r>
      <w:r>
        <w:rPr>
          <w:rFonts w:ascii="Times New Roman" w:hAnsi="Times New Roman" w:eastAsia="Times New Roman" w:cs="Times New Roman"/>
          <w:lang w:val="en-US"/>
        </w:rPr>
        <w:fldChar w:fldCharType="separate"/>
      </w:r>
      <w:r w:rsidRPr="0059529F" w:rsidR="2A97349A">
        <w:rPr>
          <w:rStyle w:val="Hyperlink"/>
          <w:rFonts w:ascii="Times New Roman" w:hAnsi="Times New Roman" w:eastAsia="Times New Roman" w:cs="Times New Roman"/>
          <w:lang w:val="en-US"/>
        </w:rPr>
        <w:t>Arduino</w:t>
      </w:r>
      <w:r w:rsidRPr="0059529F" w:rsidR="00E40E49">
        <w:rPr>
          <w:rStyle w:val="Hyperlink"/>
        </w:rPr>
        <w:t xml:space="preserve"> IDE 2.3.4</w:t>
      </w:r>
    </w:p>
    <w:p w:rsidRPr="002B612F" w:rsidR="2A97349A" w:rsidP="2A97349A" w:rsidRDefault="0059529F" w14:paraId="4B1F5CEE" w14:textId="03DF7140">
      <w:pPr>
        <w:pStyle w:val="ListParagraph"/>
        <w:widowControl w:val="0"/>
        <w:numPr>
          <w:ilvl w:val="0"/>
          <w:numId w:val="37"/>
        </w:numPr>
        <w:tabs>
          <w:tab w:val="left" w:pos="1138"/>
        </w:tabs>
        <w:spacing w:line="312" w:lineRule="auto"/>
        <w:rPr>
          <w:lang w:val="en-US"/>
        </w:rPr>
      </w:pPr>
      <w:r>
        <w:rPr>
          <w:rFonts w:ascii="Times New Roman" w:hAnsi="Times New Roman" w:eastAsia="Times New Roman" w:cs="Times New Roman"/>
          <w:lang w:val="en-US"/>
        </w:rPr>
        <w:fldChar w:fldCharType="end"/>
      </w:r>
      <w:hyperlink r:id="rId39">
        <w:r w:rsidRPr="2A97349A" w:rsidR="2A97349A">
          <w:rPr>
            <w:rStyle w:val="Hyperlink"/>
            <w:rFonts w:ascii="Times New Roman" w:hAnsi="Times New Roman" w:eastAsia="Times New Roman" w:cs="Times New Roman"/>
            <w:lang w:val="en-US"/>
          </w:rPr>
          <w:t>Edge Impulse</w:t>
        </w:r>
      </w:hyperlink>
    </w:p>
    <w:p w:rsidR="002B612F" w:rsidP="2A97349A" w:rsidRDefault="002B612F" w14:paraId="5F4F202B" w14:textId="7DDDAAA1">
      <w:pPr>
        <w:pStyle w:val="ListParagraph"/>
        <w:widowControl w:val="0"/>
        <w:numPr>
          <w:ilvl w:val="0"/>
          <w:numId w:val="37"/>
        </w:numPr>
        <w:tabs>
          <w:tab w:val="left" w:pos="1138"/>
        </w:tabs>
        <w:spacing w:line="312" w:lineRule="auto"/>
        <w:rPr>
          <w:lang w:val="en-US"/>
        </w:rPr>
      </w:pPr>
      <w:hyperlink w:history="1" r:id="rId40">
        <w:r w:rsidRPr="002B612F">
          <w:rPr>
            <w:rStyle w:val="Hyperlink"/>
          </w:rPr>
          <w:t>Cursor</w:t>
        </w:r>
      </w:hyperlink>
    </w:p>
    <w:p w:rsidR="4993D2CB" w:rsidP="006D568A" w:rsidRDefault="4993D2CB" w14:paraId="192348A7" w14:textId="24440A63">
      <w:pPr>
        <w:spacing w:line="360" w:lineRule="auto"/>
        <w:rPr>
          <w:lang w:val="es-AR"/>
        </w:rPr>
      </w:pPr>
    </w:p>
    <w:p w:rsidRPr="004F020A" w:rsidR="004D0DEE" w:rsidP="006D568A" w:rsidRDefault="004D0DEE" w14:paraId="364A2003" w14:textId="778ECE77">
      <w:pPr>
        <w:pStyle w:val="Heading1"/>
        <w:spacing w:line="360" w:lineRule="auto"/>
        <w:jc w:val="left"/>
        <w:rPr>
          <w:color w:val="000000" w:themeColor="text2"/>
          <w:sz w:val="40"/>
          <w:szCs w:val="40"/>
          <w:lang w:val="en-US"/>
        </w:rPr>
      </w:pPr>
      <w:bookmarkStart w:name="_Toc1554153898" w:id="75"/>
      <w:bookmarkStart w:name="_Toc190428761" w:id="76"/>
      <w:r>
        <w:rPr>
          <w:color w:val="000000" w:themeColor="text2"/>
          <w:sz w:val="40"/>
          <w:szCs w:val="40"/>
          <w:lang w:val="en-US"/>
        </w:rPr>
        <w:t>ANEXO</w:t>
      </w:r>
      <w:bookmarkEnd w:id="75"/>
      <w:bookmarkEnd w:id="76"/>
    </w:p>
    <w:p w:rsidRPr="004F020A" w:rsidR="004D0DEE" w:rsidP="006D568A" w:rsidRDefault="004D0DEE" w14:paraId="54BAE9EE" w14:textId="77777777">
      <w:pPr>
        <w:spacing w:line="360" w:lineRule="auto"/>
        <w:rPr>
          <w:lang w:val="en-US"/>
        </w:rPr>
      </w:pPr>
      <w:r>
        <w:rPr>
          <w:noProof/>
        </w:rPr>
        <mc:AlternateContent>
          <mc:Choice Requires="wps">
            <w:drawing>
              <wp:anchor distT="0" distB="0" distL="114300" distR="114300" simplePos="0" relativeHeight="251658248" behindDoc="0" locked="0" layoutInCell="1" allowOverlap="1" wp14:anchorId="21AD3D4F" wp14:editId="0E15BE1E">
                <wp:simplePos x="0" y="0"/>
                <wp:positionH relativeFrom="column">
                  <wp:posOffset>-27305</wp:posOffset>
                </wp:positionH>
                <wp:positionV relativeFrom="paragraph">
                  <wp:posOffset>180340</wp:posOffset>
                </wp:positionV>
                <wp:extent cx="6009640" cy="6985"/>
                <wp:effectExtent l="0" t="0" r="10160" b="12065"/>
                <wp:wrapNone/>
                <wp:docPr id="553006776"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9640" cy="6985"/>
                        </a:xfrm>
                        <a:prstGeom prst="line">
                          <a:avLst/>
                        </a:prstGeom>
                        <a:noFill/>
                        <a:ln w="25400">
                          <a:solidFill>
                            <a:schemeClr val="tx1">
                              <a:lumMod val="85000"/>
                              <a:lumOff val="15000"/>
                            </a:schemeClr>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7ADB5200">
              <v:line id="Conector recto 9" style="position:absolute;flip:y;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272727 [2749]" strokeweight="2pt" from="-2.15pt,14.2pt" to="471.05pt,14.75pt" w14:anchorId="17A00C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">
                <v:stroke joinstyle="miter"/>
              </v:line>
            </w:pict>
          </mc:Fallback>
        </mc:AlternateContent>
      </w:r>
    </w:p>
    <w:p w:rsidR="009710A7" w:rsidP="009710A7" w:rsidRDefault="009710A7" w14:paraId="7DE66F3C" w14:textId="77777777">
      <w:pPr>
        <w:pStyle w:val="Heading2"/>
        <w:jc w:val="both"/>
        <w:rPr>
          <w:lang w:val="es-AR"/>
        </w:rPr>
      </w:pPr>
    </w:p>
    <w:p w:rsidRPr="00CE1AF9" w:rsidR="009710A7" w:rsidP="009710A7" w:rsidRDefault="009710A7" w14:paraId="0F34C0BD" w14:textId="42C0EA39">
      <w:pPr>
        <w:pStyle w:val="Heading2"/>
        <w:jc w:val="both"/>
        <w:rPr>
          <w:lang w:val="es-AR"/>
        </w:rPr>
      </w:pPr>
      <w:bookmarkStart w:name="_Toc1705530548" w:id="77"/>
      <w:bookmarkStart w:name="_Toc190428762" w:id="78"/>
      <w:r>
        <w:rPr>
          <w:lang w:val="es-AR"/>
        </w:rPr>
        <w:t>DIVISIÓN DE TAREAS</w:t>
      </w:r>
      <w:bookmarkEnd w:id="77"/>
      <w:bookmarkEnd w:id="78"/>
    </w:p>
    <w:p w:rsidR="00B3139F" w:rsidP="006D568A" w:rsidRDefault="00D23081" w14:paraId="2BDE3DE3" w14:textId="77777777">
      <w:pPr>
        <w:spacing w:line="360" w:lineRule="auto"/>
      </w:pPr>
      <w:r>
        <w:t xml:space="preserve">Con respecto a las tareas relacionadas con Hardware, fueron </w:t>
      </w:r>
      <w:r w:rsidR="00C04BF2">
        <w:t xml:space="preserve">hechas mayoritariamente en conjunto, como la fabricación de la PCB, la adquisición de los componentes, el armado del robot, etc. Exceptuando por el diseño de la PCB, </w:t>
      </w:r>
      <w:r w:rsidR="001468B2">
        <w:t>que fue efectuado por Joaquín Chanquía.</w:t>
      </w:r>
    </w:p>
    <w:p w:rsidR="009710A7" w:rsidP="006D568A" w:rsidRDefault="00B3139F" w14:paraId="21F2408A" w14:textId="6DA58D2F">
      <w:pPr>
        <w:spacing w:line="360" w:lineRule="auto"/>
      </w:pPr>
      <w:r>
        <w:t>En relación con el</w:t>
      </w:r>
      <w:r w:rsidR="001468B2">
        <w:t xml:space="preserve"> Software, a pesar de que n</w:t>
      </w:r>
      <w:r w:rsidR="00F33082">
        <w:t xml:space="preserve">ingún integrante </w:t>
      </w:r>
      <w:r w:rsidR="00087558">
        <w:t>debió realizar</w:t>
      </w:r>
      <w:r w:rsidRPr="009710A7" w:rsidR="009710A7">
        <w:t xml:space="preserve"> </w:t>
      </w:r>
      <w:r w:rsidR="00087558">
        <w:t>ninguna</w:t>
      </w:r>
      <w:r w:rsidRPr="009710A7" w:rsidR="009710A7">
        <w:t xml:space="preserve"> tarea de forma completamente individual, sino que, </w:t>
      </w:r>
      <w:r w:rsidR="00087558">
        <w:t xml:space="preserve">siempre </w:t>
      </w:r>
      <w:r w:rsidRPr="009710A7" w:rsidR="009710A7">
        <w:t>c</w:t>
      </w:r>
      <w:r w:rsidR="00087558">
        <w:t>ontó</w:t>
      </w:r>
      <w:r w:rsidRPr="009710A7" w:rsidR="009710A7">
        <w:t xml:space="preserve"> con la colaboración de los demás integrantes</w:t>
      </w:r>
      <w:r w:rsidR="003A553B">
        <w:t>, sugerencias, ayuda ante problemas, etcétera</w:t>
      </w:r>
      <w:r>
        <w:t xml:space="preserve">; al tener tres bloques importantes que </w:t>
      </w:r>
      <w:r w:rsidR="00B3510F">
        <w:t>desarrollar, cada integrante tenia a cargo un bloque específico:</w:t>
      </w:r>
    </w:p>
    <w:p w:rsidR="005B27F8" w:rsidP="006D568A" w:rsidRDefault="005B27F8" w14:paraId="3921C665" w14:textId="29FCF961">
      <w:pPr>
        <w:spacing w:line="360" w:lineRule="auto"/>
      </w:pPr>
      <w:r>
        <w:t xml:space="preserve">- </w:t>
      </w:r>
      <w:r w:rsidRPr="005B27F8">
        <w:t>Joaquín Chanquía se encargó de implementar el control de movimiento del robot, asegurando el funcionamiento adecuado de los motores. Desarrolló las funciones necesarias para dibujar correctamente cada figura específica, considerando el posicionamiento inicial y final del robot.</w:t>
      </w:r>
    </w:p>
    <w:p w:rsidR="00C85B5E" w:rsidP="006D568A" w:rsidRDefault="005B27F8" w14:paraId="5440800D" w14:textId="1BB6855C">
      <w:pPr>
        <w:spacing w:line="360" w:lineRule="auto"/>
      </w:pPr>
      <w:r>
        <w:t xml:space="preserve">- </w:t>
      </w:r>
      <w:r w:rsidRPr="00F848CD" w:rsidR="00F848CD">
        <w:t>Gabriel Ollier desarrolló el software de reconocimiento de figuras utilizando la cámara de la ESP32. A través de Edge Impulse, implementó un modelo capaz de distinguir con alta precisión entre cuatro figuras geométricas.</w:t>
      </w:r>
    </w:p>
    <w:p w:rsidR="007A5D6A" w:rsidP="006D568A" w:rsidRDefault="0075722C" w14:paraId="2695F3AC" w14:textId="77777777">
      <w:pPr>
        <w:spacing w:line="360" w:lineRule="auto"/>
      </w:pPr>
      <w:r>
        <w:t xml:space="preserve">- </w:t>
      </w:r>
      <w:r w:rsidRPr="007A5D6A" w:rsidR="007A5D6A">
        <w:t>Melina Caciani Toniolo fue responsable del diseño y desarrollo de la interfaz web, así como de la implementación de las comunicaciones, incluyendo la conexión entre la interfaz web y la ESP32 a través de WebSocket, y la comunicación entre la ESP32 y la EDU-CIAA mediante UART.</w:t>
      </w:r>
    </w:p>
    <w:p w:rsidR="00C107E0" w:rsidP="006D568A" w:rsidRDefault="00C107E0" w14:paraId="3D075090" w14:textId="77777777">
      <w:pPr>
        <w:spacing w:line="360" w:lineRule="auto"/>
      </w:pPr>
    </w:p>
    <w:p w:rsidR="00C107E0" w:rsidP="006D568A" w:rsidRDefault="00C107E0" w14:paraId="142F2A69" w14:textId="77777777">
      <w:pPr>
        <w:spacing w:line="360" w:lineRule="auto"/>
      </w:pPr>
    </w:p>
    <w:p w:rsidR="5FE4C535" w:rsidP="006D568A" w:rsidRDefault="5FE4C535" w14:paraId="5B89A719" w14:textId="0C650439">
      <w:pPr>
        <w:spacing w:line="360" w:lineRule="auto"/>
        <w:rPr>
          <w:lang w:val="es-AR"/>
        </w:rPr>
      </w:pPr>
    </w:p>
    <w:p w:rsidR="009219F2" w:rsidRDefault="009219F2" w14:paraId="0F0A6A9E" w14:textId="77777777">
      <w:pPr>
        <w:rPr>
          <w:rFonts w:asciiTheme="majorHAnsi" w:hAnsiTheme="majorHAnsi" w:eastAsiaTheme="majorEastAsia" w:cstheme="majorBidi"/>
          <w:b/>
          <w:bCs/>
          <w:lang w:val="es-AR"/>
        </w:rPr>
      </w:pPr>
      <w:r>
        <w:rPr>
          <w:lang w:val="es-AR"/>
        </w:rPr>
        <w:br w:type="page"/>
      </w:r>
    </w:p>
    <w:p w:rsidRPr="00CE1AF9" w:rsidR="00815A27" w:rsidP="00815A27" w:rsidRDefault="00815A27" w14:paraId="6FAB9B93" w14:textId="4227E1B3">
      <w:pPr>
        <w:pStyle w:val="Heading2"/>
        <w:jc w:val="both"/>
        <w:rPr>
          <w:lang w:val="es-AR"/>
        </w:rPr>
      </w:pPr>
      <w:bookmarkStart w:name="_Toc190428763" w:id="79"/>
      <w:r>
        <w:rPr>
          <w:lang w:val="es-AR"/>
        </w:rPr>
        <w:t>CALENDARIO</w:t>
      </w:r>
      <w:r w:rsidR="009219F2">
        <w:rPr>
          <w:lang w:val="es-AR"/>
        </w:rPr>
        <w:t xml:space="preserve"> DE ACTIVIDADES</w:t>
      </w:r>
      <w:bookmarkEnd w:id="79"/>
    </w:p>
    <w:p w:rsidR="00534A3D" w:rsidP="00815A27" w:rsidRDefault="00534A3D" w14:paraId="646BC4EF" w14:textId="77777777">
      <w:pPr>
        <w:spacing w:line="360" w:lineRule="auto"/>
        <w:ind w:firstLine="0"/>
        <w:rPr>
          <w:lang w:val="es-AR"/>
        </w:rPr>
      </w:pPr>
    </w:p>
    <w:p w:rsidR="004D0DEE" w:rsidP="003F5869" w:rsidRDefault="00815A27" w14:paraId="5D6ED66A" w14:textId="13CA77DA">
      <w:pPr>
        <w:spacing w:line="360" w:lineRule="auto"/>
        <w:ind w:firstLine="0"/>
        <w:rPr>
          <w:lang w:val="es-AR"/>
        </w:rPr>
      </w:pPr>
      <w:r w:rsidRPr="00815A27">
        <w:drawing>
          <wp:anchor distT="0" distB="0" distL="114300" distR="114300" simplePos="0" relativeHeight="251658258" behindDoc="0" locked="0" layoutInCell="1" allowOverlap="1" wp14:anchorId="61D8581B" wp14:editId="19D10ACB">
            <wp:simplePos x="0" y="0"/>
            <wp:positionH relativeFrom="margin">
              <wp:align>center</wp:align>
            </wp:positionH>
            <wp:positionV relativeFrom="paragraph">
              <wp:posOffset>0</wp:posOffset>
            </wp:positionV>
            <wp:extent cx="6967944" cy="3471620"/>
            <wp:effectExtent l="0" t="0" r="4445" b="0"/>
            <wp:wrapSquare wrapText="bothSides"/>
            <wp:docPr id="129225989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67944" cy="3471620"/>
                    </a:xfrm>
                    <a:prstGeom prst="rect">
                      <a:avLst/>
                    </a:prstGeom>
                    <a:noFill/>
                    <a:ln>
                      <a:noFill/>
                    </a:ln>
                  </pic:spPr>
                </pic:pic>
              </a:graphicData>
            </a:graphic>
          </wp:anchor>
        </w:drawing>
      </w:r>
    </w:p>
    <w:sectPr w:rsidR="004D0DEE" w:rsidSect="009853FF">
      <w:headerReference w:type="default" r:id="rId42"/>
      <w:footerReference w:type="default" r:id="rId43"/>
      <w:footnotePr>
        <w:pos w:val="beneathText"/>
      </w:footnotePr>
      <w:pgSz w:w="11906" w:h="16838" w:orient="portrait"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B0233" w:rsidRDefault="007B0233" w14:paraId="15B7074A" w14:textId="77777777">
      <w:pPr>
        <w:spacing w:line="240" w:lineRule="auto"/>
      </w:pPr>
      <w:r>
        <w:separator/>
      </w:r>
    </w:p>
    <w:p w:rsidR="007B0233" w:rsidRDefault="007B0233" w14:paraId="299F652C" w14:textId="77777777"/>
  </w:endnote>
  <w:endnote w:type="continuationSeparator" w:id="0">
    <w:p w:rsidR="007B0233" w:rsidRDefault="007B0233" w14:paraId="05A0C50B" w14:textId="77777777">
      <w:pPr>
        <w:spacing w:line="240" w:lineRule="auto"/>
      </w:pPr>
      <w:r>
        <w:continuationSeparator/>
      </w:r>
    </w:p>
    <w:p w:rsidR="007B0233" w:rsidRDefault="007B0233" w14:paraId="03B3E12F" w14:textId="77777777"/>
  </w:endnote>
  <w:endnote w:type="continuationNotice" w:id="1">
    <w:p w:rsidR="007B0233" w:rsidRDefault="007B0233" w14:paraId="755EB06F"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SimHei">
    <w:altName w:val="黑体"/>
    <w:panose1 w:val="0201060003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4270982"/>
      <w:docPartObj>
        <w:docPartGallery w:val="Page Numbers (Bottom of Page)"/>
        <w:docPartUnique/>
      </w:docPartObj>
    </w:sdtPr>
    <w:sdtEndPr/>
    <w:sdtContent>
      <w:p w:rsidR="002E550F" w:rsidRDefault="002E550F" w14:paraId="136981B2" w14:textId="76A264BB">
        <w:pPr>
          <w:pStyle w:val="Footer"/>
          <w:jc w:val="center"/>
        </w:pPr>
        <w:r>
          <w:fldChar w:fldCharType="begin"/>
        </w:r>
        <w:r>
          <w:instrText>PAGE   \* MERGEFORMAT</w:instrText>
        </w:r>
        <w:r>
          <w:fldChar w:fldCharType="separate"/>
        </w:r>
        <w:r>
          <w:t>2</w:t>
        </w:r>
        <w:r>
          <w:fldChar w:fldCharType="end"/>
        </w:r>
      </w:p>
    </w:sdtContent>
  </w:sdt>
  <w:p w:rsidR="002E550F" w:rsidRDefault="002E550F" w14:paraId="2FF3997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B0233" w:rsidRDefault="007B0233" w14:paraId="1473EA13" w14:textId="77777777">
      <w:pPr>
        <w:spacing w:line="240" w:lineRule="auto"/>
      </w:pPr>
      <w:r>
        <w:separator/>
      </w:r>
    </w:p>
    <w:p w:rsidR="007B0233" w:rsidRDefault="007B0233" w14:paraId="3DE789BC" w14:textId="77777777"/>
  </w:footnote>
  <w:footnote w:type="continuationSeparator" w:id="0">
    <w:p w:rsidR="007B0233" w:rsidRDefault="007B0233" w14:paraId="5284C71C" w14:textId="77777777">
      <w:pPr>
        <w:spacing w:line="240" w:lineRule="auto"/>
      </w:pPr>
      <w:r>
        <w:continuationSeparator/>
      </w:r>
    </w:p>
    <w:p w:rsidR="007B0233" w:rsidRDefault="007B0233" w14:paraId="4AD75B82" w14:textId="77777777"/>
  </w:footnote>
  <w:footnote w:type="continuationNotice" w:id="1">
    <w:p w:rsidR="007B0233" w:rsidRDefault="007B0233" w14:paraId="66E2E6AB"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81978" w:rsidRDefault="00B8286C" w14:paraId="1E30B7E5" w14:textId="0D138C20">
    <w:pPr>
      <w:pStyle w:val="Header"/>
    </w:pPr>
    <w:sdt>
      <w:sdtPr>
        <w:rPr>
          <w:lang w:bidi="es-ES"/>
        </w:rPr>
        <w:alias w:val="Encabezado"/>
        <w:tag w:val=""/>
        <w:id w:val="12739865"/>
        <w:placeholder>
          <w:docPart w:val="71ED99278D5949E6A19845D82F64BE0E"/>
        </w:placeholder>
        <w:dataBinding w:prefixMappings="xmlns:ns0='http://schemas.microsoft.com/office/2006/coverPageProps' " w:xpath="/ns0:CoverPageProperties[1]/ns0:Abstract[1]" w:storeItemID="{55AF091B-3C7A-41E3-B477-F2FDAA23CFDA}"/>
        <w15:appearance w15:val="hidden"/>
        <w:text/>
      </w:sdtPr>
      <w:sdtEndPr/>
      <w:sdtContent>
        <w:r w:rsidR="00952BAD">
          <w:rPr>
            <w:lang w:bidi="es-ES"/>
          </w:rPr>
          <w:t xml:space="preserve">INFORME </w:t>
        </w:r>
        <w:r w:rsidR="00FF5CAE">
          <w:rPr>
            <w:lang w:bidi="es-ES"/>
          </w:rPr>
          <w:t>FIN</w:t>
        </w:r>
        <w:r w:rsidR="00952BAD">
          <w:rPr>
            <w:lang w:bidi="es-ES"/>
          </w:rPr>
          <w:t>AL</w:t>
        </w:r>
        <w:r w:rsidRPr="00F331A4" w:rsidR="00F331A4">
          <w:rPr>
            <w:lang w:bidi="es-ES"/>
          </w:rPr>
          <w:t xml:space="preserve"> </w:t>
        </w:r>
        <w:r w:rsidR="009853FF">
          <w:rPr>
            <w:lang w:bidi="es-ES"/>
          </w:rPr>
          <w:t xml:space="preserve">– </w:t>
        </w:r>
        <w:r w:rsidR="00094515">
          <w:rPr>
            <w:lang w:bidi="es-ES"/>
          </w:rPr>
          <w:t>PLATAFORMA DIBUJANTE</w:t>
        </w:r>
        <w:r w:rsidRPr="00F331A4" w:rsidR="00F331A4">
          <w:rPr>
            <w:lang w:bidi="es-ES"/>
          </w:rPr>
          <w:tab/>
        </w:r>
      </w:sdtContent>
    </w:sdt>
    <w:r w:rsidR="005D3A03">
      <w:rPr>
        <w:rStyle w:val="Strong"/>
        <w:lang w:bidi="es-ES"/>
      </w:rPr>
      <w:ptab w:alignment="right" w:relativeTo="margin" w:leader="none"/>
    </w:r>
  </w:p>
</w:hdr>
</file>

<file path=word/intelligence2.xml><?xml version="1.0" encoding="utf-8"?>
<int2:intelligence xmlns:int2="http://schemas.microsoft.com/office/intelligence/2020/intelligence" xmlns:oel="http://schemas.microsoft.com/office/2019/extlst">
  <int2:observations>
    <int2:textHash int2:hashCode="5vsGIQ+vwC/XR5" int2:id="EsfUmaUG">
      <int2:state int2:value="Rejected" int2:type="AugLoop_Text_Critique"/>
    </int2:textHash>
    <int2:textHash int2:hashCode="FGcsknz0sihSmI" int2:id="HcbaBHOk">
      <int2:state int2:value="Rejected" int2:type="AugLoop_Text_Critique"/>
    </int2:textHash>
    <int2:textHash int2:hashCode="6p/7brSl8Wf2op" int2:id="KB11hQeV">
      <int2:state int2:value="Rejected" int2:type="AugLoop_Text_Critique"/>
    </int2:textHash>
    <int2:textHash int2:hashCode="36n1CORQ/BUTg6" int2:id="aBFaKWWV">
      <int2:state int2:value="Rejected" int2:type="AugLoop_Text_Critique"/>
    </int2:textHash>
    <int2:textHash int2:hashCode="YT4V//Zok7AQg3" int2:id="bcPSvjqL">
      <int2:state int2:value="Rejected" int2:type="AugLoop_Text_Critique"/>
    </int2:textHash>
    <int2:textHash int2:hashCode="Axg/PL6L1fZT/Q" int2:id="c54G6Pm1">
      <int2:state int2:value="Rejected" int2:type="AugLoop_Text_Critique"/>
    </int2:textHash>
    <int2:textHash int2:hashCode="HgHSFbwJjn9SJc" int2:id="d6fhXN2K">
      <int2:state int2:value="Rejected" int2:type="AugLoop_Text_Critique"/>
    </int2:textHash>
    <int2:textHash int2:hashCode="d4I5FnfDbw8Odz" int2:id="gWYqfdR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hint="default" w:ascii="Symbol" w:hAnsi="Symbol"/>
      </w:rPr>
    </w:lvl>
  </w:abstractNum>
  <w:abstractNum w:abstractNumId="10" w15:restartNumberingAfterBreak="0">
    <w:nsid w:val="0850102E"/>
    <w:multiLevelType w:val="hybridMultilevel"/>
    <w:tmpl w:val="B55AD200"/>
    <w:lvl w:ilvl="0" w:tplc="2C0A0001">
      <w:start w:val="1"/>
      <w:numFmt w:val="bullet"/>
      <w:lvlText w:val=""/>
      <w:lvlJc w:val="left"/>
      <w:pPr>
        <w:ind w:left="720" w:hanging="360"/>
      </w:pPr>
      <w:rPr>
        <w:rFonts w:hint="default" w:ascii="Symbol" w:hAnsi="Symbol"/>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11" w15:restartNumberingAfterBreak="0">
    <w:nsid w:val="0E900C17"/>
    <w:multiLevelType w:val="hybridMultilevel"/>
    <w:tmpl w:val="FFFFFFFF"/>
    <w:lvl w:ilvl="0" w:tplc="070A6618">
      <w:start w:val="1"/>
      <w:numFmt w:val="bullet"/>
      <w:lvlText w:val=""/>
      <w:lvlJc w:val="left"/>
      <w:pPr>
        <w:ind w:left="1440" w:hanging="360"/>
      </w:pPr>
      <w:rPr>
        <w:rFonts w:hint="default" w:ascii="Symbol" w:hAnsi="Symbol"/>
      </w:rPr>
    </w:lvl>
    <w:lvl w:ilvl="1" w:tplc="26FC099C">
      <w:start w:val="1"/>
      <w:numFmt w:val="bullet"/>
      <w:lvlText w:val="o"/>
      <w:lvlJc w:val="left"/>
      <w:pPr>
        <w:ind w:left="1800" w:hanging="360"/>
      </w:pPr>
      <w:rPr>
        <w:rFonts w:hint="default" w:ascii="Courier New" w:hAnsi="Courier New"/>
      </w:rPr>
    </w:lvl>
    <w:lvl w:ilvl="2" w:tplc="28E8B61A">
      <w:start w:val="1"/>
      <w:numFmt w:val="bullet"/>
      <w:lvlText w:val=""/>
      <w:lvlJc w:val="left"/>
      <w:pPr>
        <w:ind w:left="2520" w:hanging="360"/>
      </w:pPr>
      <w:rPr>
        <w:rFonts w:hint="default" w:ascii="Wingdings" w:hAnsi="Wingdings"/>
      </w:rPr>
    </w:lvl>
    <w:lvl w:ilvl="3" w:tplc="956AB2FC">
      <w:start w:val="1"/>
      <w:numFmt w:val="bullet"/>
      <w:lvlText w:val=""/>
      <w:lvlJc w:val="left"/>
      <w:pPr>
        <w:ind w:left="3240" w:hanging="360"/>
      </w:pPr>
      <w:rPr>
        <w:rFonts w:hint="default" w:ascii="Symbol" w:hAnsi="Symbol"/>
      </w:rPr>
    </w:lvl>
    <w:lvl w:ilvl="4" w:tplc="FC224878">
      <w:start w:val="1"/>
      <w:numFmt w:val="bullet"/>
      <w:lvlText w:val="o"/>
      <w:lvlJc w:val="left"/>
      <w:pPr>
        <w:ind w:left="3960" w:hanging="360"/>
      </w:pPr>
      <w:rPr>
        <w:rFonts w:hint="default" w:ascii="Courier New" w:hAnsi="Courier New"/>
      </w:rPr>
    </w:lvl>
    <w:lvl w:ilvl="5" w:tplc="813421C8">
      <w:start w:val="1"/>
      <w:numFmt w:val="bullet"/>
      <w:lvlText w:val=""/>
      <w:lvlJc w:val="left"/>
      <w:pPr>
        <w:ind w:left="4680" w:hanging="360"/>
      </w:pPr>
      <w:rPr>
        <w:rFonts w:hint="default" w:ascii="Wingdings" w:hAnsi="Wingdings"/>
      </w:rPr>
    </w:lvl>
    <w:lvl w:ilvl="6" w:tplc="3D5EB8C8">
      <w:start w:val="1"/>
      <w:numFmt w:val="bullet"/>
      <w:lvlText w:val=""/>
      <w:lvlJc w:val="left"/>
      <w:pPr>
        <w:ind w:left="5400" w:hanging="360"/>
      </w:pPr>
      <w:rPr>
        <w:rFonts w:hint="default" w:ascii="Symbol" w:hAnsi="Symbol"/>
      </w:rPr>
    </w:lvl>
    <w:lvl w:ilvl="7" w:tplc="4FA8308E">
      <w:start w:val="1"/>
      <w:numFmt w:val="bullet"/>
      <w:lvlText w:val="o"/>
      <w:lvlJc w:val="left"/>
      <w:pPr>
        <w:ind w:left="6120" w:hanging="360"/>
      </w:pPr>
      <w:rPr>
        <w:rFonts w:hint="default" w:ascii="Courier New" w:hAnsi="Courier New"/>
      </w:rPr>
    </w:lvl>
    <w:lvl w:ilvl="8" w:tplc="27B23D14">
      <w:start w:val="1"/>
      <w:numFmt w:val="bullet"/>
      <w:lvlText w:val=""/>
      <w:lvlJc w:val="left"/>
      <w:pPr>
        <w:ind w:left="6840" w:hanging="360"/>
      </w:pPr>
      <w:rPr>
        <w:rFonts w:hint="default" w:ascii="Wingdings" w:hAnsi="Wingdings"/>
      </w:rPr>
    </w:lvl>
  </w:abstractNum>
  <w:abstractNum w:abstractNumId="12" w15:restartNumberingAfterBreak="0">
    <w:nsid w:val="11E0697F"/>
    <w:multiLevelType w:val="hybridMultilevel"/>
    <w:tmpl w:val="2272E422"/>
    <w:lvl w:ilvl="0" w:tplc="269A6EB2">
      <w:numFmt w:val="bullet"/>
      <w:lvlText w:val="-"/>
      <w:lvlJc w:val="left"/>
      <w:pPr>
        <w:ind w:left="1080" w:hanging="360"/>
      </w:pPr>
      <w:rPr>
        <w:rFonts w:hint="default" w:ascii="Times New Roman" w:hAnsi="Times New Roman" w:cs="Times New Roman" w:eastAsiaTheme="minorEastAsia"/>
      </w:rPr>
    </w:lvl>
    <w:lvl w:ilvl="1" w:tplc="2C0A0003" w:tentative="1">
      <w:start w:val="1"/>
      <w:numFmt w:val="bullet"/>
      <w:lvlText w:val="o"/>
      <w:lvlJc w:val="left"/>
      <w:pPr>
        <w:ind w:left="1800" w:hanging="360"/>
      </w:pPr>
      <w:rPr>
        <w:rFonts w:hint="default" w:ascii="Courier New" w:hAnsi="Courier New" w:cs="Courier New"/>
      </w:rPr>
    </w:lvl>
    <w:lvl w:ilvl="2" w:tplc="2C0A0005" w:tentative="1">
      <w:start w:val="1"/>
      <w:numFmt w:val="bullet"/>
      <w:lvlText w:val=""/>
      <w:lvlJc w:val="left"/>
      <w:pPr>
        <w:ind w:left="2520" w:hanging="360"/>
      </w:pPr>
      <w:rPr>
        <w:rFonts w:hint="default" w:ascii="Wingdings" w:hAnsi="Wingdings"/>
      </w:rPr>
    </w:lvl>
    <w:lvl w:ilvl="3" w:tplc="2C0A0001" w:tentative="1">
      <w:start w:val="1"/>
      <w:numFmt w:val="bullet"/>
      <w:lvlText w:val=""/>
      <w:lvlJc w:val="left"/>
      <w:pPr>
        <w:ind w:left="3240" w:hanging="360"/>
      </w:pPr>
      <w:rPr>
        <w:rFonts w:hint="default" w:ascii="Symbol" w:hAnsi="Symbol"/>
      </w:rPr>
    </w:lvl>
    <w:lvl w:ilvl="4" w:tplc="2C0A0003" w:tentative="1">
      <w:start w:val="1"/>
      <w:numFmt w:val="bullet"/>
      <w:lvlText w:val="o"/>
      <w:lvlJc w:val="left"/>
      <w:pPr>
        <w:ind w:left="3960" w:hanging="360"/>
      </w:pPr>
      <w:rPr>
        <w:rFonts w:hint="default" w:ascii="Courier New" w:hAnsi="Courier New" w:cs="Courier New"/>
      </w:rPr>
    </w:lvl>
    <w:lvl w:ilvl="5" w:tplc="2C0A0005" w:tentative="1">
      <w:start w:val="1"/>
      <w:numFmt w:val="bullet"/>
      <w:lvlText w:val=""/>
      <w:lvlJc w:val="left"/>
      <w:pPr>
        <w:ind w:left="4680" w:hanging="360"/>
      </w:pPr>
      <w:rPr>
        <w:rFonts w:hint="default" w:ascii="Wingdings" w:hAnsi="Wingdings"/>
      </w:rPr>
    </w:lvl>
    <w:lvl w:ilvl="6" w:tplc="2C0A0001" w:tentative="1">
      <w:start w:val="1"/>
      <w:numFmt w:val="bullet"/>
      <w:lvlText w:val=""/>
      <w:lvlJc w:val="left"/>
      <w:pPr>
        <w:ind w:left="5400" w:hanging="360"/>
      </w:pPr>
      <w:rPr>
        <w:rFonts w:hint="default" w:ascii="Symbol" w:hAnsi="Symbol"/>
      </w:rPr>
    </w:lvl>
    <w:lvl w:ilvl="7" w:tplc="2C0A0003" w:tentative="1">
      <w:start w:val="1"/>
      <w:numFmt w:val="bullet"/>
      <w:lvlText w:val="o"/>
      <w:lvlJc w:val="left"/>
      <w:pPr>
        <w:ind w:left="6120" w:hanging="360"/>
      </w:pPr>
      <w:rPr>
        <w:rFonts w:hint="default" w:ascii="Courier New" w:hAnsi="Courier New" w:cs="Courier New"/>
      </w:rPr>
    </w:lvl>
    <w:lvl w:ilvl="8" w:tplc="2C0A0005" w:tentative="1">
      <w:start w:val="1"/>
      <w:numFmt w:val="bullet"/>
      <w:lvlText w:val=""/>
      <w:lvlJc w:val="left"/>
      <w:pPr>
        <w:ind w:left="6840" w:hanging="360"/>
      </w:pPr>
      <w:rPr>
        <w:rFonts w:hint="default" w:ascii="Wingdings" w:hAnsi="Wingdings"/>
      </w:rPr>
    </w:lvl>
  </w:abstractNum>
  <w:abstractNum w:abstractNumId="13" w15:restartNumberingAfterBreak="0">
    <w:nsid w:val="1B8B6C03"/>
    <w:multiLevelType w:val="hybridMultilevel"/>
    <w:tmpl w:val="F8D0FF48"/>
    <w:lvl w:ilvl="0" w:tplc="2C0A0001">
      <w:start w:val="1"/>
      <w:numFmt w:val="bullet"/>
      <w:lvlText w:val=""/>
      <w:lvlJc w:val="left"/>
      <w:pPr>
        <w:ind w:left="2160" w:hanging="360"/>
      </w:pPr>
      <w:rPr>
        <w:rFonts w:hint="default" w:ascii="Symbol" w:hAnsi="Symbol"/>
      </w:rPr>
    </w:lvl>
    <w:lvl w:ilvl="1" w:tplc="2C0A0003" w:tentative="1">
      <w:start w:val="1"/>
      <w:numFmt w:val="bullet"/>
      <w:lvlText w:val="o"/>
      <w:lvlJc w:val="left"/>
      <w:pPr>
        <w:ind w:left="2880" w:hanging="360"/>
      </w:pPr>
      <w:rPr>
        <w:rFonts w:hint="default" w:ascii="Courier New" w:hAnsi="Courier New" w:cs="Courier New"/>
      </w:rPr>
    </w:lvl>
    <w:lvl w:ilvl="2" w:tplc="2C0A0005" w:tentative="1">
      <w:start w:val="1"/>
      <w:numFmt w:val="bullet"/>
      <w:lvlText w:val=""/>
      <w:lvlJc w:val="left"/>
      <w:pPr>
        <w:ind w:left="3600" w:hanging="360"/>
      </w:pPr>
      <w:rPr>
        <w:rFonts w:hint="default" w:ascii="Wingdings" w:hAnsi="Wingdings"/>
      </w:rPr>
    </w:lvl>
    <w:lvl w:ilvl="3" w:tplc="2C0A0001" w:tentative="1">
      <w:start w:val="1"/>
      <w:numFmt w:val="bullet"/>
      <w:lvlText w:val=""/>
      <w:lvlJc w:val="left"/>
      <w:pPr>
        <w:ind w:left="4320" w:hanging="360"/>
      </w:pPr>
      <w:rPr>
        <w:rFonts w:hint="default" w:ascii="Symbol" w:hAnsi="Symbol"/>
      </w:rPr>
    </w:lvl>
    <w:lvl w:ilvl="4" w:tplc="2C0A0003" w:tentative="1">
      <w:start w:val="1"/>
      <w:numFmt w:val="bullet"/>
      <w:lvlText w:val="o"/>
      <w:lvlJc w:val="left"/>
      <w:pPr>
        <w:ind w:left="5040" w:hanging="360"/>
      </w:pPr>
      <w:rPr>
        <w:rFonts w:hint="default" w:ascii="Courier New" w:hAnsi="Courier New" w:cs="Courier New"/>
      </w:rPr>
    </w:lvl>
    <w:lvl w:ilvl="5" w:tplc="2C0A0005" w:tentative="1">
      <w:start w:val="1"/>
      <w:numFmt w:val="bullet"/>
      <w:lvlText w:val=""/>
      <w:lvlJc w:val="left"/>
      <w:pPr>
        <w:ind w:left="5760" w:hanging="360"/>
      </w:pPr>
      <w:rPr>
        <w:rFonts w:hint="default" w:ascii="Wingdings" w:hAnsi="Wingdings"/>
      </w:rPr>
    </w:lvl>
    <w:lvl w:ilvl="6" w:tplc="2C0A0001" w:tentative="1">
      <w:start w:val="1"/>
      <w:numFmt w:val="bullet"/>
      <w:lvlText w:val=""/>
      <w:lvlJc w:val="left"/>
      <w:pPr>
        <w:ind w:left="6480" w:hanging="360"/>
      </w:pPr>
      <w:rPr>
        <w:rFonts w:hint="default" w:ascii="Symbol" w:hAnsi="Symbol"/>
      </w:rPr>
    </w:lvl>
    <w:lvl w:ilvl="7" w:tplc="2C0A0003" w:tentative="1">
      <w:start w:val="1"/>
      <w:numFmt w:val="bullet"/>
      <w:lvlText w:val="o"/>
      <w:lvlJc w:val="left"/>
      <w:pPr>
        <w:ind w:left="7200" w:hanging="360"/>
      </w:pPr>
      <w:rPr>
        <w:rFonts w:hint="default" w:ascii="Courier New" w:hAnsi="Courier New" w:cs="Courier New"/>
      </w:rPr>
    </w:lvl>
    <w:lvl w:ilvl="8" w:tplc="2C0A0005" w:tentative="1">
      <w:start w:val="1"/>
      <w:numFmt w:val="bullet"/>
      <w:lvlText w:val=""/>
      <w:lvlJc w:val="left"/>
      <w:pPr>
        <w:ind w:left="7920" w:hanging="360"/>
      </w:pPr>
      <w:rPr>
        <w:rFonts w:hint="default" w:ascii="Wingdings" w:hAnsi="Wingdings"/>
      </w:rPr>
    </w:lvl>
  </w:abstractNum>
  <w:abstractNum w:abstractNumId="14" w15:restartNumberingAfterBreak="0">
    <w:nsid w:val="1C714167"/>
    <w:multiLevelType w:val="hybridMultilevel"/>
    <w:tmpl w:val="E0328238"/>
    <w:lvl w:ilvl="0" w:tplc="2C0A0001">
      <w:start w:val="1"/>
      <w:numFmt w:val="bullet"/>
      <w:lvlText w:val=""/>
      <w:lvlJc w:val="left"/>
      <w:pPr>
        <w:ind w:left="1440" w:hanging="360"/>
      </w:pPr>
      <w:rPr>
        <w:rFonts w:hint="default" w:ascii="Symbol" w:hAnsi="Symbol"/>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5" w15:restartNumberingAfterBreak="0">
    <w:nsid w:val="1DA5A2E1"/>
    <w:multiLevelType w:val="multilevel"/>
    <w:tmpl w:val="50F65FDA"/>
    <w:lvl w:ilvl="0">
      <w:start w:val="1"/>
      <w:numFmt w:val="decimal"/>
      <w:lvlText w:val="%1."/>
      <w:lvlJc w:val="left"/>
      <w:pPr>
        <w:ind w:left="720" w:hanging="360"/>
      </w:pPr>
    </w:lvl>
    <w:lvl w:ilvl="1">
      <w:start w:val="1"/>
      <w:numFmt w:val="decimal"/>
      <w:lvlText w:val="%2."/>
      <w:lvlJc w:val="left"/>
      <w:pPr>
        <w:ind w:left="1440" w:hanging="360"/>
      </w:pPr>
      <w:rPr>
        <w:rFonts w:ascii="Times New Roman" w:hAnsi="Times New Roman" w:eastAsia="Times New Roman" w:cs="Times New Roman"/>
      </w:r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E7AAAB3"/>
    <w:multiLevelType w:val="hybridMultilevel"/>
    <w:tmpl w:val="FFFFFFFF"/>
    <w:lvl w:ilvl="0" w:tplc="C3FC4946">
      <w:start w:val="1"/>
      <w:numFmt w:val="bullet"/>
      <w:lvlText w:val=""/>
      <w:lvlJc w:val="left"/>
      <w:pPr>
        <w:ind w:left="720" w:hanging="360"/>
      </w:pPr>
      <w:rPr>
        <w:rFonts w:hint="default" w:ascii="Symbol" w:hAnsi="Symbol"/>
      </w:rPr>
    </w:lvl>
    <w:lvl w:ilvl="1" w:tplc="6AEC74B2">
      <w:start w:val="1"/>
      <w:numFmt w:val="bullet"/>
      <w:lvlText w:val="o"/>
      <w:lvlJc w:val="left"/>
      <w:pPr>
        <w:ind w:left="1440" w:hanging="360"/>
      </w:pPr>
      <w:rPr>
        <w:rFonts w:hint="default" w:ascii="Courier New" w:hAnsi="Courier New"/>
      </w:rPr>
    </w:lvl>
    <w:lvl w:ilvl="2" w:tplc="5804F77E">
      <w:start w:val="1"/>
      <w:numFmt w:val="bullet"/>
      <w:lvlText w:val=""/>
      <w:lvlJc w:val="left"/>
      <w:pPr>
        <w:ind w:left="2160" w:hanging="360"/>
      </w:pPr>
      <w:rPr>
        <w:rFonts w:hint="default" w:ascii="Wingdings" w:hAnsi="Wingdings"/>
      </w:rPr>
    </w:lvl>
    <w:lvl w:ilvl="3" w:tplc="2DA4482C">
      <w:start w:val="1"/>
      <w:numFmt w:val="bullet"/>
      <w:lvlText w:val=""/>
      <w:lvlJc w:val="left"/>
      <w:pPr>
        <w:ind w:left="2880" w:hanging="360"/>
      </w:pPr>
      <w:rPr>
        <w:rFonts w:hint="default" w:ascii="Symbol" w:hAnsi="Symbol"/>
      </w:rPr>
    </w:lvl>
    <w:lvl w:ilvl="4" w:tplc="3B9ACC08">
      <w:start w:val="1"/>
      <w:numFmt w:val="bullet"/>
      <w:lvlText w:val="o"/>
      <w:lvlJc w:val="left"/>
      <w:pPr>
        <w:ind w:left="3600" w:hanging="360"/>
      </w:pPr>
      <w:rPr>
        <w:rFonts w:hint="default" w:ascii="Courier New" w:hAnsi="Courier New"/>
      </w:rPr>
    </w:lvl>
    <w:lvl w:ilvl="5" w:tplc="DD9082D0">
      <w:start w:val="1"/>
      <w:numFmt w:val="bullet"/>
      <w:lvlText w:val=""/>
      <w:lvlJc w:val="left"/>
      <w:pPr>
        <w:ind w:left="4320" w:hanging="360"/>
      </w:pPr>
      <w:rPr>
        <w:rFonts w:hint="default" w:ascii="Wingdings" w:hAnsi="Wingdings"/>
      </w:rPr>
    </w:lvl>
    <w:lvl w:ilvl="6" w:tplc="C7C44BFE">
      <w:start w:val="1"/>
      <w:numFmt w:val="bullet"/>
      <w:lvlText w:val=""/>
      <w:lvlJc w:val="left"/>
      <w:pPr>
        <w:ind w:left="5040" w:hanging="360"/>
      </w:pPr>
      <w:rPr>
        <w:rFonts w:hint="default" w:ascii="Symbol" w:hAnsi="Symbol"/>
      </w:rPr>
    </w:lvl>
    <w:lvl w:ilvl="7" w:tplc="E12E3BC8">
      <w:start w:val="1"/>
      <w:numFmt w:val="bullet"/>
      <w:lvlText w:val="o"/>
      <w:lvlJc w:val="left"/>
      <w:pPr>
        <w:ind w:left="5760" w:hanging="360"/>
      </w:pPr>
      <w:rPr>
        <w:rFonts w:hint="default" w:ascii="Courier New" w:hAnsi="Courier New"/>
      </w:rPr>
    </w:lvl>
    <w:lvl w:ilvl="8" w:tplc="F9468F9A">
      <w:start w:val="1"/>
      <w:numFmt w:val="bullet"/>
      <w:lvlText w:val=""/>
      <w:lvlJc w:val="left"/>
      <w:pPr>
        <w:ind w:left="6480" w:hanging="360"/>
      </w:pPr>
      <w:rPr>
        <w:rFonts w:hint="default" w:ascii="Wingdings" w:hAnsi="Wingdings"/>
      </w:rPr>
    </w:lvl>
  </w:abstractNum>
  <w:abstractNum w:abstractNumId="17" w15:restartNumberingAfterBreak="0">
    <w:nsid w:val="2BA1BDDE"/>
    <w:multiLevelType w:val="hybridMultilevel"/>
    <w:tmpl w:val="FFFFFFFF"/>
    <w:lvl w:ilvl="0" w:tplc="D234ADEC">
      <w:start w:val="1"/>
      <w:numFmt w:val="bullet"/>
      <w:lvlText w:val=""/>
      <w:lvlJc w:val="left"/>
      <w:pPr>
        <w:ind w:left="1080" w:hanging="360"/>
      </w:pPr>
      <w:rPr>
        <w:rFonts w:hint="default" w:ascii="Symbol" w:hAnsi="Symbol"/>
      </w:rPr>
    </w:lvl>
    <w:lvl w:ilvl="1" w:tplc="EB687696">
      <w:start w:val="1"/>
      <w:numFmt w:val="bullet"/>
      <w:lvlText w:val="o"/>
      <w:lvlJc w:val="left"/>
      <w:pPr>
        <w:ind w:left="1800" w:hanging="360"/>
      </w:pPr>
      <w:rPr>
        <w:rFonts w:hint="default" w:ascii="Courier New" w:hAnsi="Courier New"/>
      </w:rPr>
    </w:lvl>
    <w:lvl w:ilvl="2" w:tplc="E97A6A4E">
      <w:start w:val="1"/>
      <w:numFmt w:val="bullet"/>
      <w:lvlText w:val=""/>
      <w:lvlJc w:val="left"/>
      <w:pPr>
        <w:ind w:left="2520" w:hanging="360"/>
      </w:pPr>
      <w:rPr>
        <w:rFonts w:hint="default" w:ascii="Wingdings" w:hAnsi="Wingdings"/>
      </w:rPr>
    </w:lvl>
    <w:lvl w:ilvl="3" w:tplc="C9762B28">
      <w:start w:val="1"/>
      <w:numFmt w:val="bullet"/>
      <w:lvlText w:val=""/>
      <w:lvlJc w:val="left"/>
      <w:pPr>
        <w:ind w:left="3240" w:hanging="360"/>
      </w:pPr>
      <w:rPr>
        <w:rFonts w:hint="default" w:ascii="Symbol" w:hAnsi="Symbol"/>
      </w:rPr>
    </w:lvl>
    <w:lvl w:ilvl="4" w:tplc="FACCF292">
      <w:start w:val="1"/>
      <w:numFmt w:val="bullet"/>
      <w:lvlText w:val="o"/>
      <w:lvlJc w:val="left"/>
      <w:pPr>
        <w:ind w:left="3960" w:hanging="360"/>
      </w:pPr>
      <w:rPr>
        <w:rFonts w:hint="default" w:ascii="Courier New" w:hAnsi="Courier New"/>
      </w:rPr>
    </w:lvl>
    <w:lvl w:ilvl="5" w:tplc="7130BE32">
      <w:start w:val="1"/>
      <w:numFmt w:val="bullet"/>
      <w:lvlText w:val=""/>
      <w:lvlJc w:val="left"/>
      <w:pPr>
        <w:ind w:left="4680" w:hanging="360"/>
      </w:pPr>
      <w:rPr>
        <w:rFonts w:hint="default" w:ascii="Wingdings" w:hAnsi="Wingdings"/>
      </w:rPr>
    </w:lvl>
    <w:lvl w:ilvl="6" w:tplc="3F1686EE">
      <w:start w:val="1"/>
      <w:numFmt w:val="bullet"/>
      <w:lvlText w:val=""/>
      <w:lvlJc w:val="left"/>
      <w:pPr>
        <w:ind w:left="5400" w:hanging="360"/>
      </w:pPr>
      <w:rPr>
        <w:rFonts w:hint="default" w:ascii="Symbol" w:hAnsi="Symbol"/>
      </w:rPr>
    </w:lvl>
    <w:lvl w:ilvl="7" w:tplc="F49C9D14">
      <w:start w:val="1"/>
      <w:numFmt w:val="bullet"/>
      <w:lvlText w:val="o"/>
      <w:lvlJc w:val="left"/>
      <w:pPr>
        <w:ind w:left="6120" w:hanging="360"/>
      </w:pPr>
      <w:rPr>
        <w:rFonts w:hint="default" w:ascii="Courier New" w:hAnsi="Courier New"/>
      </w:rPr>
    </w:lvl>
    <w:lvl w:ilvl="8" w:tplc="A40E399C">
      <w:start w:val="1"/>
      <w:numFmt w:val="bullet"/>
      <w:lvlText w:val=""/>
      <w:lvlJc w:val="left"/>
      <w:pPr>
        <w:ind w:left="6840" w:hanging="360"/>
      </w:pPr>
      <w:rPr>
        <w:rFonts w:hint="default" w:ascii="Wingdings" w:hAnsi="Wingdings"/>
      </w:rPr>
    </w:lvl>
  </w:abstractNum>
  <w:abstractNum w:abstractNumId="18" w15:restartNumberingAfterBreak="0">
    <w:nsid w:val="2CB73301"/>
    <w:multiLevelType w:val="hybridMultilevel"/>
    <w:tmpl w:val="99001E74"/>
    <w:lvl w:ilvl="0" w:tplc="2C0A0001">
      <w:start w:val="1"/>
      <w:numFmt w:val="bullet"/>
      <w:lvlText w:val=""/>
      <w:lvlJc w:val="left"/>
      <w:pPr>
        <w:ind w:left="1440" w:hanging="360"/>
      </w:pPr>
      <w:rPr>
        <w:rFonts w:hint="default" w:ascii="Symbol" w:hAnsi="Symbol"/>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9" w15:restartNumberingAfterBreak="0">
    <w:nsid w:val="2F4D126F"/>
    <w:multiLevelType w:val="hybridMultilevel"/>
    <w:tmpl w:val="FFFFFFFF"/>
    <w:lvl w:ilvl="0" w:tplc="2BDA9A4E">
      <w:start w:val="1"/>
      <w:numFmt w:val="bullet"/>
      <w:lvlText w:val=""/>
      <w:lvlJc w:val="left"/>
      <w:pPr>
        <w:ind w:left="1080" w:hanging="360"/>
      </w:pPr>
      <w:rPr>
        <w:rFonts w:hint="default" w:ascii="Symbol" w:hAnsi="Symbol"/>
      </w:rPr>
    </w:lvl>
    <w:lvl w:ilvl="1" w:tplc="0A629346">
      <w:start w:val="1"/>
      <w:numFmt w:val="bullet"/>
      <w:lvlText w:val="o"/>
      <w:lvlJc w:val="left"/>
      <w:pPr>
        <w:ind w:left="1800" w:hanging="360"/>
      </w:pPr>
      <w:rPr>
        <w:rFonts w:hint="default" w:ascii="Courier New" w:hAnsi="Courier New"/>
      </w:rPr>
    </w:lvl>
    <w:lvl w:ilvl="2" w:tplc="75C8DEA0">
      <w:start w:val="1"/>
      <w:numFmt w:val="bullet"/>
      <w:lvlText w:val=""/>
      <w:lvlJc w:val="left"/>
      <w:pPr>
        <w:ind w:left="2520" w:hanging="360"/>
      </w:pPr>
      <w:rPr>
        <w:rFonts w:hint="default" w:ascii="Wingdings" w:hAnsi="Wingdings"/>
      </w:rPr>
    </w:lvl>
    <w:lvl w:ilvl="3" w:tplc="60F06CEA">
      <w:start w:val="1"/>
      <w:numFmt w:val="bullet"/>
      <w:lvlText w:val=""/>
      <w:lvlJc w:val="left"/>
      <w:pPr>
        <w:ind w:left="3240" w:hanging="360"/>
      </w:pPr>
      <w:rPr>
        <w:rFonts w:hint="default" w:ascii="Symbol" w:hAnsi="Symbol"/>
      </w:rPr>
    </w:lvl>
    <w:lvl w:ilvl="4" w:tplc="D2EC34E2">
      <w:start w:val="1"/>
      <w:numFmt w:val="bullet"/>
      <w:lvlText w:val="o"/>
      <w:lvlJc w:val="left"/>
      <w:pPr>
        <w:ind w:left="3960" w:hanging="360"/>
      </w:pPr>
      <w:rPr>
        <w:rFonts w:hint="default" w:ascii="Courier New" w:hAnsi="Courier New"/>
      </w:rPr>
    </w:lvl>
    <w:lvl w:ilvl="5" w:tplc="45CC2BDE">
      <w:start w:val="1"/>
      <w:numFmt w:val="bullet"/>
      <w:lvlText w:val=""/>
      <w:lvlJc w:val="left"/>
      <w:pPr>
        <w:ind w:left="4680" w:hanging="360"/>
      </w:pPr>
      <w:rPr>
        <w:rFonts w:hint="default" w:ascii="Wingdings" w:hAnsi="Wingdings"/>
      </w:rPr>
    </w:lvl>
    <w:lvl w:ilvl="6" w:tplc="69C2A99C">
      <w:start w:val="1"/>
      <w:numFmt w:val="bullet"/>
      <w:lvlText w:val=""/>
      <w:lvlJc w:val="left"/>
      <w:pPr>
        <w:ind w:left="5400" w:hanging="360"/>
      </w:pPr>
      <w:rPr>
        <w:rFonts w:hint="default" w:ascii="Symbol" w:hAnsi="Symbol"/>
      </w:rPr>
    </w:lvl>
    <w:lvl w:ilvl="7" w:tplc="46221410">
      <w:start w:val="1"/>
      <w:numFmt w:val="bullet"/>
      <w:lvlText w:val="o"/>
      <w:lvlJc w:val="left"/>
      <w:pPr>
        <w:ind w:left="6120" w:hanging="360"/>
      </w:pPr>
      <w:rPr>
        <w:rFonts w:hint="default" w:ascii="Courier New" w:hAnsi="Courier New"/>
      </w:rPr>
    </w:lvl>
    <w:lvl w:ilvl="8" w:tplc="2C229DD2">
      <w:start w:val="1"/>
      <w:numFmt w:val="bullet"/>
      <w:lvlText w:val=""/>
      <w:lvlJc w:val="left"/>
      <w:pPr>
        <w:ind w:left="6840" w:hanging="360"/>
      </w:pPr>
      <w:rPr>
        <w:rFonts w:hint="default" w:ascii="Wingdings" w:hAnsi="Wingdings"/>
      </w:rPr>
    </w:lvl>
  </w:abstractNum>
  <w:abstractNum w:abstractNumId="20" w15:restartNumberingAfterBreak="0">
    <w:nsid w:val="331A3A27"/>
    <w:multiLevelType w:val="hybridMultilevel"/>
    <w:tmpl w:val="6BE216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3B1756CE"/>
    <w:multiLevelType w:val="hybridMultilevel"/>
    <w:tmpl w:val="FFFFFFFF"/>
    <w:lvl w:ilvl="0" w:tplc="6D667EE2">
      <w:start w:val="1"/>
      <w:numFmt w:val="bullet"/>
      <w:lvlText w:val="-"/>
      <w:lvlJc w:val="left"/>
      <w:pPr>
        <w:ind w:left="1080" w:hanging="360"/>
      </w:pPr>
      <w:rPr>
        <w:rFonts w:hint="default" w:ascii="Aptos" w:hAnsi="Aptos"/>
      </w:rPr>
    </w:lvl>
    <w:lvl w:ilvl="1" w:tplc="0B8E9108">
      <w:start w:val="1"/>
      <w:numFmt w:val="bullet"/>
      <w:lvlText w:val="o"/>
      <w:lvlJc w:val="left"/>
      <w:pPr>
        <w:ind w:left="1800" w:hanging="360"/>
      </w:pPr>
      <w:rPr>
        <w:rFonts w:hint="default" w:ascii="Courier New" w:hAnsi="Courier New"/>
      </w:rPr>
    </w:lvl>
    <w:lvl w:ilvl="2" w:tplc="66008CB6">
      <w:start w:val="1"/>
      <w:numFmt w:val="bullet"/>
      <w:lvlText w:val=""/>
      <w:lvlJc w:val="left"/>
      <w:pPr>
        <w:ind w:left="2520" w:hanging="360"/>
      </w:pPr>
      <w:rPr>
        <w:rFonts w:hint="default" w:ascii="Wingdings" w:hAnsi="Wingdings"/>
      </w:rPr>
    </w:lvl>
    <w:lvl w:ilvl="3" w:tplc="B922EF66">
      <w:start w:val="1"/>
      <w:numFmt w:val="bullet"/>
      <w:lvlText w:val=""/>
      <w:lvlJc w:val="left"/>
      <w:pPr>
        <w:ind w:left="3240" w:hanging="360"/>
      </w:pPr>
      <w:rPr>
        <w:rFonts w:hint="default" w:ascii="Symbol" w:hAnsi="Symbol"/>
      </w:rPr>
    </w:lvl>
    <w:lvl w:ilvl="4" w:tplc="D5887B52">
      <w:start w:val="1"/>
      <w:numFmt w:val="bullet"/>
      <w:lvlText w:val="o"/>
      <w:lvlJc w:val="left"/>
      <w:pPr>
        <w:ind w:left="3960" w:hanging="360"/>
      </w:pPr>
      <w:rPr>
        <w:rFonts w:hint="default" w:ascii="Courier New" w:hAnsi="Courier New"/>
      </w:rPr>
    </w:lvl>
    <w:lvl w:ilvl="5" w:tplc="5BA0A246">
      <w:start w:val="1"/>
      <w:numFmt w:val="bullet"/>
      <w:lvlText w:val=""/>
      <w:lvlJc w:val="left"/>
      <w:pPr>
        <w:ind w:left="4680" w:hanging="360"/>
      </w:pPr>
      <w:rPr>
        <w:rFonts w:hint="default" w:ascii="Wingdings" w:hAnsi="Wingdings"/>
      </w:rPr>
    </w:lvl>
    <w:lvl w:ilvl="6" w:tplc="072A3916">
      <w:start w:val="1"/>
      <w:numFmt w:val="bullet"/>
      <w:lvlText w:val=""/>
      <w:lvlJc w:val="left"/>
      <w:pPr>
        <w:ind w:left="5400" w:hanging="360"/>
      </w:pPr>
      <w:rPr>
        <w:rFonts w:hint="default" w:ascii="Symbol" w:hAnsi="Symbol"/>
      </w:rPr>
    </w:lvl>
    <w:lvl w:ilvl="7" w:tplc="640468E8">
      <w:start w:val="1"/>
      <w:numFmt w:val="bullet"/>
      <w:lvlText w:val="o"/>
      <w:lvlJc w:val="left"/>
      <w:pPr>
        <w:ind w:left="6120" w:hanging="360"/>
      </w:pPr>
      <w:rPr>
        <w:rFonts w:hint="default" w:ascii="Courier New" w:hAnsi="Courier New"/>
      </w:rPr>
    </w:lvl>
    <w:lvl w:ilvl="8" w:tplc="2862BCEE">
      <w:start w:val="1"/>
      <w:numFmt w:val="bullet"/>
      <w:lvlText w:val=""/>
      <w:lvlJc w:val="left"/>
      <w:pPr>
        <w:ind w:left="6840" w:hanging="360"/>
      </w:pPr>
      <w:rPr>
        <w:rFonts w:hint="default" w:ascii="Wingdings" w:hAnsi="Wingdings"/>
      </w:rPr>
    </w:lvl>
  </w:abstractNum>
  <w:abstractNum w:abstractNumId="22" w15:restartNumberingAfterBreak="0">
    <w:nsid w:val="3FEE1709"/>
    <w:multiLevelType w:val="hybridMultilevel"/>
    <w:tmpl w:val="FFFFFFFF"/>
    <w:lvl w:ilvl="0" w:tplc="2A6CFA3A">
      <w:start w:val="1"/>
      <w:numFmt w:val="bullet"/>
      <w:lvlText w:val=""/>
      <w:lvlJc w:val="left"/>
      <w:pPr>
        <w:ind w:left="1080" w:hanging="360"/>
      </w:pPr>
      <w:rPr>
        <w:rFonts w:hint="default" w:ascii="Symbol" w:hAnsi="Symbol"/>
      </w:rPr>
    </w:lvl>
    <w:lvl w:ilvl="1" w:tplc="04B62816">
      <w:start w:val="1"/>
      <w:numFmt w:val="bullet"/>
      <w:lvlText w:val="o"/>
      <w:lvlJc w:val="left"/>
      <w:pPr>
        <w:ind w:left="1800" w:hanging="360"/>
      </w:pPr>
      <w:rPr>
        <w:rFonts w:hint="default" w:ascii="Courier New" w:hAnsi="Courier New"/>
      </w:rPr>
    </w:lvl>
    <w:lvl w:ilvl="2" w:tplc="2D347EDA">
      <w:start w:val="1"/>
      <w:numFmt w:val="bullet"/>
      <w:lvlText w:val=""/>
      <w:lvlJc w:val="left"/>
      <w:pPr>
        <w:ind w:left="2520" w:hanging="360"/>
      </w:pPr>
      <w:rPr>
        <w:rFonts w:hint="default" w:ascii="Wingdings" w:hAnsi="Wingdings"/>
      </w:rPr>
    </w:lvl>
    <w:lvl w:ilvl="3" w:tplc="FDA40332">
      <w:start w:val="1"/>
      <w:numFmt w:val="bullet"/>
      <w:lvlText w:val=""/>
      <w:lvlJc w:val="left"/>
      <w:pPr>
        <w:ind w:left="3240" w:hanging="360"/>
      </w:pPr>
      <w:rPr>
        <w:rFonts w:hint="default" w:ascii="Symbol" w:hAnsi="Symbol"/>
      </w:rPr>
    </w:lvl>
    <w:lvl w:ilvl="4" w:tplc="0C94DF62">
      <w:start w:val="1"/>
      <w:numFmt w:val="bullet"/>
      <w:lvlText w:val="o"/>
      <w:lvlJc w:val="left"/>
      <w:pPr>
        <w:ind w:left="3960" w:hanging="360"/>
      </w:pPr>
      <w:rPr>
        <w:rFonts w:hint="default" w:ascii="Courier New" w:hAnsi="Courier New"/>
      </w:rPr>
    </w:lvl>
    <w:lvl w:ilvl="5" w:tplc="3BCAFD8C">
      <w:start w:val="1"/>
      <w:numFmt w:val="bullet"/>
      <w:lvlText w:val=""/>
      <w:lvlJc w:val="left"/>
      <w:pPr>
        <w:ind w:left="4680" w:hanging="360"/>
      </w:pPr>
      <w:rPr>
        <w:rFonts w:hint="default" w:ascii="Wingdings" w:hAnsi="Wingdings"/>
      </w:rPr>
    </w:lvl>
    <w:lvl w:ilvl="6" w:tplc="953CC126">
      <w:start w:val="1"/>
      <w:numFmt w:val="bullet"/>
      <w:lvlText w:val=""/>
      <w:lvlJc w:val="left"/>
      <w:pPr>
        <w:ind w:left="5400" w:hanging="360"/>
      </w:pPr>
      <w:rPr>
        <w:rFonts w:hint="default" w:ascii="Symbol" w:hAnsi="Symbol"/>
      </w:rPr>
    </w:lvl>
    <w:lvl w:ilvl="7" w:tplc="6A6ABC3A">
      <w:start w:val="1"/>
      <w:numFmt w:val="bullet"/>
      <w:lvlText w:val="o"/>
      <w:lvlJc w:val="left"/>
      <w:pPr>
        <w:ind w:left="6120" w:hanging="360"/>
      </w:pPr>
      <w:rPr>
        <w:rFonts w:hint="default" w:ascii="Courier New" w:hAnsi="Courier New"/>
      </w:rPr>
    </w:lvl>
    <w:lvl w:ilvl="8" w:tplc="896EC10E">
      <w:start w:val="1"/>
      <w:numFmt w:val="bullet"/>
      <w:lvlText w:val=""/>
      <w:lvlJc w:val="left"/>
      <w:pPr>
        <w:ind w:left="6840" w:hanging="360"/>
      </w:pPr>
      <w:rPr>
        <w:rFonts w:hint="default" w:ascii="Wingdings" w:hAnsi="Wingdings"/>
      </w:rPr>
    </w:lvl>
  </w:abstractNum>
  <w:abstractNum w:abstractNumId="23" w15:restartNumberingAfterBreak="0">
    <w:nsid w:val="41051250"/>
    <w:multiLevelType w:val="hybridMultilevel"/>
    <w:tmpl w:val="5E02E5C6"/>
    <w:lvl w:ilvl="0" w:tplc="2C0A0001">
      <w:start w:val="1"/>
      <w:numFmt w:val="bullet"/>
      <w:lvlText w:val=""/>
      <w:lvlJc w:val="left"/>
      <w:pPr>
        <w:ind w:left="1440" w:hanging="360"/>
      </w:pPr>
      <w:rPr>
        <w:rFonts w:hint="default" w:ascii="Symbol" w:hAnsi="Symbol"/>
      </w:rPr>
    </w:lvl>
    <w:lvl w:ilvl="1" w:tplc="2C0A0003" w:tentative="1">
      <w:start w:val="1"/>
      <w:numFmt w:val="bullet"/>
      <w:lvlText w:val="o"/>
      <w:lvlJc w:val="left"/>
      <w:pPr>
        <w:ind w:left="2160" w:hanging="360"/>
      </w:pPr>
      <w:rPr>
        <w:rFonts w:hint="default" w:ascii="Courier New" w:hAnsi="Courier New" w:cs="Courier New"/>
      </w:rPr>
    </w:lvl>
    <w:lvl w:ilvl="2" w:tplc="2C0A0005" w:tentative="1">
      <w:start w:val="1"/>
      <w:numFmt w:val="bullet"/>
      <w:lvlText w:val=""/>
      <w:lvlJc w:val="left"/>
      <w:pPr>
        <w:ind w:left="2880" w:hanging="360"/>
      </w:pPr>
      <w:rPr>
        <w:rFonts w:hint="default" w:ascii="Wingdings" w:hAnsi="Wingdings"/>
      </w:rPr>
    </w:lvl>
    <w:lvl w:ilvl="3" w:tplc="2C0A0001" w:tentative="1">
      <w:start w:val="1"/>
      <w:numFmt w:val="bullet"/>
      <w:lvlText w:val=""/>
      <w:lvlJc w:val="left"/>
      <w:pPr>
        <w:ind w:left="3600" w:hanging="360"/>
      </w:pPr>
      <w:rPr>
        <w:rFonts w:hint="default" w:ascii="Symbol" w:hAnsi="Symbol"/>
      </w:rPr>
    </w:lvl>
    <w:lvl w:ilvl="4" w:tplc="2C0A0003" w:tentative="1">
      <w:start w:val="1"/>
      <w:numFmt w:val="bullet"/>
      <w:lvlText w:val="o"/>
      <w:lvlJc w:val="left"/>
      <w:pPr>
        <w:ind w:left="4320" w:hanging="360"/>
      </w:pPr>
      <w:rPr>
        <w:rFonts w:hint="default" w:ascii="Courier New" w:hAnsi="Courier New" w:cs="Courier New"/>
      </w:rPr>
    </w:lvl>
    <w:lvl w:ilvl="5" w:tplc="2C0A0005" w:tentative="1">
      <w:start w:val="1"/>
      <w:numFmt w:val="bullet"/>
      <w:lvlText w:val=""/>
      <w:lvlJc w:val="left"/>
      <w:pPr>
        <w:ind w:left="5040" w:hanging="360"/>
      </w:pPr>
      <w:rPr>
        <w:rFonts w:hint="default" w:ascii="Wingdings" w:hAnsi="Wingdings"/>
      </w:rPr>
    </w:lvl>
    <w:lvl w:ilvl="6" w:tplc="2C0A0001" w:tentative="1">
      <w:start w:val="1"/>
      <w:numFmt w:val="bullet"/>
      <w:lvlText w:val=""/>
      <w:lvlJc w:val="left"/>
      <w:pPr>
        <w:ind w:left="5760" w:hanging="360"/>
      </w:pPr>
      <w:rPr>
        <w:rFonts w:hint="default" w:ascii="Symbol" w:hAnsi="Symbol"/>
      </w:rPr>
    </w:lvl>
    <w:lvl w:ilvl="7" w:tplc="2C0A0003" w:tentative="1">
      <w:start w:val="1"/>
      <w:numFmt w:val="bullet"/>
      <w:lvlText w:val="o"/>
      <w:lvlJc w:val="left"/>
      <w:pPr>
        <w:ind w:left="6480" w:hanging="360"/>
      </w:pPr>
      <w:rPr>
        <w:rFonts w:hint="default" w:ascii="Courier New" w:hAnsi="Courier New" w:cs="Courier New"/>
      </w:rPr>
    </w:lvl>
    <w:lvl w:ilvl="8" w:tplc="2C0A0005" w:tentative="1">
      <w:start w:val="1"/>
      <w:numFmt w:val="bullet"/>
      <w:lvlText w:val=""/>
      <w:lvlJc w:val="left"/>
      <w:pPr>
        <w:ind w:left="7200" w:hanging="360"/>
      </w:pPr>
      <w:rPr>
        <w:rFonts w:hint="default" w:ascii="Wingdings" w:hAnsi="Wingdings"/>
      </w:rPr>
    </w:lvl>
  </w:abstractNum>
  <w:abstractNum w:abstractNumId="24" w15:restartNumberingAfterBreak="0">
    <w:nsid w:val="44B510E4"/>
    <w:multiLevelType w:val="multilevel"/>
    <w:tmpl w:val="76C26AE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49E40550"/>
    <w:multiLevelType w:val="hybridMultilevel"/>
    <w:tmpl w:val="E27AFEB4"/>
    <w:lvl w:ilvl="0" w:tplc="2C0A0001">
      <w:start w:val="1"/>
      <w:numFmt w:val="bullet"/>
      <w:lvlText w:val=""/>
      <w:lvlJc w:val="left"/>
      <w:pPr>
        <w:ind w:left="1440" w:hanging="360"/>
      </w:pPr>
      <w:rPr>
        <w:rFonts w:hint="default" w:ascii="Symbol" w:hAnsi="Symbol"/>
      </w:rPr>
    </w:lvl>
    <w:lvl w:ilvl="1" w:tplc="2C0A0003" w:tentative="1">
      <w:start w:val="1"/>
      <w:numFmt w:val="bullet"/>
      <w:lvlText w:val="o"/>
      <w:lvlJc w:val="left"/>
      <w:pPr>
        <w:ind w:left="2160" w:hanging="360"/>
      </w:pPr>
      <w:rPr>
        <w:rFonts w:hint="default" w:ascii="Courier New" w:hAnsi="Courier New" w:cs="Courier New"/>
      </w:rPr>
    </w:lvl>
    <w:lvl w:ilvl="2" w:tplc="2C0A0005" w:tentative="1">
      <w:start w:val="1"/>
      <w:numFmt w:val="bullet"/>
      <w:lvlText w:val=""/>
      <w:lvlJc w:val="left"/>
      <w:pPr>
        <w:ind w:left="2880" w:hanging="360"/>
      </w:pPr>
      <w:rPr>
        <w:rFonts w:hint="default" w:ascii="Wingdings" w:hAnsi="Wingdings"/>
      </w:rPr>
    </w:lvl>
    <w:lvl w:ilvl="3" w:tplc="2C0A0001" w:tentative="1">
      <w:start w:val="1"/>
      <w:numFmt w:val="bullet"/>
      <w:lvlText w:val=""/>
      <w:lvlJc w:val="left"/>
      <w:pPr>
        <w:ind w:left="3600" w:hanging="360"/>
      </w:pPr>
      <w:rPr>
        <w:rFonts w:hint="default" w:ascii="Symbol" w:hAnsi="Symbol"/>
      </w:rPr>
    </w:lvl>
    <w:lvl w:ilvl="4" w:tplc="2C0A0003" w:tentative="1">
      <w:start w:val="1"/>
      <w:numFmt w:val="bullet"/>
      <w:lvlText w:val="o"/>
      <w:lvlJc w:val="left"/>
      <w:pPr>
        <w:ind w:left="4320" w:hanging="360"/>
      </w:pPr>
      <w:rPr>
        <w:rFonts w:hint="default" w:ascii="Courier New" w:hAnsi="Courier New" w:cs="Courier New"/>
      </w:rPr>
    </w:lvl>
    <w:lvl w:ilvl="5" w:tplc="2C0A0005" w:tentative="1">
      <w:start w:val="1"/>
      <w:numFmt w:val="bullet"/>
      <w:lvlText w:val=""/>
      <w:lvlJc w:val="left"/>
      <w:pPr>
        <w:ind w:left="5040" w:hanging="360"/>
      </w:pPr>
      <w:rPr>
        <w:rFonts w:hint="default" w:ascii="Wingdings" w:hAnsi="Wingdings"/>
      </w:rPr>
    </w:lvl>
    <w:lvl w:ilvl="6" w:tplc="2C0A0001" w:tentative="1">
      <w:start w:val="1"/>
      <w:numFmt w:val="bullet"/>
      <w:lvlText w:val=""/>
      <w:lvlJc w:val="left"/>
      <w:pPr>
        <w:ind w:left="5760" w:hanging="360"/>
      </w:pPr>
      <w:rPr>
        <w:rFonts w:hint="default" w:ascii="Symbol" w:hAnsi="Symbol"/>
      </w:rPr>
    </w:lvl>
    <w:lvl w:ilvl="7" w:tplc="2C0A0003" w:tentative="1">
      <w:start w:val="1"/>
      <w:numFmt w:val="bullet"/>
      <w:lvlText w:val="o"/>
      <w:lvlJc w:val="left"/>
      <w:pPr>
        <w:ind w:left="6480" w:hanging="360"/>
      </w:pPr>
      <w:rPr>
        <w:rFonts w:hint="default" w:ascii="Courier New" w:hAnsi="Courier New" w:cs="Courier New"/>
      </w:rPr>
    </w:lvl>
    <w:lvl w:ilvl="8" w:tplc="2C0A0005" w:tentative="1">
      <w:start w:val="1"/>
      <w:numFmt w:val="bullet"/>
      <w:lvlText w:val=""/>
      <w:lvlJc w:val="left"/>
      <w:pPr>
        <w:ind w:left="7200" w:hanging="360"/>
      </w:pPr>
      <w:rPr>
        <w:rFonts w:hint="default" w:ascii="Wingdings" w:hAnsi="Wingdings"/>
      </w:rPr>
    </w:lvl>
  </w:abstractNum>
  <w:abstractNum w:abstractNumId="26" w15:restartNumberingAfterBreak="0">
    <w:nsid w:val="534CFFBF"/>
    <w:multiLevelType w:val="hybridMultilevel"/>
    <w:tmpl w:val="FFFFFFFF"/>
    <w:lvl w:ilvl="0" w:tplc="88688AF0">
      <w:start w:val="1"/>
      <w:numFmt w:val="bullet"/>
      <w:lvlText w:val=""/>
      <w:lvlJc w:val="left"/>
      <w:pPr>
        <w:ind w:left="1080" w:hanging="360"/>
      </w:pPr>
      <w:rPr>
        <w:rFonts w:hint="default" w:ascii="Symbol" w:hAnsi="Symbol"/>
      </w:rPr>
    </w:lvl>
    <w:lvl w:ilvl="1" w:tplc="8EFE227E">
      <w:start w:val="1"/>
      <w:numFmt w:val="bullet"/>
      <w:lvlText w:val="o"/>
      <w:lvlJc w:val="left"/>
      <w:pPr>
        <w:ind w:left="1800" w:hanging="360"/>
      </w:pPr>
      <w:rPr>
        <w:rFonts w:hint="default" w:ascii="Courier New" w:hAnsi="Courier New"/>
      </w:rPr>
    </w:lvl>
    <w:lvl w:ilvl="2" w:tplc="9026A14C">
      <w:start w:val="1"/>
      <w:numFmt w:val="bullet"/>
      <w:lvlText w:val=""/>
      <w:lvlJc w:val="left"/>
      <w:pPr>
        <w:ind w:left="2520" w:hanging="360"/>
      </w:pPr>
      <w:rPr>
        <w:rFonts w:hint="default" w:ascii="Wingdings" w:hAnsi="Wingdings"/>
      </w:rPr>
    </w:lvl>
    <w:lvl w:ilvl="3" w:tplc="5A9EB4D4">
      <w:start w:val="1"/>
      <w:numFmt w:val="bullet"/>
      <w:lvlText w:val=""/>
      <w:lvlJc w:val="left"/>
      <w:pPr>
        <w:ind w:left="3240" w:hanging="360"/>
      </w:pPr>
      <w:rPr>
        <w:rFonts w:hint="default" w:ascii="Symbol" w:hAnsi="Symbol"/>
      </w:rPr>
    </w:lvl>
    <w:lvl w:ilvl="4" w:tplc="B9C66A0E">
      <w:start w:val="1"/>
      <w:numFmt w:val="bullet"/>
      <w:lvlText w:val="o"/>
      <w:lvlJc w:val="left"/>
      <w:pPr>
        <w:ind w:left="3960" w:hanging="360"/>
      </w:pPr>
      <w:rPr>
        <w:rFonts w:hint="default" w:ascii="Courier New" w:hAnsi="Courier New"/>
      </w:rPr>
    </w:lvl>
    <w:lvl w:ilvl="5" w:tplc="04A0E1DC">
      <w:start w:val="1"/>
      <w:numFmt w:val="bullet"/>
      <w:lvlText w:val=""/>
      <w:lvlJc w:val="left"/>
      <w:pPr>
        <w:ind w:left="4680" w:hanging="360"/>
      </w:pPr>
      <w:rPr>
        <w:rFonts w:hint="default" w:ascii="Wingdings" w:hAnsi="Wingdings"/>
      </w:rPr>
    </w:lvl>
    <w:lvl w:ilvl="6" w:tplc="56489090">
      <w:start w:val="1"/>
      <w:numFmt w:val="bullet"/>
      <w:lvlText w:val=""/>
      <w:lvlJc w:val="left"/>
      <w:pPr>
        <w:ind w:left="5400" w:hanging="360"/>
      </w:pPr>
      <w:rPr>
        <w:rFonts w:hint="default" w:ascii="Symbol" w:hAnsi="Symbol"/>
      </w:rPr>
    </w:lvl>
    <w:lvl w:ilvl="7" w:tplc="904E8AD6">
      <w:start w:val="1"/>
      <w:numFmt w:val="bullet"/>
      <w:lvlText w:val="o"/>
      <w:lvlJc w:val="left"/>
      <w:pPr>
        <w:ind w:left="6120" w:hanging="360"/>
      </w:pPr>
      <w:rPr>
        <w:rFonts w:hint="default" w:ascii="Courier New" w:hAnsi="Courier New"/>
      </w:rPr>
    </w:lvl>
    <w:lvl w:ilvl="8" w:tplc="95903470">
      <w:start w:val="1"/>
      <w:numFmt w:val="bullet"/>
      <w:lvlText w:val=""/>
      <w:lvlJc w:val="left"/>
      <w:pPr>
        <w:ind w:left="6840" w:hanging="360"/>
      </w:pPr>
      <w:rPr>
        <w:rFonts w:hint="default" w:ascii="Wingdings" w:hAnsi="Wingdings"/>
      </w:rPr>
    </w:lvl>
  </w:abstractNum>
  <w:abstractNum w:abstractNumId="27" w15:restartNumberingAfterBreak="0">
    <w:nsid w:val="548F28C8"/>
    <w:multiLevelType w:val="hybridMultilevel"/>
    <w:tmpl w:val="66A8B6EC"/>
    <w:lvl w:ilvl="0" w:tplc="2C0A0001">
      <w:start w:val="1"/>
      <w:numFmt w:val="bullet"/>
      <w:lvlText w:val=""/>
      <w:lvlJc w:val="left"/>
      <w:pPr>
        <w:ind w:left="1440" w:hanging="360"/>
      </w:pPr>
      <w:rPr>
        <w:rFonts w:hint="default" w:ascii="Symbol" w:hAnsi="Symbol"/>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8" w15:restartNumberingAfterBreak="0">
    <w:nsid w:val="59036C29"/>
    <w:multiLevelType w:val="hybridMultilevel"/>
    <w:tmpl w:val="FFFFFFFF"/>
    <w:lvl w:ilvl="0" w:tplc="7A2C76F8">
      <w:start w:val="1"/>
      <w:numFmt w:val="bullet"/>
      <w:lvlText w:val=""/>
      <w:lvlJc w:val="left"/>
      <w:pPr>
        <w:ind w:left="1440" w:hanging="360"/>
      </w:pPr>
      <w:rPr>
        <w:rFonts w:hint="default" w:ascii="Symbol" w:hAnsi="Symbol"/>
      </w:rPr>
    </w:lvl>
    <w:lvl w:ilvl="1" w:tplc="74A697EA">
      <w:start w:val="1"/>
      <w:numFmt w:val="bullet"/>
      <w:lvlText w:val="o"/>
      <w:lvlJc w:val="left"/>
      <w:pPr>
        <w:ind w:left="2160" w:hanging="360"/>
      </w:pPr>
      <w:rPr>
        <w:rFonts w:hint="default" w:ascii="Courier New" w:hAnsi="Courier New"/>
      </w:rPr>
    </w:lvl>
    <w:lvl w:ilvl="2" w:tplc="7458BFC4">
      <w:start w:val="1"/>
      <w:numFmt w:val="bullet"/>
      <w:lvlText w:val=""/>
      <w:lvlJc w:val="left"/>
      <w:pPr>
        <w:ind w:left="2880" w:hanging="360"/>
      </w:pPr>
      <w:rPr>
        <w:rFonts w:hint="default" w:ascii="Wingdings" w:hAnsi="Wingdings"/>
      </w:rPr>
    </w:lvl>
    <w:lvl w:ilvl="3" w:tplc="4B0463D0">
      <w:start w:val="1"/>
      <w:numFmt w:val="bullet"/>
      <w:lvlText w:val=""/>
      <w:lvlJc w:val="left"/>
      <w:pPr>
        <w:ind w:left="3600" w:hanging="360"/>
      </w:pPr>
      <w:rPr>
        <w:rFonts w:hint="default" w:ascii="Symbol" w:hAnsi="Symbol"/>
      </w:rPr>
    </w:lvl>
    <w:lvl w:ilvl="4" w:tplc="9886E3C6">
      <w:start w:val="1"/>
      <w:numFmt w:val="bullet"/>
      <w:lvlText w:val="o"/>
      <w:lvlJc w:val="left"/>
      <w:pPr>
        <w:ind w:left="4320" w:hanging="360"/>
      </w:pPr>
      <w:rPr>
        <w:rFonts w:hint="default" w:ascii="Courier New" w:hAnsi="Courier New"/>
      </w:rPr>
    </w:lvl>
    <w:lvl w:ilvl="5" w:tplc="B0E25332">
      <w:start w:val="1"/>
      <w:numFmt w:val="bullet"/>
      <w:lvlText w:val=""/>
      <w:lvlJc w:val="left"/>
      <w:pPr>
        <w:ind w:left="5040" w:hanging="360"/>
      </w:pPr>
      <w:rPr>
        <w:rFonts w:hint="default" w:ascii="Wingdings" w:hAnsi="Wingdings"/>
      </w:rPr>
    </w:lvl>
    <w:lvl w:ilvl="6" w:tplc="163ECB24">
      <w:start w:val="1"/>
      <w:numFmt w:val="bullet"/>
      <w:lvlText w:val=""/>
      <w:lvlJc w:val="left"/>
      <w:pPr>
        <w:ind w:left="5760" w:hanging="360"/>
      </w:pPr>
      <w:rPr>
        <w:rFonts w:hint="default" w:ascii="Symbol" w:hAnsi="Symbol"/>
      </w:rPr>
    </w:lvl>
    <w:lvl w:ilvl="7" w:tplc="B860C508">
      <w:start w:val="1"/>
      <w:numFmt w:val="bullet"/>
      <w:lvlText w:val="o"/>
      <w:lvlJc w:val="left"/>
      <w:pPr>
        <w:ind w:left="6480" w:hanging="360"/>
      </w:pPr>
      <w:rPr>
        <w:rFonts w:hint="default" w:ascii="Courier New" w:hAnsi="Courier New"/>
      </w:rPr>
    </w:lvl>
    <w:lvl w:ilvl="8" w:tplc="485EA38A">
      <w:start w:val="1"/>
      <w:numFmt w:val="bullet"/>
      <w:lvlText w:val=""/>
      <w:lvlJc w:val="left"/>
      <w:pPr>
        <w:ind w:left="7200" w:hanging="360"/>
      </w:pPr>
      <w:rPr>
        <w:rFonts w:hint="default" w:ascii="Wingdings" w:hAnsi="Wingdings"/>
      </w:rPr>
    </w:lvl>
  </w:abstractNum>
  <w:abstractNum w:abstractNumId="29" w15:restartNumberingAfterBreak="0">
    <w:nsid w:val="5EE40917"/>
    <w:multiLevelType w:val="multilevel"/>
    <w:tmpl w:val="CD6EAD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620DA665"/>
    <w:multiLevelType w:val="hybridMultilevel"/>
    <w:tmpl w:val="FFFFFFFF"/>
    <w:lvl w:ilvl="0" w:tplc="C8BA2668">
      <w:start w:val="1"/>
      <w:numFmt w:val="bullet"/>
      <w:lvlText w:val=""/>
      <w:lvlJc w:val="left"/>
      <w:pPr>
        <w:ind w:left="1080" w:hanging="360"/>
      </w:pPr>
      <w:rPr>
        <w:rFonts w:hint="default" w:ascii="Symbol" w:hAnsi="Symbol"/>
      </w:rPr>
    </w:lvl>
    <w:lvl w:ilvl="1" w:tplc="CC8C9BF8">
      <w:start w:val="1"/>
      <w:numFmt w:val="bullet"/>
      <w:lvlText w:val="o"/>
      <w:lvlJc w:val="left"/>
      <w:pPr>
        <w:ind w:left="1800" w:hanging="360"/>
      </w:pPr>
      <w:rPr>
        <w:rFonts w:hint="default" w:ascii="Courier New" w:hAnsi="Courier New"/>
      </w:rPr>
    </w:lvl>
    <w:lvl w:ilvl="2" w:tplc="DF96293E">
      <w:start w:val="1"/>
      <w:numFmt w:val="bullet"/>
      <w:lvlText w:val=""/>
      <w:lvlJc w:val="left"/>
      <w:pPr>
        <w:ind w:left="2520" w:hanging="360"/>
      </w:pPr>
      <w:rPr>
        <w:rFonts w:hint="default" w:ascii="Wingdings" w:hAnsi="Wingdings"/>
      </w:rPr>
    </w:lvl>
    <w:lvl w:ilvl="3" w:tplc="A12CABC0">
      <w:start w:val="1"/>
      <w:numFmt w:val="bullet"/>
      <w:lvlText w:val=""/>
      <w:lvlJc w:val="left"/>
      <w:pPr>
        <w:ind w:left="3240" w:hanging="360"/>
      </w:pPr>
      <w:rPr>
        <w:rFonts w:hint="default" w:ascii="Symbol" w:hAnsi="Symbol"/>
      </w:rPr>
    </w:lvl>
    <w:lvl w:ilvl="4" w:tplc="733AE872">
      <w:start w:val="1"/>
      <w:numFmt w:val="bullet"/>
      <w:lvlText w:val="o"/>
      <w:lvlJc w:val="left"/>
      <w:pPr>
        <w:ind w:left="3960" w:hanging="360"/>
      </w:pPr>
      <w:rPr>
        <w:rFonts w:hint="default" w:ascii="Courier New" w:hAnsi="Courier New"/>
      </w:rPr>
    </w:lvl>
    <w:lvl w:ilvl="5" w:tplc="20E442CA">
      <w:start w:val="1"/>
      <w:numFmt w:val="bullet"/>
      <w:lvlText w:val=""/>
      <w:lvlJc w:val="left"/>
      <w:pPr>
        <w:ind w:left="4680" w:hanging="360"/>
      </w:pPr>
      <w:rPr>
        <w:rFonts w:hint="default" w:ascii="Wingdings" w:hAnsi="Wingdings"/>
      </w:rPr>
    </w:lvl>
    <w:lvl w:ilvl="6" w:tplc="8A381CCA">
      <w:start w:val="1"/>
      <w:numFmt w:val="bullet"/>
      <w:lvlText w:val=""/>
      <w:lvlJc w:val="left"/>
      <w:pPr>
        <w:ind w:left="5400" w:hanging="360"/>
      </w:pPr>
      <w:rPr>
        <w:rFonts w:hint="default" w:ascii="Symbol" w:hAnsi="Symbol"/>
      </w:rPr>
    </w:lvl>
    <w:lvl w:ilvl="7" w:tplc="D00E6396">
      <w:start w:val="1"/>
      <w:numFmt w:val="bullet"/>
      <w:lvlText w:val="o"/>
      <w:lvlJc w:val="left"/>
      <w:pPr>
        <w:ind w:left="6120" w:hanging="360"/>
      </w:pPr>
      <w:rPr>
        <w:rFonts w:hint="default" w:ascii="Courier New" w:hAnsi="Courier New"/>
      </w:rPr>
    </w:lvl>
    <w:lvl w:ilvl="8" w:tplc="0106BEF8">
      <w:start w:val="1"/>
      <w:numFmt w:val="bullet"/>
      <w:lvlText w:val=""/>
      <w:lvlJc w:val="left"/>
      <w:pPr>
        <w:ind w:left="6840" w:hanging="360"/>
      </w:pPr>
      <w:rPr>
        <w:rFonts w:hint="default" w:ascii="Wingdings" w:hAnsi="Wingdings"/>
      </w:rPr>
    </w:lvl>
  </w:abstractNum>
  <w:abstractNum w:abstractNumId="31" w15:restartNumberingAfterBreak="0">
    <w:nsid w:val="644A28E6"/>
    <w:multiLevelType w:val="hybridMultilevel"/>
    <w:tmpl w:val="FFFFFFFF"/>
    <w:lvl w:ilvl="0" w:tplc="8E54C638">
      <w:start w:val="1"/>
      <w:numFmt w:val="decimal"/>
      <w:lvlText w:val="%1."/>
      <w:lvlJc w:val="left"/>
      <w:pPr>
        <w:ind w:left="1080" w:hanging="360"/>
      </w:pPr>
    </w:lvl>
    <w:lvl w:ilvl="1" w:tplc="FB36D572">
      <w:start w:val="1"/>
      <w:numFmt w:val="lowerLetter"/>
      <w:lvlText w:val="%2."/>
      <w:lvlJc w:val="left"/>
      <w:pPr>
        <w:ind w:left="1800" w:hanging="360"/>
      </w:pPr>
    </w:lvl>
    <w:lvl w:ilvl="2" w:tplc="326E303A">
      <w:start w:val="1"/>
      <w:numFmt w:val="lowerRoman"/>
      <w:lvlText w:val="%3."/>
      <w:lvlJc w:val="right"/>
      <w:pPr>
        <w:ind w:left="2520" w:hanging="180"/>
      </w:pPr>
    </w:lvl>
    <w:lvl w:ilvl="3" w:tplc="9ECEC606">
      <w:start w:val="1"/>
      <w:numFmt w:val="decimal"/>
      <w:lvlText w:val="%4."/>
      <w:lvlJc w:val="left"/>
      <w:pPr>
        <w:ind w:left="3240" w:hanging="360"/>
      </w:pPr>
    </w:lvl>
    <w:lvl w:ilvl="4" w:tplc="7F160A4C">
      <w:start w:val="1"/>
      <w:numFmt w:val="lowerLetter"/>
      <w:lvlText w:val="%5."/>
      <w:lvlJc w:val="left"/>
      <w:pPr>
        <w:ind w:left="3960" w:hanging="360"/>
      </w:pPr>
    </w:lvl>
    <w:lvl w:ilvl="5" w:tplc="86E8F550">
      <w:start w:val="1"/>
      <w:numFmt w:val="lowerRoman"/>
      <w:lvlText w:val="%6."/>
      <w:lvlJc w:val="right"/>
      <w:pPr>
        <w:ind w:left="4680" w:hanging="180"/>
      </w:pPr>
    </w:lvl>
    <w:lvl w:ilvl="6" w:tplc="C804B3D8">
      <w:start w:val="1"/>
      <w:numFmt w:val="decimal"/>
      <w:lvlText w:val="%7."/>
      <w:lvlJc w:val="left"/>
      <w:pPr>
        <w:ind w:left="5400" w:hanging="360"/>
      </w:pPr>
    </w:lvl>
    <w:lvl w:ilvl="7" w:tplc="FEF24F96">
      <w:start w:val="1"/>
      <w:numFmt w:val="lowerLetter"/>
      <w:lvlText w:val="%8."/>
      <w:lvlJc w:val="left"/>
      <w:pPr>
        <w:ind w:left="6120" w:hanging="360"/>
      </w:pPr>
    </w:lvl>
    <w:lvl w:ilvl="8" w:tplc="7E4484CE">
      <w:start w:val="1"/>
      <w:numFmt w:val="lowerRoman"/>
      <w:lvlText w:val="%9."/>
      <w:lvlJc w:val="right"/>
      <w:pPr>
        <w:ind w:left="6840" w:hanging="180"/>
      </w:pPr>
    </w:lvl>
  </w:abstractNum>
  <w:abstractNum w:abstractNumId="32" w15:restartNumberingAfterBreak="0">
    <w:nsid w:val="74215DE9"/>
    <w:multiLevelType w:val="multilevel"/>
    <w:tmpl w:val="50F65FDA"/>
    <w:lvl w:ilvl="0">
      <w:start w:val="1"/>
      <w:numFmt w:val="decimal"/>
      <w:lvlText w:val="%1."/>
      <w:lvlJc w:val="left"/>
      <w:pPr>
        <w:ind w:left="720" w:hanging="360"/>
      </w:pPr>
    </w:lvl>
    <w:lvl w:ilvl="1">
      <w:start w:val="1"/>
      <w:numFmt w:val="decimal"/>
      <w:lvlText w:val="%2."/>
      <w:lvlJc w:val="left"/>
      <w:pPr>
        <w:ind w:left="1440" w:hanging="360"/>
      </w:pPr>
      <w:rPr>
        <w:rFonts w:ascii="Times New Roman" w:hAnsi="Times New Roman" w:eastAsia="Times New Roman" w:cs="Times New Roman"/>
      </w:r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96E3E0C"/>
    <w:multiLevelType w:val="hybridMultilevel"/>
    <w:tmpl w:val="FFFFFFFF"/>
    <w:lvl w:ilvl="0" w:tplc="DF8EFB36">
      <w:start w:val="1"/>
      <w:numFmt w:val="bullet"/>
      <w:lvlText w:val=""/>
      <w:lvlJc w:val="left"/>
      <w:pPr>
        <w:ind w:left="1080" w:hanging="360"/>
      </w:pPr>
      <w:rPr>
        <w:rFonts w:hint="default" w:ascii="Symbol" w:hAnsi="Symbol"/>
      </w:rPr>
    </w:lvl>
    <w:lvl w:ilvl="1" w:tplc="F2EE4104">
      <w:start w:val="1"/>
      <w:numFmt w:val="bullet"/>
      <w:lvlText w:val="o"/>
      <w:lvlJc w:val="left"/>
      <w:pPr>
        <w:ind w:left="1800" w:hanging="360"/>
      </w:pPr>
      <w:rPr>
        <w:rFonts w:hint="default" w:ascii="Courier New" w:hAnsi="Courier New"/>
      </w:rPr>
    </w:lvl>
    <w:lvl w:ilvl="2" w:tplc="8C425E54">
      <w:start w:val="1"/>
      <w:numFmt w:val="bullet"/>
      <w:lvlText w:val=""/>
      <w:lvlJc w:val="left"/>
      <w:pPr>
        <w:ind w:left="2520" w:hanging="360"/>
      </w:pPr>
      <w:rPr>
        <w:rFonts w:hint="default" w:ascii="Wingdings" w:hAnsi="Wingdings"/>
      </w:rPr>
    </w:lvl>
    <w:lvl w:ilvl="3" w:tplc="26AE5B36">
      <w:start w:val="1"/>
      <w:numFmt w:val="bullet"/>
      <w:lvlText w:val=""/>
      <w:lvlJc w:val="left"/>
      <w:pPr>
        <w:ind w:left="3240" w:hanging="360"/>
      </w:pPr>
      <w:rPr>
        <w:rFonts w:hint="default" w:ascii="Symbol" w:hAnsi="Symbol"/>
      </w:rPr>
    </w:lvl>
    <w:lvl w:ilvl="4" w:tplc="C0A4058E">
      <w:start w:val="1"/>
      <w:numFmt w:val="bullet"/>
      <w:lvlText w:val="o"/>
      <w:lvlJc w:val="left"/>
      <w:pPr>
        <w:ind w:left="3960" w:hanging="360"/>
      </w:pPr>
      <w:rPr>
        <w:rFonts w:hint="default" w:ascii="Courier New" w:hAnsi="Courier New"/>
      </w:rPr>
    </w:lvl>
    <w:lvl w:ilvl="5" w:tplc="693CB978">
      <w:start w:val="1"/>
      <w:numFmt w:val="bullet"/>
      <w:lvlText w:val=""/>
      <w:lvlJc w:val="left"/>
      <w:pPr>
        <w:ind w:left="4680" w:hanging="360"/>
      </w:pPr>
      <w:rPr>
        <w:rFonts w:hint="default" w:ascii="Wingdings" w:hAnsi="Wingdings"/>
      </w:rPr>
    </w:lvl>
    <w:lvl w:ilvl="6" w:tplc="C73A7588">
      <w:start w:val="1"/>
      <w:numFmt w:val="bullet"/>
      <w:lvlText w:val=""/>
      <w:lvlJc w:val="left"/>
      <w:pPr>
        <w:ind w:left="5400" w:hanging="360"/>
      </w:pPr>
      <w:rPr>
        <w:rFonts w:hint="default" w:ascii="Symbol" w:hAnsi="Symbol"/>
      </w:rPr>
    </w:lvl>
    <w:lvl w:ilvl="7" w:tplc="57C0DC8C">
      <w:start w:val="1"/>
      <w:numFmt w:val="bullet"/>
      <w:lvlText w:val="o"/>
      <w:lvlJc w:val="left"/>
      <w:pPr>
        <w:ind w:left="6120" w:hanging="360"/>
      </w:pPr>
      <w:rPr>
        <w:rFonts w:hint="default" w:ascii="Courier New" w:hAnsi="Courier New"/>
      </w:rPr>
    </w:lvl>
    <w:lvl w:ilvl="8" w:tplc="68BEDB24">
      <w:start w:val="1"/>
      <w:numFmt w:val="bullet"/>
      <w:lvlText w:val=""/>
      <w:lvlJc w:val="left"/>
      <w:pPr>
        <w:ind w:left="6840" w:hanging="360"/>
      </w:pPr>
      <w:rPr>
        <w:rFonts w:hint="default" w:ascii="Wingdings" w:hAnsi="Wingdings"/>
      </w:rPr>
    </w:lvl>
  </w:abstractNum>
  <w:abstractNum w:abstractNumId="34" w15:restartNumberingAfterBreak="0">
    <w:nsid w:val="7B61EE64"/>
    <w:multiLevelType w:val="hybridMultilevel"/>
    <w:tmpl w:val="FFFFFFFF"/>
    <w:lvl w:ilvl="0" w:tplc="214E1C18">
      <w:start w:val="1"/>
      <w:numFmt w:val="bullet"/>
      <w:lvlText w:val=""/>
      <w:lvlJc w:val="left"/>
      <w:pPr>
        <w:ind w:left="1080" w:hanging="360"/>
      </w:pPr>
      <w:rPr>
        <w:rFonts w:hint="default" w:ascii="Symbol" w:hAnsi="Symbol"/>
      </w:rPr>
    </w:lvl>
    <w:lvl w:ilvl="1" w:tplc="34E45924">
      <w:start w:val="1"/>
      <w:numFmt w:val="bullet"/>
      <w:lvlText w:val="o"/>
      <w:lvlJc w:val="left"/>
      <w:pPr>
        <w:ind w:left="1800" w:hanging="360"/>
      </w:pPr>
      <w:rPr>
        <w:rFonts w:hint="default" w:ascii="Courier New" w:hAnsi="Courier New"/>
      </w:rPr>
    </w:lvl>
    <w:lvl w:ilvl="2" w:tplc="303CD586">
      <w:start w:val="1"/>
      <w:numFmt w:val="bullet"/>
      <w:lvlText w:val=""/>
      <w:lvlJc w:val="left"/>
      <w:pPr>
        <w:ind w:left="2520" w:hanging="360"/>
      </w:pPr>
      <w:rPr>
        <w:rFonts w:hint="default" w:ascii="Wingdings" w:hAnsi="Wingdings"/>
      </w:rPr>
    </w:lvl>
    <w:lvl w:ilvl="3" w:tplc="36B4E79A">
      <w:start w:val="1"/>
      <w:numFmt w:val="bullet"/>
      <w:lvlText w:val=""/>
      <w:lvlJc w:val="left"/>
      <w:pPr>
        <w:ind w:left="3240" w:hanging="360"/>
      </w:pPr>
      <w:rPr>
        <w:rFonts w:hint="default" w:ascii="Symbol" w:hAnsi="Symbol"/>
      </w:rPr>
    </w:lvl>
    <w:lvl w:ilvl="4" w:tplc="C50A9AE8">
      <w:start w:val="1"/>
      <w:numFmt w:val="bullet"/>
      <w:lvlText w:val="o"/>
      <w:lvlJc w:val="left"/>
      <w:pPr>
        <w:ind w:left="3960" w:hanging="360"/>
      </w:pPr>
      <w:rPr>
        <w:rFonts w:hint="default" w:ascii="Courier New" w:hAnsi="Courier New"/>
      </w:rPr>
    </w:lvl>
    <w:lvl w:ilvl="5" w:tplc="61649E00">
      <w:start w:val="1"/>
      <w:numFmt w:val="bullet"/>
      <w:lvlText w:val=""/>
      <w:lvlJc w:val="left"/>
      <w:pPr>
        <w:ind w:left="4680" w:hanging="360"/>
      </w:pPr>
      <w:rPr>
        <w:rFonts w:hint="default" w:ascii="Wingdings" w:hAnsi="Wingdings"/>
      </w:rPr>
    </w:lvl>
    <w:lvl w:ilvl="6" w:tplc="0BFAE0B4">
      <w:start w:val="1"/>
      <w:numFmt w:val="bullet"/>
      <w:lvlText w:val=""/>
      <w:lvlJc w:val="left"/>
      <w:pPr>
        <w:ind w:left="5400" w:hanging="360"/>
      </w:pPr>
      <w:rPr>
        <w:rFonts w:hint="default" w:ascii="Symbol" w:hAnsi="Symbol"/>
      </w:rPr>
    </w:lvl>
    <w:lvl w:ilvl="7" w:tplc="DFDA2F88">
      <w:start w:val="1"/>
      <w:numFmt w:val="bullet"/>
      <w:lvlText w:val="o"/>
      <w:lvlJc w:val="left"/>
      <w:pPr>
        <w:ind w:left="6120" w:hanging="360"/>
      </w:pPr>
      <w:rPr>
        <w:rFonts w:hint="default" w:ascii="Courier New" w:hAnsi="Courier New"/>
      </w:rPr>
    </w:lvl>
    <w:lvl w:ilvl="8" w:tplc="F4027D1E">
      <w:start w:val="1"/>
      <w:numFmt w:val="bullet"/>
      <w:lvlText w:val=""/>
      <w:lvlJc w:val="left"/>
      <w:pPr>
        <w:ind w:left="6840" w:hanging="360"/>
      </w:pPr>
      <w:rPr>
        <w:rFonts w:hint="default" w:ascii="Wingdings" w:hAnsi="Wingdings"/>
      </w:rPr>
    </w:lvl>
  </w:abstractNum>
  <w:abstractNum w:abstractNumId="35" w15:restartNumberingAfterBreak="0">
    <w:nsid w:val="7B70BBCF"/>
    <w:multiLevelType w:val="hybridMultilevel"/>
    <w:tmpl w:val="FFFFFFFF"/>
    <w:lvl w:ilvl="0" w:tplc="7DEC52C4">
      <w:start w:val="1"/>
      <w:numFmt w:val="bullet"/>
      <w:lvlText w:val=""/>
      <w:lvlJc w:val="left"/>
      <w:pPr>
        <w:ind w:left="1498" w:hanging="360"/>
      </w:pPr>
      <w:rPr>
        <w:rFonts w:hint="default" w:ascii="Symbol" w:hAnsi="Symbol"/>
      </w:rPr>
    </w:lvl>
    <w:lvl w:ilvl="1" w:tplc="911EA6A4">
      <w:start w:val="1"/>
      <w:numFmt w:val="bullet"/>
      <w:lvlText w:val="o"/>
      <w:lvlJc w:val="left"/>
      <w:pPr>
        <w:ind w:left="1800" w:hanging="360"/>
      </w:pPr>
      <w:rPr>
        <w:rFonts w:hint="default" w:ascii="Courier New" w:hAnsi="Courier New"/>
      </w:rPr>
    </w:lvl>
    <w:lvl w:ilvl="2" w:tplc="5A9ED98E">
      <w:start w:val="1"/>
      <w:numFmt w:val="bullet"/>
      <w:lvlText w:val=""/>
      <w:lvlJc w:val="left"/>
      <w:pPr>
        <w:ind w:left="2520" w:hanging="360"/>
      </w:pPr>
      <w:rPr>
        <w:rFonts w:hint="default" w:ascii="Wingdings" w:hAnsi="Wingdings"/>
      </w:rPr>
    </w:lvl>
    <w:lvl w:ilvl="3" w:tplc="B2E22BCE">
      <w:start w:val="1"/>
      <w:numFmt w:val="bullet"/>
      <w:lvlText w:val=""/>
      <w:lvlJc w:val="left"/>
      <w:pPr>
        <w:ind w:left="3240" w:hanging="360"/>
      </w:pPr>
      <w:rPr>
        <w:rFonts w:hint="default" w:ascii="Symbol" w:hAnsi="Symbol"/>
      </w:rPr>
    </w:lvl>
    <w:lvl w:ilvl="4" w:tplc="C49ACABA">
      <w:start w:val="1"/>
      <w:numFmt w:val="bullet"/>
      <w:lvlText w:val="o"/>
      <w:lvlJc w:val="left"/>
      <w:pPr>
        <w:ind w:left="3960" w:hanging="360"/>
      </w:pPr>
      <w:rPr>
        <w:rFonts w:hint="default" w:ascii="Courier New" w:hAnsi="Courier New"/>
      </w:rPr>
    </w:lvl>
    <w:lvl w:ilvl="5" w:tplc="FB383D40">
      <w:start w:val="1"/>
      <w:numFmt w:val="bullet"/>
      <w:lvlText w:val=""/>
      <w:lvlJc w:val="left"/>
      <w:pPr>
        <w:ind w:left="4680" w:hanging="360"/>
      </w:pPr>
      <w:rPr>
        <w:rFonts w:hint="default" w:ascii="Wingdings" w:hAnsi="Wingdings"/>
      </w:rPr>
    </w:lvl>
    <w:lvl w:ilvl="6" w:tplc="3588263E">
      <w:start w:val="1"/>
      <w:numFmt w:val="bullet"/>
      <w:lvlText w:val=""/>
      <w:lvlJc w:val="left"/>
      <w:pPr>
        <w:ind w:left="5400" w:hanging="360"/>
      </w:pPr>
      <w:rPr>
        <w:rFonts w:hint="default" w:ascii="Symbol" w:hAnsi="Symbol"/>
      </w:rPr>
    </w:lvl>
    <w:lvl w:ilvl="7" w:tplc="7438E3EE">
      <w:start w:val="1"/>
      <w:numFmt w:val="bullet"/>
      <w:lvlText w:val="o"/>
      <w:lvlJc w:val="left"/>
      <w:pPr>
        <w:ind w:left="6120" w:hanging="360"/>
      </w:pPr>
      <w:rPr>
        <w:rFonts w:hint="default" w:ascii="Courier New" w:hAnsi="Courier New"/>
      </w:rPr>
    </w:lvl>
    <w:lvl w:ilvl="8" w:tplc="E01E7BD4">
      <w:start w:val="1"/>
      <w:numFmt w:val="bullet"/>
      <w:lvlText w:val=""/>
      <w:lvlJc w:val="left"/>
      <w:pPr>
        <w:ind w:left="6840" w:hanging="360"/>
      </w:pPr>
      <w:rPr>
        <w:rFonts w:hint="default" w:ascii="Wingdings" w:hAnsi="Wingdings"/>
      </w:rPr>
    </w:lvl>
  </w:abstractNum>
  <w:abstractNum w:abstractNumId="36" w15:restartNumberingAfterBreak="0">
    <w:nsid w:val="7C4B1DE9"/>
    <w:multiLevelType w:val="multilevel"/>
    <w:tmpl w:val="3CACF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577914"/>
    <w:multiLevelType w:val="hybridMultilevel"/>
    <w:tmpl w:val="A182A566"/>
    <w:lvl w:ilvl="0" w:tplc="2C0A0001">
      <w:start w:val="1"/>
      <w:numFmt w:val="bullet"/>
      <w:lvlText w:val=""/>
      <w:lvlJc w:val="left"/>
      <w:pPr>
        <w:ind w:left="1800" w:hanging="360"/>
      </w:pPr>
      <w:rPr>
        <w:rFonts w:hint="default" w:ascii="Symbol" w:hAnsi="Symbol"/>
      </w:rPr>
    </w:lvl>
    <w:lvl w:ilvl="1" w:tplc="2C0A0003" w:tentative="1">
      <w:start w:val="1"/>
      <w:numFmt w:val="bullet"/>
      <w:lvlText w:val="o"/>
      <w:lvlJc w:val="left"/>
      <w:pPr>
        <w:ind w:left="2160" w:hanging="360"/>
      </w:pPr>
      <w:rPr>
        <w:rFonts w:hint="default" w:ascii="Courier New" w:hAnsi="Courier New" w:cs="Courier New"/>
      </w:rPr>
    </w:lvl>
    <w:lvl w:ilvl="2" w:tplc="2C0A0005" w:tentative="1">
      <w:start w:val="1"/>
      <w:numFmt w:val="bullet"/>
      <w:lvlText w:val=""/>
      <w:lvlJc w:val="left"/>
      <w:pPr>
        <w:ind w:left="2880" w:hanging="360"/>
      </w:pPr>
      <w:rPr>
        <w:rFonts w:hint="default" w:ascii="Wingdings" w:hAnsi="Wingdings"/>
      </w:rPr>
    </w:lvl>
    <w:lvl w:ilvl="3" w:tplc="2C0A0001" w:tentative="1">
      <w:start w:val="1"/>
      <w:numFmt w:val="bullet"/>
      <w:lvlText w:val=""/>
      <w:lvlJc w:val="left"/>
      <w:pPr>
        <w:ind w:left="3600" w:hanging="360"/>
      </w:pPr>
      <w:rPr>
        <w:rFonts w:hint="default" w:ascii="Symbol" w:hAnsi="Symbol"/>
      </w:rPr>
    </w:lvl>
    <w:lvl w:ilvl="4" w:tplc="2C0A0003" w:tentative="1">
      <w:start w:val="1"/>
      <w:numFmt w:val="bullet"/>
      <w:lvlText w:val="o"/>
      <w:lvlJc w:val="left"/>
      <w:pPr>
        <w:ind w:left="4320" w:hanging="360"/>
      </w:pPr>
      <w:rPr>
        <w:rFonts w:hint="default" w:ascii="Courier New" w:hAnsi="Courier New" w:cs="Courier New"/>
      </w:rPr>
    </w:lvl>
    <w:lvl w:ilvl="5" w:tplc="2C0A0005" w:tentative="1">
      <w:start w:val="1"/>
      <w:numFmt w:val="bullet"/>
      <w:lvlText w:val=""/>
      <w:lvlJc w:val="left"/>
      <w:pPr>
        <w:ind w:left="5040" w:hanging="360"/>
      </w:pPr>
      <w:rPr>
        <w:rFonts w:hint="default" w:ascii="Wingdings" w:hAnsi="Wingdings"/>
      </w:rPr>
    </w:lvl>
    <w:lvl w:ilvl="6" w:tplc="2C0A0001" w:tentative="1">
      <w:start w:val="1"/>
      <w:numFmt w:val="bullet"/>
      <w:lvlText w:val=""/>
      <w:lvlJc w:val="left"/>
      <w:pPr>
        <w:ind w:left="5760" w:hanging="360"/>
      </w:pPr>
      <w:rPr>
        <w:rFonts w:hint="default" w:ascii="Symbol" w:hAnsi="Symbol"/>
      </w:rPr>
    </w:lvl>
    <w:lvl w:ilvl="7" w:tplc="2C0A0003" w:tentative="1">
      <w:start w:val="1"/>
      <w:numFmt w:val="bullet"/>
      <w:lvlText w:val="o"/>
      <w:lvlJc w:val="left"/>
      <w:pPr>
        <w:ind w:left="6480" w:hanging="360"/>
      </w:pPr>
      <w:rPr>
        <w:rFonts w:hint="default" w:ascii="Courier New" w:hAnsi="Courier New" w:cs="Courier New"/>
      </w:rPr>
    </w:lvl>
    <w:lvl w:ilvl="8" w:tplc="2C0A0005" w:tentative="1">
      <w:start w:val="1"/>
      <w:numFmt w:val="bullet"/>
      <w:lvlText w:val=""/>
      <w:lvlJc w:val="left"/>
      <w:pPr>
        <w:ind w:left="7200" w:hanging="360"/>
      </w:pPr>
      <w:rPr>
        <w:rFonts w:hint="default" w:ascii="Wingdings" w:hAnsi="Wingdings"/>
      </w:rPr>
    </w:lvl>
  </w:abstractNum>
  <w:num w:numId="1" w16cid:durableId="869028300">
    <w:abstractNumId w:val="9"/>
  </w:num>
  <w:num w:numId="2" w16cid:durableId="128979791">
    <w:abstractNumId w:val="7"/>
  </w:num>
  <w:num w:numId="3" w16cid:durableId="634651094">
    <w:abstractNumId w:val="6"/>
  </w:num>
  <w:num w:numId="4" w16cid:durableId="756440482">
    <w:abstractNumId w:val="5"/>
  </w:num>
  <w:num w:numId="5" w16cid:durableId="2112627209">
    <w:abstractNumId w:val="4"/>
  </w:num>
  <w:num w:numId="6" w16cid:durableId="567690779">
    <w:abstractNumId w:val="8"/>
  </w:num>
  <w:num w:numId="7" w16cid:durableId="1413351006">
    <w:abstractNumId w:val="3"/>
  </w:num>
  <w:num w:numId="8" w16cid:durableId="156188484">
    <w:abstractNumId w:val="2"/>
  </w:num>
  <w:num w:numId="9" w16cid:durableId="515311591">
    <w:abstractNumId w:val="1"/>
  </w:num>
  <w:num w:numId="10" w16cid:durableId="173033105">
    <w:abstractNumId w:val="0"/>
  </w:num>
  <w:num w:numId="11" w16cid:durableId="294682603">
    <w:abstractNumId w:val="28"/>
  </w:num>
  <w:num w:numId="12" w16cid:durableId="459766562">
    <w:abstractNumId w:val="30"/>
  </w:num>
  <w:num w:numId="13" w16cid:durableId="619648483">
    <w:abstractNumId w:val="34"/>
  </w:num>
  <w:num w:numId="14" w16cid:durableId="1365449018">
    <w:abstractNumId w:val="22"/>
  </w:num>
  <w:num w:numId="15" w16cid:durableId="610281963">
    <w:abstractNumId w:val="17"/>
  </w:num>
  <w:num w:numId="16" w16cid:durableId="2042970952">
    <w:abstractNumId w:val="33"/>
  </w:num>
  <w:num w:numId="17" w16cid:durableId="1583100574">
    <w:abstractNumId w:val="14"/>
  </w:num>
  <w:num w:numId="18" w16cid:durableId="1288125585">
    <w:abstractNumId w:val="27"/>
  </w:num>
  <w:num w:numId="19" w16cid:durableId="1018847830">
    <w:abstractNumId w:val="31"/>
  </w:num>
  <w:num w:numId="20" w16cid:durableId="1477063293">
    <w:abstractNumId w:val="18"/>
  </w:num>
  <w:num w:numId="21" w16cid:durableId="1500654794">
    <w:abstractNumId w:val="10"/>
  </w:num>
  <w:num w:numId="22" w16cid:durableId="1189375698">
    <w:abstractNumId w:val="23"/>
  </w:num>
  <w:num w:numId="23" w16cid:durableId="284386066">
    <w:abstractNumId w:val="21"/>
  </w:num>
  <w:num w:numId="24" w16cid:durableId="289173190">
    <w:abstractNumId w:val="19"/>
  </w:num>
  <w:num w:numId="25" w16cid:durableId="433522655">
    <w:abstractNumId w:val="16"/>
  </w:num>
  <w:num w:numId="26" w16cid:durableId="1862890956">
    <w:abstractNumId w:val="26"/>
  </w:num>
  <w:num w:numId="27" w16cid:durableId="493683831">
    <w:abstractNumId w:val="24"/>
  </w:num>
  <w:num w:numId="28" w16cid:durableId="1239442319">
    <w:abstractNumId w:val="29"/>
  </w:num>
  <w:num w:numId="29" w16cid:durableId="392316807">
    <w:abstractNumId w:val="36"/>
  </w:num>
  <w:num w:numId="30" w16cid:durableId="115875886">
    <w:abstractNumId w:val="15"/>
  </w:num>
  <w:num w:numId="31" w16cid:durableId="338047403">
    <w:abstractNumId w:val="20"/>
  </w:num>
  <w:num w:numId="32" w16cid:durableId="444890567">
    <w:abstractNumId w:val="13"/>
  </w:num>
  <w:num w:numId="33" w16cid:durableId="981814782">
    <w:abstractNumId w:val="25"/>
  </w:num>
  <w:num w:numId="34" w16cid:durableId="1052384608">
    <w:abstractNumId w:val="12"/>
  </w:num>
  <w:num w:numId="35" w16cid:durableId="1472484397">
    <w:abstractNumId w:val="37"/>
  </w:num>
  <w:num w:numId="36" w16cid:durableId="2122260938">
    <w:abstractNumId w:val="32"/>
  </w:num>
  <w:num w:numId="37" w16cid:durableId="1392272583">
    <w:abstractNumId w:val="35"/>
  </w:num>
  <w:num w:numId="38" w16cid:durableId="1191063328">
    <w:abstractNumId w:val="11"/>
  </w:num>
  <w:numIdMacAtCleanup w:val="1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98"/>
  <w:attachedTemplate r:id="rId1"/>
  <w:trackRevisions w:val="false"/>
  <w:defaultTabStop w:val="720"/>
  <w:hyphenationZone w:val="425"/>
  <w:characterSpacingControl w:val="doNotCompress"/>
  <w:hdrShapeDefaults>
    <o:shapedefaults v:ext="edit" spidmax="2050"/>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8A7"/>
    <w:rsid w:val="0000004A"/>
    <w:rsid w:val="00000FA1"/>
    <w:rsid w:val="00001266"/>
    <w:rsid w:val="0000187C"/>
    <w:rsid w:val="00001B2F"/>
    <w:rsid w:val="00001CF2"/>
    <w:rsid w:val="000020C3"/>
    <w:rsid w:val="00002762"/>
    <w:rsid w:val="00002844"/>
    <w:rsid w:val="00002E01"/>
    <w:rsid w:val="00002F2B"/>
    <w:rsid w:val="00003602"/>
    <w:rsid w:val="00003681"/>
    <w:rsid w:val="0000368B"/>
    <w:rsid w:val="00003A52"/>
    <w:rsid w:val="000041F0"/>
    <w:rsid w:val="000044BD"/>
    <w:rsid w:val="00004581"/>
    <w:rsid w:val="00004AED"/>
    <w:rsid w:val="00004CB1"/>
    <w:rsid w:val="00004CE2"/>
    <w:rsid w:val="00004DA6"/>
    <w:rsid w:val="00006222"/>
    <w:rsid w:val="00006818"/>
    <w:rsid w:val="00006B8E"/>
    <w:rsid w:val="0000732E"/>
    <w:rsid w:val="00007811"/>
    <w:rsid w:val="00007874"/>
    <w:rsid w:val="00007E1C"/>
    <w:rsid w:val="000106EE"/>
    <w:rsid w:val="00010887"/>
    <w:rsid w:val="00010AFC"/>
    <w:rsid w:val="0001102E"/>
    <w:rsid w:val="000114AA"/>
    <w:rsid w:val="000117C7"/>
    <w:rsid w:val="00011C7C"/>
    <w:rsid w:val="00013075"/>
    <w:rsid w:val="000130A1"/>
    <w:rsid w:val="0001335C"/>
    <w:rsid w:val="0001336E"/>
    <w:rsid w:val="00013467"/>
    <w:rsid w:val="000135B5"/>
    <w:rsid w:val="0001419F"/>
    <w:rsid w:val="000144AE"/>
    <w:rsid w:val="00014D6B"/>
    <w:rsid w:val="00015A49"/>
    <w:rsid w:val="0001676D"/>
    <w:rsid w:val="00016818"/>
    <w:rsid w:val="000169D2"/>
    <w:rsid w:val="00016D67"/>
    <w:rsid w:val="000170A6"/>
    <w:rsid w:val="0001735C"/>
    <w:rsid w:val="000173CB"/>
    <w:rsid w:val="000177EC"/>
    <w:rsid w:val="00017EB9"/>
    <w:rsid w:val="000207B7"/>
    <w:rsid w:val="000207ED"/>
    <w:rsid w:val="0002095D"/>
    <w:rsid w:val="00020C52"/>
    <w:rsid w:val="0002108E"/>
    <w:rsid w:val="0002163B"/>
    <w:rsid w:val="00022FDB"/>
    <w:rsid w:val="00023C09"/>
    <w:rsid w:val="00023CBD"/>
    <w:rsid w:val="00023D63"/>
    <w:rsid w:val="00023EE1"/>
    <w:rsid w:val="00023F3F"/>
    <w:rsid w:val="00024451"/>
    <w:rsid w:val="000245B7"/>
    <w:rsid w:val="000253DF"/>
    <w:rsid w:val="0002542E"/>
    <w:rsid w:val="0002561F"/>
    <w:rsid w:val="000260E7"/>
    <w:rsid w:val="000267BB"/>
    <w:rsid w:val="00026B98"/>
    <w:rsid w:val="00026C9D"/>
    <w:rsid w:val="00026E0E"/>
    <w:rsid w:val="00026F80"/>
    <w:rsid w:val="0002780A"/>
    <w:rsid w:val="000314FC"/>
    <w:rsid w:val="0003194E"/>
    <w:rsid w:val="00031DE8"/>
    <w:rsid w:val="00031E63"/>
    <w:rsid w:val="00032621"/>
    <w:rsid w:val="000327CE"/>
    <w:rsid w:val="00032EAC"/>
    <w:rsid w:val="000332B2"/>
    <w:rsid w:val="00033409"/>
    <w:rsid w:val="000335EA"/>
    <w:rsid w:val="00033C4D"/>
    <w:rsid w:val="00033F20"/>
    <w:rsid w:val="000346B4"/>
    <w:rsid w:val="00034809"/>
    <w:rsid w:val="00034A5C"/>
    <w:rsid w:val="00035360"/>
    <w:rsid w:val="00035C3D"/>
    <w:rsid w:val="00035DE5"/>
    <w:rsid w:val="0003678D"/>
    <w:rsid w:val="000369E4"/>
    <w:rsid w:val="000371AB"/>
    <w:rsid w:val="000375E1"/>
    <w:rsid w:val="000377E3"/>
    <w:rsid w:val="000409DB"/>
    <w:rsid w:val="000411D9"/>
    <w:rsid w:val="0004224A"/>
    <w:rsid w:val="0004270B"/>
    <w:rsid w:val="00043025"/>
    <w:rsid w:val="000431A4"/>
    <w:rsid w:val="0004345E"/>
    <w:rsid w:val="00043CE1"/>
    <w:rsid w:val="00044380"/>
    <w:rsid w:val="000448F4"/>
    <w:rsid w:val="00045005"/>
    <w:rsid w:val="000452A1"/>
    <w:rsid w:val="000454AD"/>
    <w:rsid w:val="00045984"/>
    <w:rsid w:val="0004598F"/>
    <w:rsid w:val="00045C9A"/>
    <w:rsid w:val="0004611F"/>
    <w:rsid w:val="00046BD9"/>
    <w:rsid w:val="00046F1E"/>
    <w:rsid w:val="00047693"/>
    <w:rsid w:val="00047AF4"/>
    <w:rsid w:val="00051897"/>
    <w:rsid w:val="00052767"/>
    <w:rsid w:val="00052EE4"/>
    <w:rsid w:val="00052F9A"/>
    <w:rsid w:val="0005329A"/>
    <w:rsid w:val="000534B2"/>
    <w:rsid w:val="0005364D"/>
    <w:rsid w:val="00053DF6"/>
    <w:rsid w:val="000543F8"/>
    <w:rsid w:val="00054562"/>
    <w:rsid w:val="000546DC"/>
    <w:rsid w:val="00054C4B"/>
    <w:rsid w:val="00054D3C"/>
    <w:rsid w:val="00054E41"/>
    <w:rsid w:val="00054EE7"/>
    <w:rsid w:val="00054F2A"/>
    <w:rsid w:val="00055231"/>
    <w:rsid w:val="00055B88"/>
    <w:rsid w:val="000560DE"/>
    <w:rsid w:val="00056286"/>
    <w:rsid w:val="00056BDB"/>
    <w:rsid w:val="000574D6"/>
    <w:rsid w:val="0005798F"/>
    <w:rsid w:val="000579F8"/>
    <w:rsid w:val="00057F9B"/>
    <w:rsid w:val="0006009F"/>
    <w:rsid w:val="00060162"/>
    <w:rsid w:val="00060535"/>
    <w:rsid w:val="00060D36"/>
    <w:rsid w:val="000613A4"/>
    <w:rsid w:val="00061556"/>
    <w:rsid w:val="0006174D"/>
    <w:rsid w:val="000617AE"/>
    <w:rsid w:val="00061A96"/>
    <w:rsid w:val="00061CA7"/>
    <w:rsid w:val="00061E9C"/>
    <w:rsid w:val="00062904"/>
    <w:rsid w:val="00062D14"/>
    <w:rsid w:val="00063019"/>
    <w:rsid w:val="000641DA"/>
    <w:rsid w:val="00065363"/>
    <w:rsid w:val="0006542B"/>
    <w:rsid w:val="00065519"/>
    <w:rsid w:val="00065BEA"/>
    <w:rsid w:val="00066289"/>
    <w:rsid w:val="00066A22"/>
    <w:rsid w:val="000676B0"/>
    <w:rsid w:val="0006793D"/>
    <w:rsid w:val="00067CA6"/>
    <w:rsid w:val="00070504"/>
    <w:rsid w:val="00070B97"/>
    <w:rsid w:val="00070E68"/>
    <w:rsid w:val="00070F55"/>
    <w:rsid w:val="0007111E"/>
    <w:rsid w:val="0007133B"/>
    <w:rsid w:val="00071599"/>
    <w:rsid w:val="000716B8"/>
    <w:rsid w:val="00071EDE"/>
    <w:rsid w:val="00071F15"/>
    <w:rsid w:val="00072149"/>
    <w:rsid w:val="0007326E"/>
    <w:rsid w:val="00073867"/>
    <w:rsid w:val="00073A42"/>
    <w:rsid w:val="00075B4B"/>
    <w:rsid w:val="00076B3F"/>
    <w:rsid w:val="00077238"/>
    <w:rsid w:val="000772BA"/>
    <w:rsid w:val="00077812"/>
    <w:rsid w:val="000804FD"/>
    <w:rsid w:val="00080B13"/>
    <w:rsid w:val="00080CF0"/>
    <w:rsid w:val="0008191C"/>
    <w:rsid w:val="00081FD4"/>
    <w:rsid w:val="00082012"/>
    <w:rsid w:val="000820E6"/>
    <w:rsid w:val="000829BE"/>
    <w:rsid w:val="000829D2"/>
    <w:rsid w:val="00082B54"/>
    <w:rsid w:val="00082D73"/>
    <w:rsid w:val="00083013"/>
    <w:rsid w:val="000836BB"/>
    <w:rsid w:val="00083B6E"/>
    <w:rsid w:val="00083DD8"/>
    <w:rsid w:val="000841F1"/>
    <w:rsid w:val="0008431F"/>
    <w:rsid w:val="000846A6"/>
    <w:rsid w:val="00085569"/>
    <w:rsid w:val="00085D4B"/>
    <w:rsid w:val="00085EFF"/>
    <w:rsid w:val="0008659D"/>
    <w:rsid w:val="000865D2"/>
    <w:rsid w:val="00087459"/>
    <w:rsid w:val="00087558"/>
    <w:rsid w:val="000875BE"/>
    <w:rsid w:val="000879AC"/>
    <w:rsid w:val="00087ACF"/>
    <w:rsid w:val="00090432"/>
    <w:rsid w:val="0009061B"/>
    <w:rsid w:val="00090862"/>
    <w:rsid w:val="00090DCA"/>
    <w:rsid w:val="000911B1"/>
    <w:rsid w:val="0009179F"/>
    <w:rsid w:val="00092220"/>
    <w:rsid w:val="0009299F"/>
    <w:rsid w:val="00092B4B"/>
    <w:rsid w:val="00092E10"/>
    <w:rsid w:val="000930A0"/>
    <w:rsid w:val="00093656"/>
    <w:rsid w:val="00093750"/>
    <w:rsid w:val="00093764"/>
    <w:rsid w:val="00093BAB"/>
    <w:rsid w:val="00093E14"/>
    <w:rsid w:val="00094515"/>
    <w:rsid w:val="00094B21"/>
    <w:rsid w:val="000952C1"/>
    <w:rsid w:val="00095529"/>
    <w:rsid w:val="00095D21"/>
    <w:rsid w:val="00095D80"/>
    <w:rsid w:val="000961AD"/>
    <w:rsid w:val="0009627E"/>
    <w:rsid w:val="0009641C"/>
    <w:rsid w:val="00096AD9"/>
    <w:rsid w:val="00096D5F"/>
    <w:rsid w:val="00096E66"/>
    <w:rsid w:val="00096EC7"/>
    <w:rsid w:val="00097446"/>
    <w:rsid w:val="000978E9"/>
    <w:rsid w:val="000A08A0"/>
    <w:rsid w:val="000A0B88"/>
    <w:rsid w:val="000A0C26"/>
    <w:rsid w:val="000A1269"/>
    <w:rsid w:val="000A1493"/>
    <w:rsid w:val="000A17BB"/>
    <w:rsid w:val="000A1A56"/>
    <w:rsid w:val="000A2431"/>
    <w:rsid w:val="000A2BC4"/>
    <w:rsid w:val="000A3006"/>
    <w:rsid w:val="000A31CE"/>
    <w:rsid w:val="000A39B4"/>
    <w:rsid w:val="000A3DF5"/>
    <w:rsid w:val="000A4248"/>
    <w:rsid w:val="000A432F"/>
    <w:rsid w:val="000A4C0A"/>
    <w:rsid w:val="000A59F4"/>
    <w:rsid w:val="000A5CB7"/>
    <w:rsid w:val="000A6060"/>
    <w:rsid w:val="000A6242"/>
    <w:rsid w:val="000A711F"/>
    <w:rsid w:val="000A7F3D"/>
    <w:rsid w:val="000B008D"/>
    <w:rsid w:val="000B034E"/>
    <w:rsid w:val="000B0CD9"/>
    <w:rsid w:val="000B0CED"/>
    <w:rsid w:val="000B1066"/>
    <w:rsid w:val="000B136F"/>
    <w:rsid w:val="000B1D71"/>
    <w:rsid w:val="000B26AA"/>
    <w:rsid w:val="000B28F4"/>
    <w:rsid w:val="000B2E21"/>
    <w:rsid w:val="000B2E37"/>
    <w:rsid w:val="000B30A8"/>
    <w:rsid w:val="000B3995"/>
    <w:rsid w:val="000B3C5C"/>
    <w:rsid w:val="000B3D4E"/>
    <w:rsid w:val="000B4227"/>
    <w:rsid w:val="000B45A4"/>
    <w:rsid w:val="000B49CE"/>
    <w:rsid w:val="000B4F86"/>
    <w:rsid w:val="000B5C3A"/>
    <w:rsid w:val="000B664A"/>
    <w:rsid w:val="000B6746"/>
    <w:rsid w:val="000B6772"/>
    <w:rsid w:val="000B6B45"/>
    <w:rsid w:val="000B6B46"/>
    <w:rsid w:val="000B7069"/>
    <w:rsid w:val="000B7633"/>
    <w:rsid w:val="000B7728"/>
    <w:rsid w:val="000B7B56"/>
    <w:rsid w:val="000B7C4D"/>
    <w:rsid w:val="000C04F0"/>
    <w:rsid w:val="000C0C20"/>
    <w:rsid w:val="000C1096"/>
    <w:rsid w:val="000C16DF"/>
    <w:rsid w:val="000C1721"/>
    <w:rsid w:val="000C2253"/>
    <w:rsid w:val="000C272C"/>
    <w:rsid w:val="000C28F0"/>
    <w:rsid w:val="000C29AC"/>
    <w:rsid w:val="000C2A55"/>
    <w:rsid w:val="000C32A1"/>
    <w:rsid w:val="000C33A8"/>
    <w:rsid w:val="000C34E6"/>
    <w:rsid w:val="000C3896"/>
    <w:rsid w:val="000C3C90"/>
    <w:rsid w:val="000C43D4"/>
    <w:rsid w:val="000C4640"/>
    <w:rsid w:val="000C471F"/>
    <w:rsid w:val="000C486F"/>
    <w:rsid w:val="000C4D25"/>
    <w:rsid w:val="000C5682"/>
    <w:rsid w:val="000C5FEE"/>
    <w:rsid w:val="000C6013"/>
    <w:rsid w:val="000C62C8"/>
    <w:rsid w:val="000C63BB"/>
    <w:rsid w:val="000C6BF7"/>
    <w:rsid w:val="000C7264"/>
    <w:rsid w:val="000C7C5B"/>
    <w:rsid w:val="000D053B"/>
    <w:rsid w:val="000D087E"/>
    <w:rsid w:val="000D0AAB"/>
    <w:rsid w:val="000D1310"/>
    <w:rsid w:val="000D1416"/>
    <w:rsid w:val="000D256F"/>
    <w:rsid w:val="000D2A2B"/>
    <w:rsid w:val="000D3B45"/>
    <w:rsid w:val="000D3DBD"/>
    <w:rsid w:val="000D3F12"/>
    <w:rsid w:val="000D3F41"/>
    <w:rsid w:val="000D3F5C"/>
    <w:rsid w:val="000D43B0"/>
    <w:rsid w:val="000D4F51"/>
    <w:rsid w:val="000D503A"/>
    <w:rsid w:val="000D5768"/>
    <w:rsid w:val="000D5893"/>
    <w:rsid w:val="000D5AE6"/>
    <w:rsid w:val="000D5B35"/>
    <w:rsid w:val="000D7313"/>
    <w:rsid w:val="000D748D"/>
    <w:rsid w:val="000D7BC8"/>
    <w:rsid w:val="000D7F30"/>
    <w:rsid w:val="000E00EA"/>
    <w:rsid w:val="000E0264"/>
    <w:rsid w:val="000E0339"/>
    <w:rsid w:val="000E057C"/>
    <w:rsid w:val="000E0C80"/>
    <w:rsid w:val="000E176E"/>
    <w:rsid w:val="000E1BA8"/>
    <w:rsid w:val="000E1BDA"/>
    <w:rsid w:val="000E1EB2"/>
    <w:rsid w:val="000E216B"/>
    <w:rsid w:val="000E2830"/>
    <w:rsid w:val="000E3CEF"/>
    <w:rsid w:val="000E3E46"/>
    <w:rsid w:val="000E42B2"/>
    <w:rsid w:val="000E4A37"/>
    <w:rsid w:val="000E5B50"/>
    <w:rsid w:val="000E5BA5"/>
    <w:rsid w:val="000E5D41"/>
    <w:rsid w:val="000E630C"/>
    <w:rsid w:val="000E689C"/>
    <w:rsid w:val="000E6E85"/>
    <w:rsid w:val="000E6FF4"/>
    <w:rsid w:val="000E765A"/>
    <w:rsid w:val="000E79E0"/>
    <w:rsid w:val="000E7C3C"/>
    <w:rsid w:val="000E7F0F"/>
    <w:rsid w:val="000F017D"/>
    <w:rsid w:val="000F0196"/>
    <w:rsid w:val="000F028F"/>
    <w:rsid w:val="000F0598"/>
    <w:rsid w:val="000F084D"/>
    <w:rsid w:val="000F0AC8"/>
    <w:rsid w:val="000F0CCB"/>
    <w:rsid w:val="000F0D6D"/>
    <w:rsid w:val="000F0F77"/>
    <w:rsid w:val="000F1687"/>
    <w:rsid w:val="000F2164"/>
    <w:rsid w:val="000F2366"/>
    <w:rsid w:val="000F2483"/>
    <w:rsid w:val="000F25A0"/>
    <w:rsid w:val="000F2E3E"/>
    <w:rsid w:val="000F32F4"/>
    <w:rsid w:val="000F3627"/>
    <w:rsid w:val="000F48B7"/>
    <w:rsid w:val="000F516E"/>
    <w:rsid w:val="000F615D"/>
    <w:rsid w:val="000F63B6"/>
    <w:rsid w:val="000F658D"/>
    <w:rsid w:val="000F6D9A"/>
    <w:rsid w:val="000F7205"/>
    <w:rsid w:val="000F7491"/>
    <w:rsid w:val="000F7C55"/>
    <w:rsid w:val="000F7E29"/>
    <w:rsid w:val="000F7FE3"/>
    <w:rsid w:val="001004F2"/>
    <w:rsid w:val="00100E2B"/>
    <w:rsid w:val="001013FD"/>
    <w:rsid w:val="00101AE1"/>
    <w:rsid w:val="00101E09"/>
    <w:rsid w:val="0010207B"/>
    <w:rsid w:val="001021C6"/>
    <w:rsid w:val="001027B1"/>
    <w:rsid w:val="00103748"/>
    <w:rsid w:val="0010396F"/>
    <w:rsid w:val="00103F32"/>
    <w:rsid w:val="00104D10"/>
    <w:rsid w:val="00104E18"/>
    <w:rsid w:val="0010663C"/>
    <w:rsid w:val="001067E3"/>
    <w:rsid w:val="001072FB"/>
    <w:rsid w:val="00107359"/>
    <w:rsid w:val="0010739E"/>
    <w:rsid w:val="001076AC"/>
    <w:rsid w:val="00107868"/>
    <w:rsid w:val="00107B4F"/>
    <w:rsid w:val="00110239"/>
    <w:rsid w:val="00110DBC"/>
    <w:rsid w:val="001111E0"/>
    <w:rsid w:val="0011129D"/>
    <w:rsid w:val="0011153D"/>
    <w:rsid w:val="00112392"/>
    <w:rsid w:val="001127D0"/>
    <w:rsid w:val="00112943"/>
    <w:rsid w:val="001135A2"/>
    <w:rsid w:val="001144B1"/>
    <w:rsid w:val="00114D68"/>
    <w:rsid w:val="00114EF3"/>
    <w:rsid w:val="001150FA"/>
    <w:rsid w:val="00115656"/>
    <w:rsid w:val="001159F5"/>
    <w:rsid w:val="00115D22"/>
    <w:rsid w:val="00115E6A"/>
    <w:rsid w:val="00116430"/>
    <w:rsid w:val="001168E4"/>
    <w:rsid w:val="00116D0D"/>
    <w:rsid w:val="00117B9B"/>
    <w:rsid w:val="00117C03"/>
    <w:rsid w:val="001206A6"/>
    <w:rsid w:val="00120A89"/>
    <w:rsid w:val="00120C95"/>
    <w:rsid w:val="00121652"/>
    <w:rsid w:val="00121811"/>
    <w:rsid w:val="00121D26"/>
    <w:rsid w:val="00121ED2"/>
    <w:rsid w:val="00121F1E"/>
    <w:rsid w:val="00121FCB"/>
    <w:rsid w:val="001222CD"/>
    <w:rsid w:val="0012279B"/>
    <w:rsid w:val="00122B5A"/>
    <w:rsid w:val="00122BAB"/>
    <w:rsid w:val="00123135"/>
    <w:rsid w:val="00123DBD"/>
    <w:rsid w:val="00123E10"/>
    <w:rsid w:val="0012401E"/>
    <w:rsid w:val="00124879"/>
    <w:rsid w:val="0012495C"/>
    <w:rsid w:val="00124E33"/>
    <w:rsid w:val="0012648E"/>
    <w:rsid w:val="00126A2E"/>
    <w:rsid w:val="00126F76"/>
    <w:rsid w:val="00130629"/>
    <w:rsid w:val="00130EBF"/>
    <w:rsid w:val="001318FD"/>
    <w:rsid w:val="00131E3A"/>
    <w:rsid w:val="0013207B"/>
    <w:rsid w:val="00132470"/>
    <w:rsid w:val="00132E16"/>
    <w:rsid w:val="00132EDA"/>
    <w:rsid w:val="001333EB"/>
    <w:rsid w:val="001340B2"/>
    <w:rsid w:val="00134477"/>
    <w:rsid w:val="0013483F"/>
    <w:rsid w:val="00135100"/>
    <w:rsid w:val="00135608"/>
    <w:rsid w:val="0013561D"/>
    <w:rsid w:val="00135709"/>
    <w:rsid w:val="00135E72"/>
    <w:rsid w:val="00135F80"/>
    <w:rsid w:val="00136E38"/>
    <w:rsid w:val="001374B9"/>
    <w:rsid w:val="00137848"/>
    <w:rsid w:val="00137E03"/>
    <w:rsid w:val="0014047A"/>
    <w:rsid w:val="00141587"/>
    <w:rsid w:val="00141701"/>
    <w:rsid w:val="00141933"/>
    <w:rsid w:val="00142426"/>
    <w:rsid w:val="00142EEE"/>
    <w:rsid w:val="001432A3"/>
    <w:rsid w:val="001432B3"/>
    <w:rsid w:val="0014345B"/>
    <w:rsid w:val="0014459E"/>
    <w:rsid w:val="00144F91"/>
    <w:rsid w:val="0014572F"/>
    <w:rsid w:val="001468B2"/>
    <w:rsid w:val="00146901"/>
    <w:rsid w:val="001472C1"/>
    <w:rsid w:val="001474A4"/>
    <w:rsid w:val="0014795B"/>
    <w:rsid w:val="00147C12"/>
    <w:rsid w:val="00147F89"/>
    <w:rsid w:val="00150162"/>
    <w:rsid w:val="00151469"/>
    <w:rsid w:val="001516D1"/>
    <w:rsid w:val="001518B4"/>
    <w:rsid w:val="0015195E"/>
    <w:rsid w:val="00152572"/>
    <w:rsid w:val="00152699"/>
    <w:rsid w:val="00152EE9"/>
    <w:rsid w:val="001539F6"/>
    <w:rsid w:val="00153C28"/>
    <w:rsid w:val="001542D4"/>
    <w:rsid w:val="001546BE"/>
    <w:rsid w:val="001548DD"/>
    <w:rsid w:val="00154C5B"/>
    <w:rsid w:val="001551E8"/>
    <w:rsid w:val="001555D4"/>
    <w:rsid w:val="0015609E"/>
    <w:rsid w:val="00156337"/>
    <w:rsid w:val="001564B2"/>
    <w:rsid w:val="001577B5"/>
    <w:rsid w:val="00157E00"/>
    <w:rsid w:val="00161033"/>
    <w:rsid w:val="00161D15"/>
    <w:rsid w:val="00161E81"/>
    <w:rsid w:val="0016227F"/>
    <w:rsid w:val="001626E6"/>
    <w:rsid w:val="00162854"/>
    <w:rsid w:val="00163860"/>
    <w:rsid w:val="001638C2"/>
    <w:rsid w:val="001642FC"/>
    <w:rsid w:val="001643FA"/>
    <w:rsid w:val="001644DB"/>
    <w:rsid w:val="001649CE"/>
    <w:rsid w:val="00164A00"/>
    <w:rsid w:val="00164F7D"/>
    <w:rsid w:val="001653AA"/>
    <w:rsid w:val="00165563"/>
    <w:rsid w:val="00165E83"/>
    <w:rsid w:val="00166117"/>
    <w:rsid w:val="00166C21"/>
    <w:rsid w:val="00167536"/>
    <w:rsid w:val="00167681"/>
    <w:rsid w:val="00167E86"/>
    <w:rsid w:val="001708AC"/>
    <w:rsid w:val="00171336"/>
    <w:rsid w:val="001721CA"/>
    <w:rsid w:val="00172442"/>
    <w:rsid w:val="00172654"/>
    <w:rsid w:val="001726A2"/>
    <w:rsid w:val="001727E0"/>
    <w:rsid w:val="001727FD"/>
    <w:rsid w:val="00172F67"/>
    <w:rsid w:val="00173172"/>
    <w:rsid w:val="001734C5"/>
    <w:rsid w:val="00173E40"/>
    <w:rsid w:val="001747C2"/>
    <w:rsid w:val="00174A47"/>
    <w:rsid w:val="00175996"/>
    <w:rsid w:val="00175BB4"/>
    <w:rsid w:val="00175BEC"/>
    <w:rsid w:val="00176E4E"/>
    <w:rsid w:val="00176F97"/>
    <w:rsid w:val="0017707A"/>
    <w:rsid w:val="0017707F"/>
    <w:rsid w:val="00177F43"/>
    <w:rsid w:val="00179FCB"/>
    <w:rsid w:val="001802A6"/>
    <w:rsid w:val="001802C7"/>
    <w:rsid w:val="00180445"/>
    <w:rsid w:val="00180773"/>
    <w:rsid w:val="00180913"/>
    <w:rsid w:val="00180930"/>
    <w:rsid w:val="0018109E"/>
    <w:rsid w:val="00181226"/>
    <w:rsid w:val="0018137A"/>
    <w:rsid w:val="00182A78"/>
    <w:rsid w:val="00182C0B"/>
    <w:rsid w:val="00182D8B"/>
    <w:rsid w:val="00182F4C"/>
    <w:rsid w:val="00183030"/>
    <w:rsid w:val="0018398F"/>
    <w:rsid w:val="00183B13"/>
    <w:rsid w:val="00183C96"/>
    <w:rsid w:val="00183E71"/>
    <w:rsid w:val="001841DA"/>
    <w:rsid w:val="0018555E"/>
    <w:rsid w:val="00185CB9"/>
    <w:rsid w:val="00185F5F"/>
    <w:rsid w:val="001862A9"/>
    <w:rsid w:val="0018646F"/>
    <w:rsid w:val="00186546"/>
    <w:rsid w:val="0018685B"/>
    <w:rsid w:val="00186984"/>
    <w:rsid w:val="0018758C"/>
    <w:rsid w:val="001879CC"/>
    <w:rsid w:val="00187A05"/>
    <w:rsid w:val="00187DFD"/>
    <w:rsid w:val="00187F70"/>
    <w:rsid w:val="00190BFA"/>
    <w:rsid w:val="00190EF8"/>
    <w:rsid w:val="0019113F"/>
    <w:rsid w:val="00191309"/>
    <w:rsid w:val="001913B5"/>
    <w:rsid w:val="0019165B"/>
    <w:rsid w:val="00191D23"/>
    <w:rsid w:val="00191F70"/>
    <w:rsid w:val="001921FB"/>
    <w:rsid w:val="0019232E"/>
    <w:rsid w:val="00192478"/>
    <w:rsid w:val="001926BD"/>
    <w:rsid w:val="00192BDE"/>
    <w:rsid w:val="00192DBF"/>
    <w:rsid w:val="001934DD"/>
    <w:rsid w:val="00193628"/>
    <w:rsid w:val="001936FE"/>
    <w:rsid w:val="00193E37"/>
    <w:rsid w:val="00193FDC"/>
    <w:rsid w:val="001948AD"/>
    <w:rsid w:val="00194AB8"/>
    <w:rsid w:val="00194FC9"/>
    <w:rsid w:val="00194FEB"/>
    <w:rsid w:val="001959BF"/>
    <w:rsid w:val="00195B5C"/>
    <w:rsid w:val="001963C1"/>
    <w:rsid w:val="001964FB"/>
    <w:rsid w:val="001971C8"/>
    <w:rsid w:val="001972B8"/>
    <w:rsid w:val="00197456"/>
    <w:rsid w:val="00197929"/>
    <w:rsid w:val="00197F23"/>
    <w:rsid w:val="001A09BE"/>
    <w:rsid w:val="001A0B99"/>
    <w:rsid w:val="001A1341"/>
    <w:rsid w:val="001A1D1F"/>
    <w:rsid w:val="001A1FF9"/>
    <w:rsid w:val="001A219E"/>
    <w:rsid w:val="001A2839"/>
    <w:rsid w:val="001A36B6"/>
    <w:rsid w:val="001A46D0"/>
    <w:rsid w:val="001A4706"/>
    <w:rsid w:val="001A4903"/>
    <w:rsid w:val="001A4A78"/>
    <w:rsid w:val="001A4D15"/>
    <w:rsid w:val="001A4F32"/>
    <w:rsid w:val="001A4F34"/>
    <w:rsid w:val="001A4F6D"/>
    <w:rsid w:val="001A5C73"/>
    <w:rsid w:val="001A6571"/>
    <w:rsid w:val="001A684B"/>
    <w:rsid w:val="001A714D"/>
    <w:rsid w:val="001A79F0"/>
    <w:rsid w:val="001A7D6E"/>
    <w:rsid w:val="001B103C"/>
    <w:rsid w:val="001B1ADA"/>
    <w:rsid w:val="001B1E6F"/>
    <w:rsid w:val="001B1ECB"/>
    <w:rsid w:val="001B22E5"/>
    <w:rsid w:val="001B291C"/>
    <w:rsid w:val="001B29A7"/>
    <w:rsid w:val="001B2B85"/>
    <w:rsid w:val="001B3DF0"/>
    <w:rsid w:val="001B4026"/>
    <w:rsid w:val="001B40F8"/>
    <w:rsid w:val="001B546B"/>
    <w:rsid w:val="001B5586"/>
    <w:rsid w:val="001B5B1E"/>
    <w:rsid w:val="001B5D93"/>
    <w:rsid w:val="001B634C"/>
    <w:rsid w:val="001B6A03"/>
    <w:rsid w:val="001B6C64"/>
    <w:rsid w:val="001B7476"/>
    <w:rsid w:val="001B74F8"/>
    <w:rsid w:val="001B7ACB"/>
    <w:rsid w:val="001C10B0"/>
    <w:rsid w:val="001C18C8"/>
    <w:rsid w:val="001C1FCA"/>
    <w:rsid w:val="001C2132"/>
    <w:rsid w:val="001C2163"/>
    <w:rsid w:val="001C21D8"/>
    <w:rsid w:val="001C251B"/>
    <w:rsid w:val="001C2946"/>
    <w:rsid w:val="001C2A8E"/>
    <w:rsid w:val="001C3399"/>
    <w:rsid w:val="001C3B8A"/>
    <w:rsid w:val="001C3E7D"/>
    <w:rsid w:val="001C479C"/>
    <w:rsid w:val="001C48BF"/>
    <w:rsid w:val="001C4B40"/>
    <w:rsid w:val="001C4E86"/>
    <w:rsid w:val="001C533E"/>
    <w:rsid w:val="001C5912"/>
    <w:rsid w:val="001C5AAD"/>
    <w:rsid w:val="001C5B69"/>
    <w:rsid w:val="001C6194"/>
    <w:rsid w:val="001C68D0"/>
    <w:rsid w:val="001C6C46"/>
    <w:rsid w:val="001C6C72"/>
    <w:rsid w:val="001C6E53"/>
    <w:rsid w:val="001C72FD"/>
    <w:rsid w:val="001C74EF"/>
    <w:rsid w:val="001C78FC"/>
    <w:rsid w:val="001C7969"/>
    <w:rsid w:val="001D013D"/>
    <w:rsid w:val="001D0D14"/>
    <w:rsid w:val="001D0F69"/>
    <w:rsid w:val="001D0F95"/>
    <w:rsid w:val="001D1574"/>
    <w:rsid w:val="001D1590"/>
    <w:rsid w:val="001D1C4E"/>
    <w:rsid w:val="001D2347"/>
    <w:rsid w:val="001D2630"/>
    <w:rsid w:val="001D3183"/>
    <w:rsid w:val="001D32BE"/>
    <w:rsid w:val="001D33BC"/>
    <w:rsid w:val="001D33FA"/>
    <w:rsid w:val="001D384E"/>
    <w:rsid w:val="001D3BFF"/>
    <w:rsid w:val="001D4199"/>
    <w:rsid w:val="001D45E9"/>
    <w:rsid w:val="001D4944"/>
    <w:rsid w:val="001D543F"/>
    <w:rsid w:val="001D5C11"/>
    <w:rsid w:val="001D5CE9"/>
    <w:rsid w:val="001D5F05"/>
    <w:rsid w:val="001D5FF0"/>
    <w:rsid w:val="001D69F1"/>
    <w:rsid w:val="001D7200"/>
    <w:rsid w:val="001D75BD"/>
    <w:rsid w:val="001D7E9D"/>
    <w:rsid w:val="001E074B"/>
    <w:rsid w:val="001E0811"/>
    <w:rsid w:val="001E0B93"/>
    <w:rsid w:val="001E14E7"/>
    <w:rsid w:val="001E1645"/>
    <w:rsid w:val="001E23D5"/>
    <w:rsid w:val="001E2D07"/>
    <w:rsid w:val="001E401F"/>
    <w:rsid w:val="001E4B47"/>
    <w:rsid w:val="001E4D4E"/>
    <w:rsid w:val="001E518A"/>
    <w:rsid w:val="001E5535"/>
    <w:rsid w:val="001E561C"/>
    <w:rsid w:val="001E5EEE"/>
    <w:rsid w:val="001E602E"/>
    <w:rsid w:val="001E6461"/>
    <w:rsid w:val="001E64C2"/>
    <w:rsid w:val="001E6E78"/>
    <w:rsid w:val="001E7111"/>
    <w:rsid w:val="001E7216"/>
    <w:rsid w:val="001E745B"/>
    <w:rsid w:val="001E7967"/>
    <w:rsid w:val="001F0453"/>
    <w:rsid w:val="001F0C14"/>
    <w:rsid w:val="001F123E"/>
    <w:rsid w:val="001F1612"/>
    <w:rsid w:val="001F24BC"/>
    <w:rsid w:val="001F261F"/>
    <w:rsid w:val="001F2BD6"/>
    <w:rsid w:val="001F2FDB"/>
    <w:rsid w:val="001F355A"/>
    <w:rsid w:val="001F35F6"/>
    <w:rsid w:val="001F3AC2"/>
    <w:rsid w:val="001F3DF9"/>
    <w:rsid w:val="001F42D7"/>
    <w:rsid w:val="001F4654"/>
    <w:rsid w:val="001F4A8B"/>
    <w:rsid w:val="001F4BC2"/>
    <w:rsid w:val="001F5A0C"/>
    <w:rsid w:val="001F5B49"/>
    <w:rsid w:val="001F618B"/>
    <w:rsid w:val="001F66A5"/>
    <w:rsid w:val="001F6716"/>
    <w:rsid w:val="001F6849"/>
    <w:rsid w:val="001F687D"/>
    <w:rsid w:val="001F6AEB"/>
    <w:rsid w:val="001F6F74"/>
    <w:rsid w:val="001F7ED2"/>
    <w:rsid w:val="001F7F78"/>
    <w:rsid w:val="001F7FB6"/>
    <w:rsid w:val="002002B2"/>
    <w:rsid w:val="0020049C"/>
    <w:rsid w:val="00200658"/>
    <w:rsid w:val="00200FB3"/>
    <w:rsid w:val="002015D3"/>
    <w:rsid w:val="0020168B"/>
    <w:rsid w:val="00201D23"/>
    <w:rsid w:val="00202322"/>
    <w:rsid w:val="002027E3"/>
    <w:rsid w:val="00202946"/>
    <w:rsid w:val="00202C9D"/>
    <w:rsid w:val="00203199"/>
    <w:rsid w:val="002032F8"/>
    <w:rsid w:val="002034E9"/>
    <w:rsid w:val="00203518"/>
    <w:rsid w:val="00203697"/>
    <w:rsid w:val="002038B7"/>
    <w:rsid w:val="00203927"/>
    <w:rsid w:val="00203A7F"/>
    <w:rsid w:val="00203D1A"/>
    <w:rsid w:val="0020449E"/>
    <w:rsid w:val="002044AD"/>
    <w:rsid w:val="00204A85"/>
    <w:rsid w:val="00204EF7"/>
    <w:rsid w:val="002050C7"/>
    <w:rsid w:val="0020543F"/>
    <w:rsid w:val="0020569A"/>
    <w:rsid w:val="002057BF"/>
    <w:rsid w:val="002059E8"/>
    <w:rsid w:val="0020618C"/>
    <w:rsid w:val="00206344"/>
    <w:rsid w:val="00206448"/>
    <w:rsid w:val="002065DA"/>
    <w:rsid w:val="0020683D"/>
    <w:rsid w:val="00206E6C"/>
    <w:rsid w:val="002072FE"/>
    <w:rsid w:val="0020788A"/>
    <w:rsid w:val="00207A5A"/>
    <w:rsid w:val="00210076"/>
    <w:rsid w:val="0021014F"/>
    <w:rsid w:val="0021061F"/>
    <w:rsid w:val="0021074F"/>
    <w:rsid w:val="00210A42"/>
    <w:rsid w:val="00210D94"/>
    <w:rsid w:val="00210FD3"/>
    <w:rsid w:val="00211EB8"/>
    <w:rsid w:val="00212165"/>
    <w:rsid w:val="002128C4"/>
    <w:rsid w:val="00212F64"/>
    <w:rsid w:val="002137F2"/>
    <w:rsid w:val="00213AC1"/>
    <w:rsid w:val="00214227"/>
    <w:rsid w:val="00214742"/>
    <w:rsid w:val="00214DC1"/>
    <w:rsid w:val="002158A6"/>
    <w:rsid w:val="0021627D"/>
    <w:rsid w:val="00217058"/>
    <w:rsid w:val="00217887"/>
    <w:rsid w:val="00217A51"/>
    <w:rsid w:val="002208E9"/>
    <w:rsid w:val="00220C42"/>
    <w:rsid w:val="00220C8F"/>
    <w:rsid w:val="00221A7C"/>
    <w:rsid w:val="00221C94"/>
    <w:rsid w:val="00221D52"/>
    <w:rsid w:val="00222741"/>
    <w:rsid w:val="00222DAC"/>
    <w:rsid w:val="002230F6"/>
    <w:rsid w:val="0022323B"/>
    <w:rsid w:val="002234F2"/>
    <w:rsid w:val="00223634"/>
    <w:rsid w:val="00223785"/>
    <w:rsid w:val="002239F1"/>
    <w:rsid w:val="00223E9A"/>
    <w:rsid w:val="00223EB9"/>
    <w:rsid w:val="00224420"/>
    <w:rsid w:val="0022466C"/>
    <w:rsid w:val="0022539D"/>
    <w:rsid w:val="00225A3D"/>
    <w:rsid w:val="00225A47"/>
    <w:rsid w:val="0022620C"/>
    <w:rsid w:val="00226251"/>
    <w:rsid w:val="00226287"/>
    <w:rsid w:val="00226772"/>
    <w:rsid w:val="00226A19"/>
    <w:rsid w:val="00227E1B"/>
    <w:rsid w:val="00227FA8"/>
    <w:rsid w:val="002304D2"/>
    <w:rsid w:val="002304F3"/>
    <w:rsid w:val="0023152C"/>
    <w:rsid w:val="002317FC"/>
    <w:rsid w:val="00231804"/>
    <w:rsid w:val="00231E81"/>
    <w:rsid w:val="0023227C"/>
    <w:rsid w:val="002323E2"/>
    <w:rsid w:val="00232551"/>
    <w:rsid w:val="0023259E"/>
    <w:rsid w:val="00232BCE"/>
    <w:rsid w:val="00232ED1"/>
    <w:rsid w:val="00232F93"/>
    <w:rsid w:val="00233386"/>
    <w:rsid w:val="00233628"/>
    <w:rsid w:val="00233684"/>
    <w:rsid w:val="00234256"/>
    <w:rsid w:val="0023447E"/>
    <w:rsid w:val="00234CE9"/>
    <w:rsid w:val="002353FF"/>
    <w:rsid w:val="002357E9"/>
    <w:rsid w:val="00235B69"/>
    <w:rsid w:val="00235F8C"/>
    <w:rsid w:val="0023605D"/>
    <w:rsid w:val="00236282"/>
    <w:rsid w:val="00236653"/>
    <w:rsid w:val="00236AC0"/>
    <w:rsid w:val="002372D5"/>
    <w:rsid w:val="002374B8"/>
    <w:rsid w:val="002377EB"/>
    <w:rsid w:val="00240043"/>
    <w:rsid w:val="002405D6"/>
    <w:rsid w:val="00240691"/>
    <w:rsid w:val="00240A91"/>
    <w:rsid w:val="00240C41"/>
    <w:rsid w:val="00240F4F"/>
    <w:rsid w:val="0024159C"/>
    <w:rsid w:val="00241B6D"/>
    <w:rsid w:val="0024205D"/>
    <w:rsid w:val="00242D60"/>
    <w:rsid w:val="00243756"/>
    <w:rsid w:val="002439F5"/>
    <w:rsid w:val="00243A52"/>
    <w:rsid w:val="00243AD2"/>
    <w:rsid w:val="00243DD7"/>
    <w:rsid w:val="00244407"/>
    <w:rsid w:val="00244446"/>
    <w:rsid w:val="002446D2"/>
    <w:rsid w:val="0024477F"/>
    <w:rsid w:val="002447E6"/>
    <w:rsid w:val="00244803"/>
    <w:rsid w:val="0024519D"/>
    <w:rsid w:val="002455B4"/>
    <w:rsid w:val="002463EA"/>
    <w:rsid w:val="002467E1"/>
    <w:rsid w:val="00246CD8"/>
    <w:rsid w:val="00246D52"/>
    <w:rsid w:val="002470DA"/>
    <w:rsid w:val="00247921"/>
    <w:rsid w:val="00247B80"/>
    <w:rsid w:val="00247F4C"/>
    <w:rsid w:val="00250642"/>
    <w:rsid w:val="002509EC"/>
    <w:rsid w:val="00250B89"/>
    <w:rsid w:val="00250BC7"/>
    <w:rsid w:val="00250E05"/>
    <w:rsid w:val="00251350"/>
    <w:rsid w:val="002515E6"/>
    <w:rsid w:val="00251CC6"/>
    <w:rsid w:val="00251D2B"/>
    <w:rsid w:val="00251F42"/>
    <w:rsid w:val="002521EA"/>
    <w:rsid w:val="00252A6D"/>
    <w:rsid w:val="002531D5"/>
    <w:rsid w:val="002534F6"/>
    <w:rsid w:val="002538F8"/>
    <w:rsid w:val="00253CE2"/>
    <w:rsid w:val="00253D69"/>
    <w:rsid w:val="002544A0"/>
    <w:rsid w:val="00254671"/>
    <w:rsid w:val="002546A5"/>
    <w:rsid w:val="00254843"/>
    <w:rsid w:val="00254A6D"/>
    <w:rsid w:val="00255151"/>
    <w:rsid w:val="002554B4"/>
    <w:rsid w:val="0025580E"/>
    <w:rsid w:val="00255BFE"/>
    <w:rsid w:val="00255C5D"/>
    <w:rsid w:val="00255DEF"/>
    <w:rsid w:val="00255EA2"/>
    <w:rsid w:val="00256005"/>
    <w:rsid w:val="00256181"/>
    <w:rsid w:val="00256304"/>
    <w:rsid w:val="0025655F"/>
    <w:rsid w:val="00256B0B"/>
    <w:rsid w:val="00256B68"/>
    <w:rsid w:val="0025785B"/>
    <w:rsid w:val="00257B9D"/>
    <w:rsid w:val="00257F0A"/>
    <w:rsid w:val="0026038C"/>
    <w:rsid w:val="0026045C"/>
    <w:rsid w:val="00260703"/>
    <w:rsid w:val="0026147D"/>
    <w:rsid w:val="002618FE"/>
    <w:rsid w:val="00261B4B"/>
    <w:rsid w:val="00261CC2"/>
    <w:rsid w:val="00261D60"/>
    <w:rsid w:val="00261E9A"/>
    <w:rsid w:val="002626CD"/>
    <w:rsid w:val="00263997"/>
    <w:rsid w:val="00263F62"/>
    <w:rsid w:val="002644F2"/>
    <w:rsid w:val="002645D5"/>
    <w:rsid w:val="00264872"/>
    <w:rsid w:val="00264944"/>
    <w:rsid w:val="00264BF5"/>
    <w:rsid w:val="002656BD"/>
    <w:rsid w:val="0026593C"/>
    <w:rsid w:val="0026634F"/>
    <w:rsid w:val="00266657"/>
    <w:rsid w:val="00266F1A"/>
    <w:rsid w:val="0026725F"/>
    <w:rsid w:val="002676AF"/>
    <w:rsid w:val="00267DB1"/>
    <w:rsid w:val="00270392"/>
    <w:rsid w:val="00270A68"/>
    <w:rsid w:val="00270DD3"/>
    <w:rsid w:val="0027165F"/>
    <w:rsid w:val="00271B5D"/>
    <w:rsid w:val="0027242A"/>
    <w:rsid w:val="002724A8"/>
    <w:rsid w:val="002726DE"/>
    <w:rsid w:val="002735E5"/>
    <w:rsid w:val="00273D5D"/>
    <w:rsid w:val="00274180"/>
    <w:rsid w:val="00274381"/>
    <w:rsid w:val="002747CD"/>
    <w:rsid w:val="00274BD0"/>
    <w:rsid w:val="00274CA1"/>
    <w:rsid w:val="00274DA1"/>
    <w:rsid w:val="002750EE"/>
    <w:rsid w:val="002752C7"/>
    <w:rsid w:val="00275879"/>
    <w:rsid w:val="002762B1"/>
    <w:rsid w:val="002762DC"/>
    <w:rsid w:val="00276521"/>
    <w:rsid w:val="002769F1"/>
    <w:rsid w:val="00277880"/>
    <w:rsid w:val="00277A60"/>
    <w:rsid w:val="0028009E"/>
    <w:rsid w:val="00280306"/>
    <w:rsid w:val="00280812"/>
    <w:rsid w:val="00280E22"/>
    <w:rsid w:val="002813B4"/>
    <w:rsid w:val="00281D49"/>
    <w:rsid w:val="00282211"/>
    <w:rsid w:val="00282469"/>
    <w:rsid w:val="0028276C"/>
    <w:rsid w:val="002828B7"/>
    <w:rsid w:val="00282D8D"/>
    <w:rsid w:val="00282E74"/>
    <w:rsid w:val="002835FB"/>
    <w:rsid w:val="002846DC"/>
    <w:rsid w:val="00285074"/>
    <w:rsid w:val="0028518F"/>
    <w:rsid w:val="00285311"/>
    <w:rsid w:val="00285408"/>
    <w:rsid w:val="002857F3"/>
    <w:rsid w:val="00285F8A"/>
    <w:rsid w:val="0028632D"/>
    <w:rsid w:val="00286597"/>
    <w:rsid w:val="002875C0"/>
    <w:rsid w:val="00287A78"/>
    <w:rsid w:val="00287BC9"/>
    <w:rsid w:val="00290CD1"/>
    <w:rsid w:val="00290EAA"/>
    <w:rsid w:val="00291059"/>
    <w:rsid w:val="00291344"/>
    <w:rsid w:val="00291D09"/>
    <w:rsid w:val="00291D3A"/>
    <w:rsid w:val="00291D42"/>
    <w:rsid w:val="00291EFC"/>
    <w:rsid w:val="00292180"/>
    <w:rsid w:val="0029283F"/>
    <w:rsid w:val="002949CA"/>
    <w:rsid w:val="002949CE"/>
    <w:rsid w:val="00295588"/>
    <w:rsid w:val="0029561F"/>
    <w:rsid w:val="002957D8"/>
    <w:rsid w:val="002958E7"/>
    <w:rsid w:val="00295EE7"/>
    <w:rsid w:val="002969B4"/>
    <w:rsid w:val="00297001"/>
    <w:rsid w:val="00297179"/>
    <w:rsid w:val="002971EA"/>
    <w:rsid w:val="00297699"/>
    <w:rsid w:val="002977A0"/>
    <w:rsid w:val="0029795A"/>
    <w:rsid w:val="00297BCC"/>
    <w:rsid w:val="00297D94"/>
    <w:rsid w:val="00297E7C"/>
    <w:rsid w:val="002A06DD"/>
    <w:rsid w:val="002A1355"/>
    <w:rsid w:val="002A1938"/>
    <w:rsid w:val="002A1C37"/>
    <w:rsid w:val="002A1C91"/>
    <w:rsid w:val="002A1FEC"/>
    <w:rsid w:val="002A2A3D"/>
    <w:rsid w:val="002A2ED1"/>
    <w:rsid w:val="002A2FF6"/>
    <w:rsid w:val="002A346D"/>
    <w:rsid w:val="002A3B8D"/>
    <w:rsid w:val="002A3C96"/>
    <w:rsid w:val="002A409F"/>
    <w:rsid w:val="002A4238"/>
    <w:rsid w:val="002A463F"/>
    <w:rsid w:val="002A4CD3"/>
    <w:rsid w:val="002A53F0"/>
    <w:rsid w:val="002A5489"/>
    <w:rsid w:val="002A5BF7"/>
    <w:rsid w:val="002A7136"/>
    <w:rsid w:val="002A77CD"/>
    <w:rsid w:val="002A792E"/>
    <w:rsid w:val="002B0132"/>
    <w:rsid w:val="002B01B3"/>
    <w:rsid w:val="002B07D3"/>
    <w:rsid w:val="002B0CBB"/>
    <w:rsid w:val="002B0F73"/>
    <w:rsid w:val="002B158A"/>
    <w:rsid w:val="002B176A"/>
    <w:rsid w:val="002B1CAB"/>
    <w:rsid w:val="002B1DA8"/>
    <w:rsid w:val="002B1EF5"/>
    <w:rsid w:val="002B1F5C"/>
    <w:rsid w:val="002B1F6E"/>
    <w:rsid w:val="002B226C"/>
    <w:rsid w:val="002B28BE"/>
    <w:rsid w:val="002B2E32"/>
    <w:rsid w:val="002B305C"/>
    <w:rsid w:val="002B3349"/>
    <w:rsid w:val="002B3E5D"/>
    <w:rsid w:val="002B3FB5"/>
    <w:rsid w:val="002B414C"/>
    <w:rsid w:val="002B41EA"/>
    <w:rsid w:val="002B4E17"/>
    <w:rsid w:val="002B4E24"/>
    <w:rsid w:val="002B50FC"/>
    <w:rsid w:val="002B5544"/>
    <w:rsid w:val="002B59E1"/>
    <w:rsid w:val="002B612F"/>
    <w:rsid w:val="002B7978"/>
    <w:rsid w:val="002C0159"/>
    <w:rsid w:val="002C0EEB"/>
    <w:rsid w:val="002C0FFE"/>
    <w:rsid w:val="002C1493"/>
    <w:rsid w:val="002C1ECE"/>
    <w:rsid w:val="002C1FA3"/>
    <w:rsid w:val="002C28C8"/>
    <w:rsid w:val="002C2E2C"/>
    <w:rsid w:val="002C306A"/>
    <w:rsid w:val="002C36F1"/>
    <w:rsid w:val="002C37BD"/>
    <w:rsid w:val="002C39EF"/>
    <w:rsid w:val="002C3BC1"/>
    <w:rsid w:val="002C3C29"/>
    <w:rsid w:val="002C3D16"/>
    <w:rsid w:val="002C4117"/>
    <w:rsid w:val="002C4677"/>
    <w:rsid w:val="002C4A2E"/>
    <w:rsid w:val="002C4A8B"/>
    <w:rsid w:val="002C531E"/>
    <w:rsid w:val="002C54CC"/>
    <w:rsid w:val="002C6072"/>
    <w:rsid w:val="002C6078"/>
    <w:rsid w:val="002C6113"/>
    <w:rsid w:val="002C6871"/>
    <w:rsid w:val="002C694D"/>
    <w:rsid w:val="002C6C35"/>
    <w:rsid w:val="002C7A36"/>
    <w:rsid w:val="002C7B3F"/>
    <w:rsid w:val="002C7D54"/>
    <w:rsid w:val="002C7DF4"/>
    <w:rsid w:val="002D01B3"/>
    <w:rsid w:val="002D0D3E"/>
    <w:rsid w:val="002D0D68"/>
    <w:rsid w:val="002D0EEE"/>
    <w:rsid w:val="002D1B0C"/>
    <w:rsid w:val="002D2265"/>
    <w:rsid w:val="002D2CB1"/>
    <w:rsid w:val="002D2CB3"/>
    <w:rsid w:val="002D3710"/>
    <w:rsid w:val="002D3D85"/>
    <w:rsid w:val="002D3E8C"/>
    <w:rsid w:val="002D3EBD"/>
    <w:rsid w:val="002D40BE"/>
    <w:rsid w:val="002D41B1"/>
    <w:rsid w:val="002D41E8"/>
    <w:rsid w:val="002D45BB"/>
    <w:rsid w:val="002D599C"/>
    <w:rsid w:val="002D630E"/>
    <w:rsid w:val="002D67C5"/>
    <w:rsid w:val="002D748E"/>
    <w:rsid w:val="002D75A2"/>
    <w:rsid w:val="002D772B"/>
    <w:rsid w:val="002E0559"/>
    <w:rsid w:val="002E0B93"/>
    <w:rsid w:val="002E0C85"/>
    <w:rsid w:val="002E0D95"/>
    <w:rsid w:val="002E1046"/>
    <w:rsid w:val="002E1B42"/>
    <w:rsid w:val="002E22C3"/>
    <w:rsid w:val="002E270C"/>
    <w:rsid w:val="002E2753"/>
    <w:rsid w:val="002E3964"/>
    <w:rsid w:val="002E41C8"/>
    <w:rsid w:val="002E4839"/>
    <w:rsid w:val="002E4BFB"/>
    <w:rsid w:val="002E4C76"/>
    <w:rsid w:val="002E4F61"/>
    <w:rsid w:val="002E5483"/>
    <w:rsid w:val="002E550F"/>
    <w:rsid w:val="002E6045"/>
    <w:rsid w:val="002E639C"/>
    <w:rsid w:val="002E711F"/>
    <w:rsid w:val="002E7DF7"/>
    <w:rsid w:val="002F1801"/>
    <w:rsid w:val="002F28B6"/>
    <w:rsid w:val="002F28FD"/>
    <w:rsid w:val="002F37FC"/>
    <w:rsid w:val="002F39F8"/>
    <w:rsid w:val="002F41B9"/>
    <w:rsid w:val="002F48D3"/>
    <w:rsid w:val="002F4B11"/>
    <w:rsid w:val="002F5585"/>
    <w:rsid w:val="002F59C4"/>
    <w:rsid w:val="002F65D0"/>
    <w:rsid w:val="002F677D"/>
    <w:rsid w:val="002F6953"/>
    <w:rsid w:val="002F6964"/>
    <w:rsid w:val="002F76FE"/>
    <w:rsid w:val="002F7A7B"/>
    <w:rsid w:val="00300018"/>
    <w:rsid w:val="00300092"/>
    <w:rsid w:val="00300167"/>
    <w:rsid w:val="003006DB"/>
    <w:rsid w:val="00300A73"/>
    <w:rsid w:val="003011D4"/>
    <w:rsid w:val="0030151F"/>
    <w:rsid w:val="00301681"/>
    <w:rsid w:val="003024F1"/>
    <w:rsid w:val="00302F33"/>
    <w:rsid w:val="003032AE"/>
    <w:rsid w:val="003038E3"/>
    <w:rsid w:val="003039EA"/>
    <w:rsid w:val="003043E1"/>
    <w:rsid w:val="003045FF"/>
    <w:rsid w:val="00304D1B"/>
    <w:rsid w:val="00305176"/>
    <w:rsid w:val="00305369"/>
    <w:rsid w:val="003055F5"/>
    <w:rsid w:val="003057E9"/>
    <w:rsid w:val="00305AC1"/>
    <w:rsid w:val="003064C6"/>
    <w:rsid w:val="00306630"/>
    <w:rsid w:val="00306766"/>
    <w:rsid w:val="003068D2"/>
    <w:rsid w:val="00307183"/>
    <w:rsid w:val="003071A1"/>
    <w:rsid w:val="00307E27"/>
    <w:rsid w:val="0031029B"/>
    <w:rsid w:val="00310957"/>
    <w:rsid w:val="00310BE8"/>
    <w:rsid w:val="00310D3E"/>
    <w:rsid w:val="003112C6"/>
    <w:rsid w:val="003113ED"/>
    <w:rsid w:val="003114B7"/>
    <w:rsid w:val="00311564"/>
    <w:rsid w:val="003118E5"/>
    <w:rsid w:val="00312089"/>
    <w:rsid w:val="0031253B"/>
    <w:rsid w:val="003128B9"/>
    <w:rsid w:val="0031398D"/>
    <w:rsid w:val="0031448C"/>
    <w:rsid w:val="0031475F"/>
    <w:rsid w:val="0031483A"/>
    <w:rsid w:val="0031502E"/>
    <w:rsid w:val="003152A6"/>
    <w:rsid w:val="00315CAD"/>
    <w:rsid w:val="00316074"/>
    <w:rsid w:val="00316912"/>
    <w:rsid w:val="00316BFF"/>
    <w:rsid w:val="00317050"/>
    <w:rsid w:val="00317A75"/>
    <w:rsid w:val="00317FAD"/>
    <w:rsid w:val="00320115"/>
    <w:rsid w:val="003202B1"/>
    <w:rsid w:val="00320347"/>
    <w:rsid w:val="0032047E"/>
    <w:rsid w:val="003205DC"/>
    <w:rsid w:val="00320C52"/>
    <w:rsid w:val="00321363"/>
    <w:rsid w:val="003214CC"/>
    <w:rsid w:val="00321B32"/>
    <w:rsid w:val="0032252F"/>
    <w:rsid w:val="00322715"/>
    <w:rsid w:val="003229D5"/>
    <w:rsid w:val="00322EAE"/>
    <w:rsid w:val="00323064"/>
    <w:rsid w:val="0032306B"/>
    <w:rsid w:val="00323B04"/>
    <w:rsid w:val="003242D5"/>
    <w:rsid w:val="003245BA"/>
    <w:rsid w:val="003245D8"/>
    <w:rsid w:val="00324642"/>
    <w:rsid w:val="00324A86"/>
    <w:rsid w:val="00324B61"/>
    <w:rsid w:val="00325713"/>
    <w:rsid w:val="00325895"/>
    <w:rsid w:val="00325A8D"/>
    <w:rsid w:val="00326029"/>
    <w:rsid w:val="003260A9"/>
    <w:rsid w:val="00326793"/>
    <w:rsid w:val="00327887"/>
    <w:rsid w:val="0032796E"/>
    <w:rsid w:val="00327AFB"/>
    <w:rsid w:val="00330623"/>
    <w:rsid w:val="0033086E"/>
    <w:rsid w:val="003309FE"/>
    <w:rsid w:val="00330CCD"/>
    <w:rsid w:val="00332D8B"/>
    <w:rsid w:val="00333369"/>
    <w:rsid w:val="00333533"/>
    <w:rsid w:val="003338F0"/>
    <w:rsid w:val="003342C1"/>
    <w:rsid w:val="00334BEF"/>
    <w:rsid w:val="003350D3"/>
    <w:rsid w:val="00335DBB"/>
    <w:rsid w:val="00336FD6"/>
    <w:rsid w:val="0034027D"/>
    <w:rsid w:val="0034049F"/>
    <w:rsid w:val="00340708"/>
    <w:rsid w:val="00340800"/>
    <w:rsid w:val="00341039"/>
    <w:rsid w:val="00341211"/>
    <w:rsid w:val="00341241"/>
    <w:rsid w:val="003413D3"/>
    <w:rsid w:val="00341D34"/>
    <w:rsid w:val="00342B1D"/>
    <w:rsid w:val="0034316F"/>
    <w:rsid w:val="00343172"/>
    <w:rsid w:val="0034320D"/>
    <w:rsid w:val="003436F5"/>
    <w:rsid w:val="00343B2B"/>
    <w:rsid w:val="003440BE"/>
    <w:rsid w:val="003442AA"/>
    <w:rsid w:val="003443DB"/>
    <w:rsid w:val="00344522"/>
    <w:rsid w:val="003447FA"/>
    <w:rsid w:val="00344966"/>
    <w:rsid w:val="00344A5E"/>
    <w:rsid w:val="0034566D"/>
    <w:rsid w:val="0034568C"/>
    <w:rsid w:val="00345A81"/>
    <w:rsid w:val="003462BC"/>
    <w:rsid w:val="00346358"/>
    <w:rsid w:val="003463DA"/>
    <w:rsid w:val="0034682B"/>
    <w:rsid w:val="00346845"/>
    <w:rsid w:val="00346C8D"/>
    <w:rsid w:val="00346E0F"/>
    <w:rsid w:val="0034706C"/>
    <w:rsid w:val="003473A6"/>
    <w:rsid w:val="0034760C"/>
    <w:rsid w:val="00347C05"/>
    <w:rsid w:val="00347DD0"/>
    <w:rsid w:val="00350848"/>
    <w:rsid w:val="0035088A"/>
    <w:rsid w:val="003509B0"/>
    <w:rsid w:val="00351005"/>
    <w:rsid w:val="003515B9"/>
    <w:rsid w:val="003516CE"/>
    <w:rsid w:val="00351A0C"/>
    <w:rsid w:val="00352185"/>
    <w:rsid w:val="0035228A"/>
    <w:rsid w:val="003528FB"/>
    <w:rsid w:val="00352CD4"/>
    <w:rsid w:val="00352FE7"/>
    <w:rsid w:val="00353B0B"/>
    <w:rsid w:val="00354186"/>
    <w:rsid w:val="003542EB"/>
    <w:rsid w:val="00354615"/>
    <w:rsid w:val="00354BDA"/>
    <w:rsid w:val="00355124"/>
    <w:rsid w:val="003558A9"/>
    <w:rsid w:val="00355A64"/>
    <w:rsid w:val="00355C3B"/>
    <w:rsid w:val="00355DCA"/>
    <w:rsid w:val="00356D36"/>
    <w:rsid w:val="00357036"/>
    <w:rsid w:val="0035775A"/>
    <w:rsid w:val="0035795B"/>
    <w:rsid w:val="00357C9B"/>
    <w:rsid w:val="00360181"/>
    <w:rsid w:val="003602B9"/>
    <w:rsid w:val="0036061A"/>
    <w:rsid w:val="00361367"/>
    <w:rsid w:val="00362079"/>
    <w:rsid w:val="00362266"/>
    <w:rsid w:val="003624A5"/>
    <w:rsid w:val="003628D4"/>
    <w:rsid w:val="003639C8"/>
    <w:rsid w:val="00363B0B"/>
    <w:rsid w:val="00363D67"/>
    <w:rsid w:val="00364052"/>
    <w:rsid w:val="0036481F"/>
    <w:rsid w:val="0036484B"/>
    <w:rsid w:val="00364BB0"/>
    <w:rsid w:val="00364DA4"/>
    <w:rsid w:val="00364F4C"/>
    <w:rsid w:val="00365A37"/>
    <w:rsid w:val="00366268"/>
    <w:rsid w:val="0036641A"/>
    <w:rsid w:val="00366A18"/>
    <w:rsid w:val="00366CEC"/>
    <w:rsid w:val="00366D18"/>
    <w:rsid w:val="003677E9"/>
    <w:rsid w:val="00367939"/>
    <w:rsid w:val="00367E07"/>
    <w:rsid w:val="00367E83"/>
    <w:rsid w:val="0036C169"/>
    <w:rsid w:val="003702FE"/>
    <w:rsid w:val="00370E31"/>
    <w:rsid w:val="0037136A"/>
    <w:rsid w:val="003723D5"/>
    <w:rsid w:val="00372DA8"/>
    <w:rsid w:val="00372E6B"/>
    <w:rsid w:val="00372F9F"/>
    <w:rsid w:val="00373570"/>
    <w:rsid w:val="0037390C"/>
    <w:rsid w:val="00373CBE"/>
    <w:rsid w:val="00373CC7"/>
    <w:rsid w:val="00375F12"/>
    <w:rsid w:val="00375FCC"/>
    <w:rsid w:val="003762A8"/>
    <w:rsid w:val="0037645C"/>
    <w:rsid w:val="00376BE8"/>
    <w:rsid w:val="00377B5B"/>
    <w:rsid w:val="003801CE"/>
    <w:rsid w:val="003801ED"/>
    <w:rsid w:val="003803C6"/>
    <w:rsid w:val="00380EDE"/>
    <w:rsid w:val="00380EF6"/>
    <w:rsid w:val="0038159B"/>
    <w:rsid w:val="00381976"/>
    <w:rsid w:val="00381A4C"/>
    <w:rsid w:val="00381C3D"/>
    <w:rsid w:val="00382D22"/>
    <w:rsid w:val="0038370C"/>
    <w:rsid w:val="0038393F"/>
    <w:rsid w:val="00383CEF"/>
    <w:rsid w:val="00383EBB"/>
    <w:rsid w:val="003853A3"/>
    <w:rsid w:val="00385C94"/>
    <w:rsid w:val="00386029"/>
    <w:rsid w:val="00386BC5"/>
    <w:rsid w:val="003875E9"/>
    <w:rsid w:val="00387AFA"/>
    <w:rsid w:val="0039024C"/>
    <w:rsid w:val="0039054F"/>
    <w:rsid w:val="003909D2"/>
    <w:rsid w:val="00390D45"/>
    <w:rsid w:val="003912BD"/>
    <w:rsid w:val="00391B2C"/>
    <w:rsid w:val="00392508"/>
    <w:rsid w:val="00392BCB"/>
    <w:rsid w:val="00392E85"/>
    <w:rsid w:val="003933E6"/>
    <w:rsid w:val="00393857"/>
    <w:rsid w:val="00393DEF"/>
    <w:rsid w:val="00394732"/>
    <w:rsid w:val="003950DB"/>
    <w:rsid w:val="00395145"/>
    <w:rsid w:val="0039518F"/>
    <w:rsid w:val="00396572"/>
    <w:rsid w:val="003966C1"/>
    <w:rsid w:val="00396A1D"/>
    <w:rsid w:val="0039737E"/>
    <w:rsid w:val="003A0076"/>
    <w:rsid w:val="003A040D"/>
    <w:rsid w:val="003A0750"/>
    <w:rsid w:val="003A08BF"/>
    <w:rsid w:val="003A138D"/>
    <w:rsid w:val="003A1899"/>
    <w:rsid w:val="003A1AEE"/>
    <w:rsid w:val="003A1CCC"/>
    <w:rsid w:val="003A1F2D"/>
    <w:rsid w:val="003A2421"/>
    <w:rsid w:val="003A3260"/>
    <w:rsid w:val="003A3C6D"/>
    <w:rsid w:val="003A462C"/>
    <w:rsid w:val="003A49AB"/>
    <w:rsid w:val="003A5290"/>
    <w:rsid w:val="003A553B"/>
    <w:rsid w:val="003A5E32"/>
    <w:rsid w:val="003A5EA1"/>
    <w:rsid w:val="003A6F1D"/>
    <w:rsid w:val="003A7CBB"/>
    <w:rsid w:val="003B0174"/>
    <w:rsid w:val="003B0323"/>
    <w:rsid w:val="003B04EB"/>
    <w:rsid w:val="003B0BEC"/>
    <w:rsid w:val="003B0E72"/>
    <w:rsid w:val="003B1F5A"/>
    <w:rsid w:val="003B32F6"/>
    <w:rsid w:val="003B4974"/>
    <w:rsid w:val="003B4A4D"/>
    <w:rsid w:val="003B4D73"/>
    <w:rsid w:val="003B5430"/>
    <w:rsid w:val="003B56DA"/>
    <w:rsid w:val="003B677D"/>
    <w:rsid w:val="003B6CAA"/>
    <w:rsid w:val="003B787F"/>
    <w:rsid w:val="003B78EF"/>
    <w:rsid w:val="003C084D"/>
    <w:rsid w:val="003C0BC6"/>
    <w:rsid w:val="003C0CE9"/>
    <w:rsid w:val="003C0E12"/>
    <w:rsid w:val="003C0E57"/>
    <w:rsid w:val="003C0EE7"/>
    <w:rsid w:val="003C1128"/>
    <w:rsid w:val="003C1A6A"/>
    <w:rsid w:val="003C1ACC"/>
    <w:rsid w:val="003C1D13"/>
    <w:rsid w:val="003C28A9"/>
    <w:rsid w:val="003C28AC"/>
    <w:rsid w:val="003C2B24"/>
    <w:rsid w:val="003C3745"/>
    <w:rsid w:val="003C39BD"/>
    <w:rsid w:val="003C468B"/>
    <w:rsid w:val="003C477B"/>
    <w:rsid w:val="003C5216"/>
    <w:rsid w:val="003C54E0"/>
    <w:rsid w:val="003C5A2F"/>
    <w:rsid w:val="003C5A42"/>
    <w:rsid w:val="003C5CBC"/>
    <w:rsid w:val="003C5D69"/>
    <w:rsid w:val="003C6025"/>
    <w:rsid w:val="003C694A"/>
    <w:rsid w:val="003C6A36"/>
    <w:rsid w:val="003C6B4E"/>
    <w:rsid w:val="003C759B"/>
    <w:rsid w:val="003C79F2"/>
    <w:rsid w:val="003C7A0B"/>
    <w:rsid w:val="003D02BC"/>
    <w:rsid w:val="003D04FF"/>
    <w:rsid w:val="003D0E1F"/>
    <w:rsid w:val="003D113C"/>
    <w:rsid w:val="003D13D0"/>
    <w:rsid w:val="003D15E0"/>
    <w:rsid w:val="003D1E94"/>
    <w:rsid w:val="003D25FE"/>
    <w:rsid w:val="003D26E7"/>
    <w:rsid w:val="003D2736"/>
    <w:rsid w:val="003D2C5E"/>
    <w:rsid w:val="003D2C82"/>
    <w:rsid w:val="003D2D75"/>
    <w:rsid w:val="003D2E82"/>
    <w:rsid w:val="003D37B0"/>
    <w:rsid w:val="003D38BD"/>
    <w:rsid w:val="003D3F8A"/>
    <w:rsid w:val="003D3FBD"/>
    <w:rsid w:val="003D48FE"/>
    <w:rsid w:val="003D53B5"/>
    <w:rsid w:val="003D5A9D"/>
    <w:rsid w:val="003D63A8"/>
    <w:rsid w:val="003E0FBE"/>
    <w:rsid w:val="003E1571"/>
    <w:rsid w:val="003E1A50"/>
    <w:rsid w:val="003E268B"/>
    <w:rsid w:val="003E2BCB"/>
    <w:rsid w:val="003E2CCB"/>
    <w:rsid w:val="003E2E4C"/>
    <w:rsid w:val="003E2EDC"/>
    <w:rsid w:val="003E2F7D"/>
    <w:rsid w:val="003E314C"/>
    <w:rsid w:val="003E31E7"/>
    <w:rsid w:val="003E34D7"/>
    <w:rsid w:val="003E3643"/>
    <w:rsid w:val="003E416A"/>
    <w:rsid w:val="003E46F6"/>
    <w:rsid w:val="003E5103"/>
    <w:rsid w:val="003E581A"/>
    <w:rsid w:val="003E5EB2"/>
    <w:rsid w:val="003E5F40"/>
    <w:rsid w:val="003E60EF"/>
    <w:rsid w:val="003E799E"/>
    <w:rsid w:val="003E7FDB"/>
    <w:rsid w:val="003F03BD"/>
    <w:rsid w:val="003F0507"/>
    <w:rsid w:val="003F197A"/>
    <w:rsid w:val="003F1DCD"/>
    <w:rsid w:val="003F1E06"/>
    <w:rsid w:val="003F1E24"/>
    <w:rsid w:val="003F1F5D"/>
    <w:rsid w:val="003F23C7"/>
    <w:rsid w:val="003F2618"/>
    <w:rsid w:val="003F2E70"/>
    <w:rsid w:val="003F3072"/>
    <w:rsid w:val="003F313B"/>
    <w:rsid w:val="003F34D2"/>
    <w:rsid w:val="003F3770"/>
    <w:rsid w:val="003F3F7F"/>
    <w:rsid w:val="003F491F"/>
    <w:rsid w:val="003F5869"/>
    <w:rsid w:val="003F5C38"/>
    <w:rsid w:val="003F5CAC"/>
    <w:rsid w:val="003F61D8"/>
    <w:rsid w:val="003F6744"/>
    <w:rsid w:val="003F6AC2"/>
    <w:rsid w:val="003F70DD"/>
    <w:rsid w:val="003F71A3"/>
    <w:rsid w:val="003F7BF6"/>
    <w:rsid w:val="00400162"/>
    <w:rsid w:val="00400735"/>
    <w:rsid w:val="004007B2"/>
    <w:rsid w:val="00400E1C"/>
    <w:rsid w:val="004011C1"/>
    <w:rsid w:val="00401692"/>
    <w:rsid w:val="00401D8F"/>
    <w:rsid w:val="00401FCE"/>
    <w:rsid w:val="004020DF"/>
    <w:rsid w:val="004022A1"/>
    <w:rsid w:val="0040241A"/>
    <w:rsid w:val="00402625"/>
    <w:rsid w:val="00402786"/>
    <w:rsid w:val="00402BA8"/>
    <w:rsid w:val="00402EB1"/>
    <w:rsid w:val="004030CE"/>
    <w:rsid w:val="00403353"/>
    <w:rsid w:val="0040346E"/>
    <w:rsid w:val="00403849"/>
    <w:rsid w:val="00403874"/>
    <w:rsid w:val="00403D88"/>
    <w:rsid w:val="00404310"/>
    <w:rsid w:val="00404330"/>
    <w:rsid w:val="00404D1A"/>
    <w:rsid w:val="004051D3"/>
    <w:rsid w:val="00405876"/>
    <w:rsid w:val="004061C8"/>
    <w:rsid w:val="004062DB"/>
    <w:rsid w:val="0040658D"/>
    <w:rsid w:val="00406771"/>
    <w:rsid w:val="00407A50"/>
    <w:rsid w:val="00407AAA"/>
    <w:rsid w:val="004108A7"/>
    <w:rsid w:val="00410F97"/>
    <w:rsid w:val="004112F4"/>
    <w:rsid w:val="00411A26"/>
    <w:rsid w:val="00411C30"/>
    <w:rsid w:val="00411F97"/>
    <w:rsid w:val="0041265E"/>
    <w:rsid w:val="00412C76"/>
    <w:rsid w:val="00413214"/>
    <w:rsid w:val="00413493"/>
    <w:rsid w:val="004138F0"/>
    <w:rsid w:val="00413A6A"/>
    <w:rsid w:val="00414377"/>
    <w:rsid w:val="00414AA3"/>
    <w:rsid w:val="00414C1D"/>
    <w:rsid w:val="0041513B"/>
    <w:rsid w:val="004161B9"/>
    <w:rsid w:val="0041683B"/>
    <w:rsid w:val="00416BC8"/>
    <w:rsid w:val="00417263"/>
    <w:rsid w:val="00420225"/>
    <w:rsid w:val="004203CA"/>
    <w:rsid w:val="004210D1"/>
    <w:rsid w:val="00421300"/>
    <w:rsid w:val="00421715"/>
    <w:rsid w:val="00421978"/>
    <w:rsid w:val="00421DAF"/>
    <w:rsid w:val="00421EE6"/>
    <w:rsid w:val="00422344"/>
    <w:rsid w:val="00422A92"/>
    <w:rsid w:val="00422D51"/>
    <w:rsid w:val="00423054"/>
    <w:rsid w:val="00423BEC"/>
    <w:rsid w:val="00424A9A"/>
    <w:rsid w:val="00424C62"/>
    <w:rsid w:val="00424D71"/>
    <w:rsid w:val="004250EF"/>
    <w:rsid w:val="00425390"/>
    <w:rsid w:val="00425598"/>
    <w:rsid w:val="004259AC"/>
    <w:rsid w:val="004263DE"/>
    <w:rsid w:val="00426701"/>
    <w:rsid w:val="00426B1A"/>
    <w:rsid w:val="0042700F"/>
    <w:rsid w:val="004271A4"/>
    <w:rsid w:val="00427760"/>
    <w:rsid w:val="00427C43"/>
    <w:rsid w:val="00427C84"/>
    <w:rsid w:val="00427CC1"/>
    <w:rsid w:val="00430A97"/>
    <w:rsid w:val="004310DA"/>
    <w:rsid w:val="00431AAA"/>
    <w:rsid w:val="00431C09"/>
    <w:rsid w:val="00431DB5"/>
    <w:rsid w:val="00431E29"/>
    <w:rsid w:val="00432B58"/>
    <w:rsid w:val="00432D47"/>
    <w:rsid w:val="00432E5C"/>
    <w:rsid w:val="00433095"/>
    <w:rsid w:val="004339D3"/>
    <w:rsid w:val="004339ED"/>
    <w:rsid w:val="00433E24"/>
    <w:rsid w:val="00434278"/>
    <w:rsid w:val="004345BC"/>
    <w:rsid w:val="00434655"/>
    <w:rsid w:val="00434C2A"/>
    <w:rsid w:val="0043505D"/>
    <w:rsid w:val="004356A3"/>
    <w:rsid w:val="004357CF"/>
    <w:rsid w:val="00435CF6"/>
    <w:rsid w:val="00435F9F"/>
    <w:rsid w:val="004361C8"/>
    <w:rsid w:val="00436294"/>
    <w:rsid w:val="00436C03"/>
    <w:rsid w:val="00436CD4"/>
    <w:rsid w:val="00436E69"/>
    <w:rsid w:val="00437FD4"/>
    <w:rsid w:val="004403EB"/>
    <w:rsid w:val="0044064D"/>
    <w:rsid w:val="00440756"/>
    <w:rsid w:val="00440D93"/>
    <w:rsid w:val="00440E60"/>
    <w:rsid w:val="00440EA4"/>
    <w:rsid w:val="004412AB"/>
    <w:rsid w:val="004423DC"/>
    <w:rsid w:val="00442C38"/>
    <w:rsid w:val="00442F19"/>
    <w:rsid w:val="0044377D"/>
    <w:rsid w:val="00443C02"/>
    <w:rsid w:val="00443CD1"/>
    <w:rsid w:val="00444021"/>
    <w:rsid w:val="004446F1"/>
    <w:rsid w:val="0044487D"/>
    <w:rsid w:val="00444B86"/>
    <w:rsid w:val="00444BED"/>
    <w:rsid w:val="00444E68"/>
    <w:rsid w:val="00446107"/>
    <w:rsid w:val="00446523"/>
    <w:rsid w:val="00446615"/>
    <w:rsid w:val="00447339"/>
    <w:rsid w:val="00447923"/>
    <w:rsid w:val="00447981"/>
    <w:rsid w:val="00447A06"/>
    <w:rsid w:val="00447AE2"/>
    <w:rsid w:val="00447F38"/>
    <w:rsid w:val="0045012D"/>
    <w:rsid w:val="004501D8"/>
    <w:rsid w:val="004506E1"/>
    <w:rsid w:val="00450A8F"/>
    <w:rsid w:val="00450AC1"/>
    <w:rsid w:val="00450AFA"/>
    <w:rsid w:val="004513CC"/>
    <w:rsid w:val="00451983"/>
    <w:rsid w:val="0045217F"/>
    <w:rsid w:val="004522A9"/>
    <w:rsid w:val="00452F5D"/>
    <w:rsid w:val="00453228"/>
    <w:rsid w:val="004532CF"/>
    <w:rsid w:val="004539A3"/>
    <w:rsid w:val="00453FE7"/>
    <w:rsid w:val="004544BE"/>
    <w:rsid w:val="004544DF"/>
    <w:rsid w:val="004547A9"/>
    <w:rsid w:val="00454E3F"/>
    <w:rsid w:val="00454F70"/>
    <w:rsid w:val="00455DB1"/>
    <w:rsid w:val="00456185"/>
    <w:rsid w:val="004562C0"/>
    <w:rsid w:val="004562D5"/>
    <w:rsid w:val="004566D8"/>
    <w:rsid w:val="00456A64"/>
    <w:rsid w:val="00456B19"/>
    <w:rsid w:val="004571EC"/>
    <w:rsid w:val="00457858"/>
    <w:rsid w:val="00460491"/>
    <w:rsid w:val="00460E9E"/>
    <w:rsid w:val="00461606"/>
    <w:rsid w:val="00461937"/>
    <w:rsid w:val="004623C9"/>
    <w:rsid w:val="004628F8"/>
    <w:rsid w:val="00462EE3"/>
    <w:rsid w:val="00463ADB"/>
    <w:rsid w:val="00463E94"/>
    <w:rsid w:val="00463F43"/>
    <w:rsid w:val="00464B5D"/>
    <w:rsid w:val="00464DC4"/>
    <w:rsid w:val="00465240"/>
    <w:rsid w:val="004653C9"/>
    <w:rsid w:val="00465C5A"/>
    <w:rsid w:val="004663F5"/>
    <w:rsid w:val="00466D1E"/>
    <w:rsid w:val="00467924"/>
    <w:rsid w:val="0046866C"/>
    <w:rsid w:val="00470E32"/>
    <w:rsid w:val="004710EC"/>
    <w:rsid w:val="00471C33"/>
    <w:rsid w:val="00472521"/>
    <w:rsid w:val="004727BE"/>
    <w:rsid w:val="00472F16"/>
    <w:rsid w:val="00473598"/>
    <w:rsid w:val="00473770"/>
    <w:rsid w:val="00473801"/>
    <w:rsid w:val="004738B7"/>
    <w:rsid w:val="00473AEB"/>
    <w:rsid w:val="0047427D"/>
    <w:rsid w:val="00474392"/>
    <w:rsid w:val="004758D0"/>
    <w:rsid w:val="004763CA"/>
    <w:rsid w:val="00477267"/>
    <w:rsid w:val="00477753"/>
    <w:rsid w:val="00477E11"/>
    <w:rsid w:val="0048001F"/>
    <w:rsid w:val="0048056A"/>
    <w:rsid w:val="00480748"/>
    <w:rsid w:val="004825B8"/>
    <w:rsid w:val="00482994"/>
    <w:rsid w:val="00482C3F"/>
    <w:rsid w:val="00483997"/>
    <w:rsid w:val="00484FD2"/>
    <w:rsid w:val="00485450"/>
    <w:rsid w:val="0048596A"/>
    <w:rsid w:val="0048635D"/>
    <w:rsid w:val="00486E16"/>
    <w:rsid w:val="004870BD"/>
    <w:rsid w:val="00487497"/>
    <w:rsid w:val="004877AE"/>
    <w:rsid w:val="004877F9"/>
    <w:rsid w:val="0049026D"/>
    <w:rsid w:val="0049039D"/>
    <w:rsid w:val="00490E51"/>
    <w:rsid w:val="00491938"/>
    <w:rsid w:val="00492294"/>
    <w:rsid w:val="004925CF"/>
    <w:rsid w:val="00492784"/>
    <w:rsid w:val="004928BD"/>
    <w:rsid w:val="00492952"/>
    <w:rsid w:val="00492E35"/>
    <w:rsid w:val="00492F9C"/>
    <w:rsid w:val="004930B2"/>
    <w:rsid w:val="00493262"/>
    <w:rsid w:val="00493B7D"/>
    <w:rsid w:val="00493C44"/>
    <w:rsid w:val="00493DA5"/>
    <w:rsid w:val="00494609"/>
    <w:rsid w:val="00494854"/>
    <w:rsid w:val="00494A41"/>
    <w:rsid w:val="00494A8D"/>
    <w:rsid w:val="00494F86"/>
    <w:rsid w:val="00495646"/>
    <w:rsid w:val="00495879"/>
    <w:rsid w:val="004962FF"/>
    <w:rsid w:val="0049641C"/>
    <w:rsid w:val="0049653B"/>
    <w:rsid w:val="00496900"/>
    <w:rsid w:val="00496D33"/>
    <w:rsid w:val="004970D5"/>
    <w:rsid w:val="00497184"/>
    <w:rsid w:val="004975AC"/>
    <w:rsid w:val="004A01E2"/>
    <w:rsid w:val="004A026B"/>
    <w:rsid w:val="004A1CCA"/>
    <w:rsid w:val="004A2747"/>
    <w:rsid w:val="004A2A2A"/>
    <w:rsid w:val="004A2F18"/>
    <w:rsid w:val="004A311A"/>
    <w:rsid w:val="004A3897"/>
    <w:rsid w:val="004A3DE2"/>
    <w:rsid w:val="004A3FC3"/>
    <w:rsid w:val="004A475B"/>
    <w:rsid w:val="004A48E3"/>
    <w:rsid w:val="004A4A36"/>
    <w:rsid w:val="004A4F7D"/>
    <w:rsid w:val="004A5500"/>
    <w:rsid w:val="004A59CD"/>
    <w:rsid w:val="004A60D1"/>
    <w:rsid w:val="004A6BA9"/>
    <w:rsid w:val="004A7957"/>
    <w:rsid w:val="004A7F39"/>
    <w:rsid w:val="004B004F"/>
    <w:rsid w:val="004B0336"/>
    <w:rsid w:val="004B0349"/>
    <w:rsid w:val="004B0925"/>
    <w:rsid w:val="004B1113"/>
    <w:rsid w:val="004B1B54"/>
    <w:rsid w:val="004B1D61"/>
    <w:rsid w:val="004B2272"/>
    <w:rsid w:val="004B2817"/>
    <w:rsid w:val="004B3626"/>
    <w:rsid w:val="004B3B6C"/>
    <w:rsid w:val="004B3C6C"/>
    <w:rsid w:val="004B3D86"/>
    <w:rsid w:val="004B44A4"/>
    <w:rsid w:val="004B4CBD"/>
    <w:rsid w:val="004B5072"/>
    <w:rsid w:val="004B531E"/>
    <w:rsid w:val="004B5685"/>
    <w:rsid w:val="004B5752"/>
    <w:rsid w:val="004B58D3"/>
    <w:rsid w:val="004B686B"/>
    <w:rsid w:val="004B6B64"/>
    <w:rsid w:val="004B6E4C"/>
    <w:rsid w:val="004B7F8C"/>
    <w:rsid w:val="004C0113"/>
    <w:rsid w:val="004C0114"/>
    <w:rsid w:val="004C05A3"/>
    <w:rsid w:val="004C081F"/>
    <w:rsid w:val="004C0915"/>
    <w:rsid w:val="004C0E12"/>
    <w:rsid w:val="004C1C59"/>
    <w:rsid w:val="004C1F1D"/>
    <w:rsid w:val="004C264F"/>
    <w:rsid w:val="004C2C53"/>
    <w:rsid w:val="004C3D7E"/>
    <w:rsid w:val="004C4C5A"/>
    <w:rsid w:val="004C5038"/>
    <w:rsid w:val="004C55F4"/>
    <w:rsid w:val="004C5744"/>
    <w:rsid w:val="004C587B"/>
    <w:rsid w:val="004C6723"/>
    <w:rsid w:val="004C6DE1"/>
    <w:rsid w:val="004C7029"/>
    <w:rsid w:val="004C76E7"/>
    <w:rsid w:val="004C7A37"/>
    <w:rsid w:val="004C7E23"/>
    <w:rsid w:val="004D01A2"/>
    <w:rsid w:val="004D0272"/>
    <w:rsid w:val="004D0327"/>
    <w:rsid w:val="004D0527"/>
    <w:rsid w:val="004D0CB3"/>
    <w:rsid w:val="004D0DEE"/>
    <w:rsid w:val="004D0EC5"/>
    <w:rsid w:val="004D15D9"/>
    <w:rsid w:val="004D1C8F"/>
    <w:rsid w:val="004D264A"/>
    <w:rsid w:val="004D2B5D"/>
    <w:rsid w:val="004D38EC"/>
    <w:rsid w:val="004D3BD4"/>
    <w:rsid w:val="004D4689"/>
    <w:rsid w:val="004D49E5"/>
    <w:rsid w:val="004D55DB"/>
    <w:rsid w:val="004D5745"/>
    <w:rsid w:val="004D58EA"/>
    <w:rsid w:val="004D622B"/>
    <w:rsid w:val="004D62CB"/>
    <w:rsid w:val="004D6384"/>
    <w:rsid w:val="004D6657"/>
    <w:rsid w:val="004D6778"/>
    <w:rsid w:val="004D6D13"/>
    <w:rsid w:val="004D7031"/>
    <w:rsid w:val="004D7727"/>
    <w:rsid w:val="004D7C43"/>
    <w:rsid w:val="004D7EDF"/>
    <w:rsid w:val="004E005E"/>
    <w:rsid w:val="004E0782"/>
    <w:rsid w:val="004E0A6A"/>
    <w:rsid w:val="004E0B63"/>
    <w:rsid w:val="004E0ECF"/>
    <w:rsid w:val="004E0EE7"/>
    <w:rsid w:val="004E0F97"/>
    <w:rsid w:val="004E10EA"/>
    <w:rsid w:val="004E14F4"/>
    <w:rsid w:val="004E1697"/>
    <w:rsid w:val="004E1AF6"/>
    <w:rsid w:val="004E2684"/>
    <w:rsid w:val="004E3175"/>
    <w:rsid w:val="004E327B"/>
    <w:rsid w:val="004E3372"/>
    <w:rsid w:val="004E3470"/>
    <w:rsid w:val="004E3DF1"/>
    <w:rsid w:val="004E3E1B"/>
    <w:rsid w:val="004E441D"/>
    <w:rsid w:val="004E44AE"/>
    <w:rsid w:val="004E4D99"/>
    <w:rsid w:val="004E52B4"/>
    <w:rsid w:val="004E58F5"/>
    <w:rsid w:val="004E61CD"/>
    <w:rsid w:val="004E6B04"/>
    <w:rsid w:val="004E6CC4"/>
    <w:rsid w:val="004E73BF"/>
    <w:rsid w:val="004E78C4"/>
    <w:rsid w:val="004E7D50"/>
    <w:rsid w:val="004F020A"/>
    <w:rsid w:val="004F02C0"/>
    <w:rsid w:val="004F1185"/>
    <w:rsid w:val="004F1705"/>
    <w:rsid w:val="004F1E7E"/>
    <w:rsid w:val="004F24F9"/>
    <w:rsid w:val="004F2525"/>
    <w:rsid w:val="004F263C"/>
    <w:rsid w:val="004F2BD7"/>
    <w:rsid w:val="004F3588"/>
    <w:rsid w:val="004F38ED"/>
    <w:rsid w:val="004F3A4A"/>
    <w:rsid w:val="004F3D5F"/>
    <w:rsid w:val="004F3EF1"/>
    <w:rsid w:val="004F420E"/>
    <w:rsid w:val="004F4B17"/>
    <w:rsid w:val="004F51E2"/>
    <w:rsid w:val="004F55B7"/>
    <w:rsid w:val="004F57BF"/>
    <w:rsid w:val="004F6436"/>
    <w:rsid w:val="004F6486"/>
    <w:rsid w:val="004F64EC"/>
    <w:rsid w:val="004F6DD0"/>
    <w:rsid w:val="004F72D4"/>
    <w:rsid w:val="004F731E"/>
    <w:rsid w:val="004F74CD"/>
    <w:rsid w:val="004F7526"/>
    <w:rsid w:val="004F7660"/>
    <w:rsid w:val="005003FE"/>
    <w:rsid w:val="0050067A"/>
    <w:rsid w:val="00500C48"/>
    <w:rsid w:val="00500FE4"/>
    <w:rsid w:val="00501A44"/>
    <w:rsid w:val="00501BF0"/>
    <w:rsid w:val="0050230F"/>
    <w:rsid w:val="00502339"/>
    <w:rsid w:val="00502B4C"/>
    <w:rsid w:val="00502D06"/>
    <w:rsid w:val="00503682"/>
    <w:rsid w:val="0050382B"/>
    <w:rsid w:val="0050395E"/>
    <w:rsid w:val="00503A41"/>
    <w:rsid w:val="00503AE0"/>
    <w:rsid w:val="0050412E"/>
    <w:rsid w:val="005041D5"/>
    <w:rsid w:val="00504479"/>
    <w:rsid w:val="00504725"/>
    <w:rsid w:val="00504CCF"/>
    <w:rsid w:val="00504E4F"/>
    <w:rsid w:val="00504F34"/>
    <w:rsid w:val="005055A7"/>
    <w:rsid w:val="00505C46"/>
    <w:rsid w:val="00505FE7"/>
    <w:rsid w:val="00506544"/>
    <w:rsid w:val="00506672"/>
    <w:rsid w:val="005066A7"/>
    <w:rsid w:val="0050695C"/>
    <w:rsid w:val="00507712"/>
    <w:rsid w:val="00507B03"/>
    <w:rsid w:val="00507B66"/>
    <w:rsid w:val="00510C68"/>
    <w:rsid w:val="00510F60"/>
    <w:rsid w:val="00511097"/>
    <w:rsid w:val="005112C0"/>
    <w:rsid w:val="0051216C"/>
    <w:rsid w:val="00512493"/>
    <w:rsid w:val="005126F1"/>
    <w:rsid w:val="005129A3"/>
    <w:rsid w:val="00512D0D"/>
    <w:rsid w:val="00513119"/>
    <w:rsid w:val="00513EEB"/>
    <w:rsid w:val="005140B4"/>
    <w:rsid w:val="005148AA"/>
    <w:rsid w:val="00514B95"/>
    <w:rsid w:val="0051597D"/>
    <w:rsid w:val="00517559"/>
    <w:rsid w:val="00517977"/>
    <w:rsid w:val="005203B9"/>
    <w:rsid w:val="00520883"/>
    <w:rsid w:val="00520C33"/>
    <w:rsid w:val="00520D40"/>
    <w:rsid w:val="00521C76"/>
    <w:rsid w:val="00521CAD"/>
    <w:rsid w:val="00521F91"/>
    <w:rsid w:val="00522097"/>
    <w:rsid w:val="005221A3"/>
    <w:rsid w:val="005221CA"/>
    <w:rsid w:val="00522553"/>
    <w:rsid w:val="005231C4"/>
    <w:rsid w:val="005233C3"/>
    <w:rsid w:val="00524070"/>
    <w:rsid w:val="00525275"/>
    <w:rsid w:val="00525E2F"/>
    <w:rsid w:val="005262B5"/>
    <w:rsid w:val="005264F1"/>
    <w:rsid w:val="005265A4"/>
    <w:rsid w:val="00526AC8"/>
    <w:rsid w:val="0052729A"/>
    <w:rsid w:val="0052744D"/>
    <w:rsid w:val="0052760D"/>
    <w:rsid w:val="005277D6"/>
    <w:rsid w:val="00530A68"/>
    <w:rsid w:val="005317B3"/>
    <w:rsid w:val="00531866"/>
    <w:rsid w:val="00532008"/>
    <w:rsid w:val="0053221D"/>
    <w:rsid w:val="005324B0"/>
    <w:rsid w:val="00532837"/>
    <w:rsid w:val="00532D7E"/>
    <w:rsid w:val="0053347D"/>
    <w:rsid w:val="00533AB0"/>
    <w:rsid w:val="00534836"/>
    <w:rsid w:val="00534A3D"/>
    <w:rsid w:val="00534AC8"/>
    <w:rsid w:val="0053555C"/>
    <w:rsid w:val="00535841"/>
    <w:rsid w:val="00535928"/>
    <w:rsid w:val="0053643F"/>
    <w:rsid w:val="005365EF"/>
    <w:rsid w:val="005366A3"/>
    <w:rsid w:val="005369F5"/>
    <w:rsid w:val="00536BBF"/>
    <w:rsid w:val="00536CF8"/>
    <w:rsid w:val="005370AA"/>
    <w:rsid w:val="0053719A"/>
    <w:rsid w:val="0054056B"/>
    <w:rsid w:val="005405EF"/>
    <w:rsid w:val="00540B2F"/>
    <w:rsid w:val="00540BF6"/>
    <w:rsid w:val="00540F23"/>
    <w:rsid w:val="00541068"/>
    <w:rsid w:val="005410A4"/>
    <w:rsid w:val="00541827"/>
    <w:rsid w:val="00541F45"/>
    <w:rsid w:val="00542A5A"/>
    <w:rsid w:val="00542A6C"/>
    <w:rsid w:val="005435C0"/>
    <w:rsid w:val="00543899"/>
    <w:rsid w:val="005439BE"/>
    <w:rsid w:val="00543F0D"/>
    <w:rsid w:val="005441E0"/>
    <w:rsid w:val="00544289"/>
    <w:rsid w:val="00545381"/>
    <w:rsid w:val="00545539"/>
    <w:rsid w:val="0054582C"/>
    <w:rsid w:val="00545EC7"/>
    <w:rsid w:val="00546106"/>
    <w:rsid w:val="00546366"/>
    <w:rsid w:val="00546A53"/>
    <w:rsid w:val="00546E3B"/>
    <w:rsid w:val="00546EA2"/>
    <w:rsid w:val="00546EB2"/>
    <w:rsid w:val="00546FAA"/>
    <w:rsid w:val="00547024"/>
    <w:rsid w:val="005473C0"/>
    <w:rsid w:val="00547BAD"/>
    <w:rsid w:val="00547D35"/>
    <w:rsid w:val="00550D43"/>
    <w:rsid w:val="00550FE3"/>
    <w:rsid w:val="00551557"/>
    <w:rsid w:val="00551A02"/>
    <w:rsid w:val="00551B4C"/>
    <w:rsid w:val="005520AC"/>
    <w:rsid w:val="005521CE"/>
    <w:rsid w:val="00552C1F"/>
    <w:rsid w:val="0055329D"/>
    <w:rsid w:val="005534FA"/>
    <w:rsid w:val="0055380B"/>
    <w:rsid w:val="00553D34"/>
    <w:rsid w:val="00553EBA"/>
    <w:rsid w:val="00554EAB"/>
    <w:rsid w:val="0055503C"/>
    <w:rsid w:val="00556A91"/>
    <w:rsid w:val="00556D24"/>
    <w:rsid w:val="0055751D"/>
    <w:rsid w:val="00557D88"/>
    <w:rsid w:val="00559B66"/>
    <w:rsid w:val="00560142"/>
    <w:rsid w:val="00560144"/>
    <w:rsid w:val="005608A7"/>
    <w:rsid w:val="00561112"/>
    <w:rsid w:val="00561821"/>
    <w:rsid w:val="00562515"/>
    <w:rsid w:val="00562D03"/>
    <w:rsid w:val="00562E14"/>
    <w:rsid w:val="00562F16"/>
    <w:rsid w:val="00563C14"/>
    <w:rsid w:val="00563D4D"/>
    <w:rsid w:val="0056438B"/>
    <w:rsid w:val="00564EC9"/>
    <w:rsid w:val="0056507C"/>
    <w:rsid w:val="0056531B"/>
    <w:rsid w:val="00565AC2"/>
    <w:rsid w:val="00565CBE"/>
    <w:rsid w:val="005670A2"/>
    <w:rsid w:val="005670AC"/>
    <w:rsid w:val="005673FF"/>
    <w:rsid w:val="005674DC"/>
    <w:rsid w:val="005675D1"/>
    <w:rsid w:val="0056768F"/>
    <w:rsid w:val="005676B6"/>
    <w:rsid w:val="00567B07"/>
    <w:rsid w:val="005700D8"/>
    <w:rsid w:val="005702CF"/>
    <w:rsid w:val="0057042E"/>
    <w:rsid w:val="00570D16"/>
    <w:rsid w:val="00571015"/>
    <w:rsid w:val="00571101"/>
    <w:rsid w:val="00571635"/>
    <w:rsid w:val="00572790"/>
    <w:rsid w:val="00572F26"/>
    <w:rsid w:val="00572F5E"/>
    <w:rsid w:val="00573376"/>
    <w:rsid w:val="005735AC"/>
    <w:rsid w:val="005738A8"/>
    <w:rsid w:val="0057423D"/>
    <w:rsid w:val="00574357"/>
    <w:rsid w:val="005744B4"/>
    <w:rsid w:val="00574AF5"/>
    <w:rsid w:val="00574EF8"/>
    <w:rsid w:val="00575483"/>
    <w:rsid w:val="0057579C"/>
    <w:rsid w:val="00575C76"/>
    <w:rsid w:val="005760E7"/>
    <w:rsid w:val="005764F6"/>
    <w:rsid w:val="005769A4"/>
    <w:rsid w:val="005769F6"/>
    <w:rsid w:val="00576B57"/>
    <w:rsid w:val="00577072"/>
    <w:rsid w:val="0057799F"/>
    <w:rsid w:val="00577C44"/>
    <w:rsid w:val="0058056E"/>
    <w:rsid w:val="00580706"/>
    <w:rsid w:val="00583155"/>
    <w:rsid w:val="00583469"/>
    <w:rsid w:val="00583F88"/>
    <w:rsid w:val="00584371"/>
    <w:rsid w:val="005843E7"/>
    <w:rsid w:val="0058514D"/>
    <w:rsid w:val="00585200"/>
    <w:rsid w:val="00585731"/>
    <w:rsid w:val="00587391"/>
    <w:rsid w:val="00587894"/>
    <w:rsid w:val="00587C9C"/>
    <w:rsid w:val="00587FD4"/>
    <w:rsid w:val="005911B2"/>
    <w:rsid w:val="00591C4C"/>
    <w:rsid w:val="00592002"/>
    <w:rsid w:val="00592D74"/>
    <w:rsid w:val="00593202"/>
    <w:rsid w:val="00593222"/>
    <w:rsid w:val="00593DCB"/>
    <w:rsid w:val="00594714"/>
    <w:rsid w:val="00594955"/>
    <w:rsid w:val="0059529F"/>
    <w:rsid w:val="005956B1"/>
    <w:rsid w:val="00595C8F"/>
    <w:rsid w:val="00595F12"/>
    <w:rsid w:val="00596CCD"/>
    <w:rsid w:val="0059710F"/>
    <w:rsid w:val="005973ED"/>
    <w:rsid w:val="00597CD1"/>
    <w:rsid w:val="005A0FFB"/>
    <w:rsid w:val="005A15AE"/>
    <w:rsid w:val="005A16AB"/>
    <w:rsid w:val="005A1968"/>
    <w:rsid w:val="005A1B65"/>
    <w:rsid w:val="005A1EAF"/>
    <w:rsid w:val="005A25A5"/>
    <w:rsid w:val="005A2EB3"/>
    <w:rsid w:val="005A3044"/>
    <w:rsid w:val="005A3142"/>
    <w:rsid w:val="005A347E"/>
    <w:rsid w:val="005A3FE6"/>
    <w:rsid w:val="005A46B9"/>
    <w:rsid w:val="005A4BFB"/>
    <w:rsid w:val="005A5277"/>
    <w:rsid w:val="005A58AC"/>
    <w:rsid w:val="005A5BA0"/>
    <w:rsid w:val="005A5F29"/>
    <w:rsid w:val="005A694B"/>
    <w:rsid w:val="005A6B71"/>
    <w:rsid w:val="005A747B"/>
    <w:rsid w:val="005A7609"/>
    <w:rsid w:val="005A7818"/>
    <w:rsid w:val="005A791E"/>
    <w:rsid w:val="005B0035"/>
    <w:rsid w:val="005B00C1"/>
    <w:rsid w:val="005B0411"/>
    <w:rsid w:val="005B0CAE"/>
    <w:rsid w:val="005B1024"/>
    <w:rsid w:val="005B10FA"/>
    <w:rsid w:val="005B1218"/>
    <w:rsid w:val="005B138A"/>
    <w:rsid w:val="005B152C"/>
    <w:rsid w:val="005B1606"/>
    <w:rsid w:val="005B18B2"/>
    <w:rsid w:val="005B191E"/>
    <w:rsid w:val="005B19AB"/>
    <w:rsid w:val="005B20C6"/>
    <w:rsid w:val="005B20EF"/>
    <w:rsid w:val="005B246D"/>
    <w:rsid w:val="005B27F8"/>
    <w:rsid w:val="005B29AB"/>
    <w:rsid w:val="005B3015"/>
    <w:rsid w:val="005B360C"/>
    <w:rsid w:val="005B39B0"/>
    <w:rsid w:val="005B3F33"/>
    <w:rsid w:val="005B4049"/>
    <w:rsid w:val="005B429A"/>
    <w:rsid w:val="005B496E"/>
    <w:rsid w:val="005B49D9"/>
    <w:rsid w:val="005B4AC2"/>
    <w:rsid w:val="005B57D5"/>
    <w:rsid w:val="005B675C"/>
    <w:rsid w:val="005B6A73"/>
    <w:rsid w:val="005B747A"/>
    <w:rsid w:val="005B79A7"/>
    <w:rsid w:val="005C0059"/>
    <w:rsid w:val="005C0198"/>
    <w:rsid w:val="005C0319"/>
    <w:rsid w:val="005C05DA"/>
    <w:rsid w:val="005C0BFD"/>
    <w:rsid w:val="005C0C15"/>
    <w:rsid w:val="005C0DD1"/>
    <w:rsid w:val="005C0E70"/>
    <w:rsid w:val="005C0EF5"/>
    <w:rsid w:val="005C246F"/>
    <w:rsid w:val="005C2697"/>
    <w:rsid w:val="005C2EC9"/>
    <w:rsid w:val="005C2ED2"/>
    <w:rsid w:val="005C306E"/>
    <w:rsid w:val="005C3145"/>
    <w:rsid w:val="005C31F2"/>
    <w:rsid w:val="005C36FB"/>
    <w:rsid w:val="005C375E"/>
    <w:rsid w:val="005C3903"/>
    <w:rsid w:val="005C39C3"/>
    <w:rsid w:val="005C4256"/>
    <w:rsid w:val="005C4600"/>
    <w:rsid w:val="005C4AB7"/>
    <w:rsid w:val="005C5D27"/>
    <w:rsid w:val="005C5D6E"/>
    <w:rsid w:val="005C697C"/>
    <w:rsid w:val="005C6DCB"/>
    <w:rsid w:val="005C6E85"/>
    <w:rsid w:val="005C7679"/>
    <w:rsid w:val="005C7D4F"/>
    <w:rsid w:val="005D04A7"/>
    <w:rsid w:val="005D0B3F"/>
    <w:rsid w:val="005D0E13"/>
    <w:rsid w:val="005D0F45"/>
    <w:rsid w:val="005D116E"/>
    <w:rsid w:val="005D1667"/>
    <w:rsid w:val="005D286E"/>
    <w:rsid w:val="005D2895"/>
    <w:rsid w:val="005D307D"/>
    <w:rsid w:val="005D30AF"/>
    <w:rsid w:val="005D3241"/>
    <w:rsid w:val="005D355B"/>
    <w:rsid w:val="005D3A03"/>
    <w:rsid w:val="005D42B4"/>
    <w:rsid w:val="005D4874"/>
    <w:rsid w:val="005D48A7"/>
    <w:rsid w:val="005D4E6D"/>
    <w:rsid w:val="005D4EF0"/>
    <w:rsid w:val="005D521F"/>
    <w:rsid w:val="005D539D"/>
    <w:rsid w:val="005D541F"/>
    <w:rsid w:val="005D5D75"/>
    <w:rsid w:val="005D5D80"/>
    <w:rsid w:val="005D600F"/>
    <w:rsid w:val="005D6349"/>
    <w:rsid w:val="005D70C4"/>
    <w:rsid w:val="005D70D4"/>
    <w:rsid w:val="005D7428"/>
    <w:rsid w:val="005E024D"/>
    <w:rsid w:val="005E0476"/>
    <w:rsid w:val="005E1397"/>
    <w:rsid w:val="005E17D2"/>
    <w:rsid w:val="005E1944"/>
    <w:rsid w:val="005E28C8"/>
    <w:rsid w:val="005E2F9F"/>
    <w:rsid w:val="005E3837"/>
    <w:rsid w:val="005E38BE"/>
    <w:rsid w:val="005E3D50"/>
    <w:rsid w:val="005E4580"/>
    <w:rsid w:val="005E4C56"/>
    <w:rsid w:val="005E610F"/>
    <w:rsid w:val="005E61BD"/>
    <w:rsid w:val="005E6911"/>
    <w:rsid w:val="005E6AC5"/>
    <w:rsid w:val="005E6DBB"/>
    <w:rsid w:val="005E6F02"/>
    <w:rsid w:val="005E7169"/>
    <w:rsid w:val="005E731C"/>
    <w:rsid w:val="005E752C"/>
    <w:rsid w:val="005E7848"/>
    <w:rsid w:val="005E78CD"/>
    <w:rsid w:val="005E78E4"/>
    <w:rsid w:val="005F01BB"/>
    <w:rsid w:val="005F08AE"/>
    <w:rsid w:val="005F0CBB"/>
    <w:rsid w:val="005F1013"/>
    <w:rsid w:val="005F1959"/>
    <w:rsid w:val="005F1E91"/>
    <w:rsid w:val="005F2A53"/>
    <w:rsid w:val="005F2B58"/>
    <w:rsid w:val="005F2DC9"/>
    <w:rsid w:val="005F2E05"/>
    <w:rsid w:val="005F35C1"/>
    <w:rsid w:val="005F3697"/>
    <w:rsid w:val="005F3DB0"/>
    <w:rsid w:val="005F4556"/>
    <w:rsid w:val="005F4C61"/>
    <w:rsid w:val="005F5491"/>
    <w:rsid w:val="005F6256"/>
    <w:rsid w:val="005F66A1"/>
    <w:rsid w:val="005F67A3"/>
    <w:rsid w:val="005F6EAB"/>
    <w:rsid w:val="005F7263"/>
    <w:rsid w:val="005F74CB"/>
    <w:rsid w:val="005F77C6"/>
    <w:rsid w:val="005F7A0D"/>
    <w:rsid w:val="005F7D84"/>
    <w:rsid w:val="0060072F"/>
    <w:rsid w:val="0060074D"/>
    <w:rsid w:val="00602157"/>
    <w:rsid w:val="006022A2"/>
    <w:rsid w:val="006025E7"/>
    <w:rsid w:val="00602DED"/>
    <w:rsid w:val="00602E0E"/>
    <w:rsid w:val="00602E13"/>
    <w:rsid w:val="00603062"/>
    <w:rsid w:val="006033C3"/>
    <w:rsid w:val="006034CC"/>
    <w:rsid w:val="006034DB"/>
    <w:rsid w:val="006036A5"/>
    <w:rsid w:val="00603CA2"/>
    <w:rsid w:val="00603D56"/>
    <w:rsid w:val="00604280"/>
    <w:rsid w:val="00604EE9"/>
    <w:rsid w:val="00605361"/>
    <w:rsid w:val="00605CAD"/>
    <w:rsid w:val="00606143"/>
    <w:rsid w:val="0060619F"/>
    <w:rsid w:val="00606305"/>
    <w:rsid w:val="00606A3B"/>
    <w:rsid w:val="00607610"/>
    <w:rsid w:val="0060771E"/>
    <w:rsid w:val="00607B2C"/>
    <w:rsid w:val="00607C25"/>
    <w:rsid w:val="00607F0A"/>
    <w:rsid w:val="00607F83"/>
    <w:rsid w:val="00610EB7"/>
    <w:rsid w:val="00611135"/>
    <w:rsid w:val="006116AC"/>
    <w:rsid w:val="006116E5"/>
    <w:rsid w:val="00611F64"/>
    <w:rsid w:val="00612366"/>
    <w:rsid w:val="0061283D"/>
    <w:rsid w:val="006132E1"/>
    <w:rsid w:val="00613F83"/>
    <w:rsid w:val="00613FF2"/>
    <w:rsid w:val="0061409B"/>
    <w:rsid w:val="00614239"/>
    <w:rsid w:val="00614C2D"/>
    <w:rsid w:val="00614E0D"/>
    <w:rsid w:val="00615AEF"/>
    <w:rsid w:val="00615D18"/>
    <w:rsid w:val="006160E7"/>
    <w:rsid w:val="00616176"/>
    <w:rsid w:val="006161FB"/>
    <w:rsid w:val="00616488"/>
    <w:rsid w:val="0061695C"/>
    <w:rsid w:val="00616E1A"/>
    <w:rsid w:val="006171DB"/>
    <w:rsid w:val="006174DA"/>
    <w:rsid w:val="00617F86"/>
    <w:rsid w:val="0062030A"/>
    <w:rsid w:val="006207BC"/>
    <w:rsid w:val="00620A37"/>
    <w:rsid w:val="00620D4B"/>
    <w:rsid w:val="00621344"/>
    <w:rsid w:val="006217B3"/>
    <w:rsid w:val="00621969"/>
    <w:rsid w:val="00621A39"/>
    <w:rsid w:val="00621E09"/>
    <w:rsid w:val="00621FDF"/>
    <w:rsid w:val="006220F9"/>
    <w:rsid w:val="0062249C"/>
    <w:rsid w:val="006225D9"/>
    <w:rsid w:val="00622742"/>
    <w:rsid w:val="00623436"/>
    <w:rsid w:val="00623DEB"/>
    <w:rsid w:val="00624A84"/>
    <w:rsid w:val="00624CE7"/>
    <w:rsid w:val="00624DEB"/>
    <w:rsid w:val="00624F1A"/>
    <w:rsid w:val="00624FBC"/>
    <w:rsid w:val="00625198"/>
    <w:rsid w:val="00625D39"/>
    <w:rsid w:val="00626213"/>
    <w:rsid w:val="00626F64"/>
    <w:rsid w:val="00627E58"/>
    <w:rsid w:val="00627F9F"/>
    <w:rsid w:val="00630DE4"/>
    <w:rsid w:val="00630DED"/>
    <w:rsid w:val="00631567"/>
    <w:rsid w:val="0063189B"/>
    <w:rsid w:val="00631C06"/>
    <w:rsid w:val="00631D49"/>
    <w:rsid w:val="00632159"/>
    <w:rsid w:val="006324BE"/>
    <w:rsid w:val="0063250D"/>
    <w:rsid w:val="00632722"/>
    <w:rsid w:val="00632A11"/>
    <w:rsid w:val="00632DBB"/>
    <w:rsid w:val="00634830"/>
    <w:rsid w:val="00634D82"/>
    <w:rsid w:val="00635384"/>
    <w:rsid w:val="0063588E"/>
    <w:rsid w:val="00635A89"/>
    <w:rsid w:val="00635CF7"/>
    <w:rsid w:val="00635D04"/>
    <w:rsid w:val="006364FB"/>
    <w:rsid w:val="006368A1"/>
    <w:rsid w:val="00636D87"/>
    <w:rsid w:val="00636DFF"/>
    <w:rsid w:val="00637669"/>
    <w:rsid w:val="00637866"/>
    <w:rsid w:val="006379F8"/>
    <w:rsid w:val="00637A3C"/>
    <w:rsid w:val="0064005F"/>
    <w:rsid w:val="00640495"/>
    <w:rsid w:val="00641090"/>
    <w:rsid w:val="00641DE8"/>
    <w:rsid w:val="00642367"/>
    <w:rsid w:val="0064253B"/>
    <w:rsid w:val="0064268E"/>
    <w:rsid w:val="00642BAB"/>
    <w:rsid w:val="006431FC"/>
    <w:rsid w:val="00643571"/>
    <w:rsid w:val="00643F08"/>
    <w:rsid w:val="00644119"/>
    <w:rsid w:val="00644CEF"/>
    <w:rsid w:val="00644DCA"/>
    <w:rsid w:val="00644F25"/>
    <w:rsid w:val="0064509E"/>
    <w:rsid w:val="006454A4"/>
    <w:rsid w:val="0064553D"/>
    <w:rsid w:val="00645A77"/>
    <w:rsid w:val="0064664A"/>
    <w:rsid w:val="00646757"/>
    <w:rsid w:val="006467CE"/>
    <w:rsid w:val="0065033A"/>
    <w:rsid w:val="00650876"/>
    <w:rsid w:val="00651558"/>
    <w:rsid w:val="006518B4"/>
    <w:rsid w:val="00651A90"/>
    <w:rsid w:val="0065303D"/>
    <w:rsid w:val="006531BA"/>
    <w:rsid w:val="00653364"/>
    <w:rsid w:val="00653450"/>
    <w:rsid w:val="00653924"/>
    <w:rsid w:val="00653BA7"/>
    <w:rsid w:val="00653EE2"/>
    <w:rsid w:val="00653FF0"/>
    <w:rsid w:val="0065426D"/>
    <w:rsid w:val="00654600"/>
    <w:rsid w:val="00654864"/>
    <w:rsid w:val="00655859"/>
    <w:rsid w:val="006559B9"/>
    <w:rsid w:val="00655BC2"/>
    <w:rsid w:val="00655EC9"/>
    <w:rsid w:val="0065669C"/>
    <w:rsid w:val="00656705"/>
    <w:rsid w:val="0065671E"/>
    <w:rsid w:val="00656E4D"/>
    <w:rsid w:val="00656F8C"/>
    <w:rsid w:val="006574F8"/>
    <w:rsid w:val="00657BF6"/>
    <w:rsid w:val="0066054A"/>
    <w:rsid w:val="00660C41"/>
    <w:rsid w:val="00660E36"/>
    <w:rsid w:val="0066133C"/>
    <w:rsid w:val="0066141D"/>
    <w:rsid w:val="0066145D"/>
    <w:rsid w:val="00661686"/>
    <w:rsid w:val="00662486"/>
    <w:rsid w:val="006624EE"/>
    <w:rsid w:val="0066255D"/>
    <w:rsid w:val="006635E5"/>
    <w:rsid w:val="00663689"/>
    <w:rsid w:val="0066392A"/>
    <w:rsid w:val="006648BD"/>
    <w:rsid w:val="00664A96"/>
    <w:rsid w:val="00665461"/>
    <w:rsid w:val="006655F6"/>
    <w:rsid w:val="006659DB"/>
    <w:rsid w:val="00665C18"/>
    <w:rsid w:val="006661B6"/>
    <w:rsid w:val="006664B6"/>
    <w:rsid w:val="00666F90"/>
    <w:rsid w:val="00667ED2"/>
    <w:rsid w:val="006708ED"/>
    <w:rsid w:val="00671341"/>
    <w:rsid w:val="0067148E"/>
    <w:rsid w:val="00673C1B"/>
    <w:rsid w:val="006744DE"/>
    <w:rsid w:val="006744F3"/>
    <w:rsid w:val="00674664"/>
    <w:rsid w:val="006747DA"/>
    <w:rsid w:val="00674FA7"/>
    <w:rsid w:val="00675B36"/>
    <w:rsid w:val="00675D32"/>
    <w:rsid w:val="0067680B"/>
    <w:rsid w:val="006768C0"/>
    <w:rsid w:val="0067697D"/>
    <w:rsid w:val="00676EC0"/>
    <w:rsid w:val="00676EFA"/>
    <w:rsid w:val="00677517"/>
    <w:rsid w:val="00677853"/>
    <w:rsid w:val="00680568"/>
    <w:rsid w:val="00680881"/>
    <w:rsid w:val="00680BBF"/>
    <w:rsid w:val="00680D9B"/>
    <w:rsid w:val="006814D1"/>
    <w:rsid w:val="00681615"/>
    <w:rsid w:val="0068190C"/>
    <w:rsid w:val="00681D73"/>
    <w:rsid w:val="006825E3"/>
    <w:rsid w:val="00682823"/>
    <w:rsid w:val="00682DA3"/>
    <w:rsid w:val="0068310C"/>
    <w:rsid w:val="0068364C"/>
    <w:rsid w:val="00683813"/>
    <w:rsid w:val="0068386A"/>
    <w:rsid w:val="00683896"/>
    <w:rsid w:val="00683ACA"/>
    <w:rsid w:val="00683CBC"/>
    <w:rsid w:val="006840F4"/>
    <w:rsid w:val="0068490D"/>
    <w:rsid w:val="00684AC0"/>
    <w:rsid w:val="00684AEE"/>
    <w:rsid w:val="00684DAB"/>
    <w:rsid w:val="00685269"/>
    <w:rsid w:val="00685829"/>
    <w:rsid w:val="006858BF"/>
    <w:rsid w:val="00687534"/>
    <w:rsid w:val="00687FA9"/>
    <w:rsid w:val="0069009D"/>
    <w:rsid w:val="00690939"/>
    <w:rsid w:val="00692787"/>
    <w:rsid w:val="00692BF4"/>
    <w:rsid w:val="0069309B"/>
    <w:rsid w:val="006933A5"/>
    <w:rsid w:val="00693DE9"/>
    <w:rsid w:val="00694185"/>
    <w:rsid w:val="0069464F"/>
    <w:rsid w:val="006947E4"/>
    <w:rsid w:val="0069548D"/>
    <w:rsid w:val="00695C31"/>
    <w:rsid w:val="00695E1C"/>
    <w:rsid w:val="00695E94"/>
    <w:rsid w:val="00696272"/>
    <w:rsid w:val="00697FF6"/>
    <w:rsid w:val="006A153E"/>
    <w:rsid w:val="006A17FF"/>
    <w:rsid w:val="006A1849"/>
    <w:rsid w:val="006A250E"/>
    <w:rsid w:val="006A33D5"/>
    <w:rsid w:val="006A3789"/>
    <w:rsid w:val="006A3C4A"/>
    <w:rsid w:val="006A4086"/>
    <w:rsid w:val="006A40D6"/>
    <w:rsid w:val="006A423C"/>
    <w:rsid w:val="006A5032"/>
    <w:rsid w:val="006A511E"/>
    <w:rsid w:val="006A59C3"/>
    <w:rsid w:val="006A5A58"/>
    <w:rsid w:val="006A5C33"/>
    <w:rsid w:val="006A6638"/>
    <w:rsid w:val="006A69F8"/>
    <w:rsid w:val="006A6AE5"/>
    <w:rsid w:val="006A6CD4"/>
    <w:rsid w:val="006A7495"/>
    <w:rsid w:val="006A75EE"/>
    <w:rsid w:val="006A794A"/>
    <w:rsid w:val="006A7C10"/>
    <w:rsid w:val="006B075D"/>
    <w:rsid w:val="006B0EFF"/>
    <w:rsid w:val="006B0FD6"/>
    <w:rsid w:val="006B23E1"/>
    <w:rsid w:val="006B2957"/>
    <w:rsid w:val="006B2981"/>
    <w:rsid w:val="006B2C25"/>
    <w:rsid w:val="006B3677"/>
    <w:rsid w:val="006B3E8E"/>
    <w:rsid w:val="006B520A"/>
    <w:rsid w:val="006B5927"/>
    <w:rsid w:val="006B5E2A"/>
    <w:rsid w:val="006B5EF2"/>
    <w:rsid w:val="006B64D6"/>
    <w:rsid w:val="006B6A6E"/>
    <w:rsid w:val="006B6D2F"/>
    <w:rsid w:val="006B79A6"/>
    <w:rsid w:val="006B7A3C"/>
    <w:rsid w:val="006C0822"/>
    <w:rsid w:val="006C0A16"/>
    <w:rsid w:val="006C1681"/>
    <w:rsid w:val="006C172C"/>
    <w:rsid w:val="006C17BA"/>
    <w:rsid w:val="006C2009"/>
    <w:rsid w:val="006C3409"/>
    <w:rsid w:val="006C347A"/>
    <w:rsid w:val="006C39DB"/>
    <w:rsid w:val="006C46B6"/>
    <w:rsid w:val="006C4BEE"/>
    <w:rsid w:val="006C5047"/>
    <w:rsid w:val="006C518B"/>
    <w:rsid w:val="006C5917"/>
    <w:rsid w:val="006C6632"/>
    <w:rsid w:val="006C6B84"/>
    <w:rsid w:val="006C6BDF"/>
    <w:rsid w:val="006C6C85"/>
    <w:rsid w:val="006C6DC7"/>
    <w:rsid w:val="006C6F6C"/>
    <w:rsid w:val="006C7211"/>
    <w:rsid w:val="006D0376"/>
    <w:rsid w:val="006D0476"/>
    <w:rsid w:val="006D0542"/>
    <w:rsid w:val="006D0C3D"/>
    <w:rsid w:val="006D0EE1"/>
    <w:rsid w:val="006D0FAA"/>
    <w:rsid w:val="006D1202"/>
    <w:rsid w:val="006D1E01"/>
    <w:rsid w:val="006D22DA"/>
    <w:rsid w:val="006D2625"/>
    <w:rsid w:val="006D2709"/>
    <w:rsid w:val="006D2BAC"/>
    <w:rsid w:val="006D2BFB"/>
    <w:rsid w:val="006D2CAD"/>
    <w:rsid w:val="006D2DBA"/>
    <w:rsid w:val="006D3212"/>
    <w:rsid w:val="006D3E1D"/>
    <w:rsid w:val="006D43CE"/>
    <w:rsid w:val="006D4942"/>
    <w:rsid w:val="006D4E59"/>
    <w:rsid w:val="006D50BE"/>
    <w:rsid w:val="006D55B4"/>
    <w:rsid w:val="006D568A"/>
    <w:rsid w:val="006D5780"/>
    <w:rsid w:val="006D5C51"/>
    <w:rsid w:val="006D623B"/>
    <w:rsid w:val="006D623E"/>
    <w:rsid w:val="006D6931"/>
    <w:rsid w:val="006E01C5"/>
    <w:rsid w:val="006E0A7A"/>
    <w:rsid w:val="006E0EB6"/>
    <w:rsid w:val="006E14C5"/>
    <w:rsid w:val="006E172C"/>
    <w:rsid w:val="006E17F1"/>
    <w:rsid w:val="006E18E4"/>
    <w:rsid w:val="006E193C"/>
    <w:rsid w:val="006E1B06"/>
    <w:rsid w:val="006E1CDE"/>
    <w:rsid w:val="006E269C"/>
    <w:rsid w:val="006E26E5"/>
    <w:rsid w:val="006E2819"/>
    <w:rsid w:val="006E3222"/>
    <w:rsid w:val="006E32F3"/>
    <w:rsid w:val="006E3E01"/>
    <w:rsid w:val="006E42B2"/>
    <w:rsid w:val="006E44CE"/>
    <w:rsid w:val="006E49A3"/>
    <w:rsid w:val="006E49E1"/>
    <w:rsid w:val="006E50A3"/>
    <w:rsid w:val="006E5131"/>
    <w:rsid w:val="006E52FA"/>
    <w:rsid w:val="006E5A27"/>
    <w:rsid w:val="006E60F8"/>
    <w:rsid w:val="006E61C7"/>
    <w:rsid w:val="006E648E"/>
    <w:rsid w:val="006E6B83"/>
    <w:rsid w:val="006E6DDF"/>
    <w:rsid w:val="006E70A6"/>
    <w:rsid w:val="006E71A5"/>
    <w:rsid w:val="006E796B"/>
    <w:rsid w:val="006E7B49"/>
    <w:rsid w:val="006E7D7F"/>
    <w:rsid w:val="006F0F13"/>
    <w:rsid w:val="006F10C0"/>
    <w:rsid w:val="006F16ED"/>
    <w:rsid w:val="006F19E3"/>
    <w:rsid w:val="006F1EF8"/>
    <w:rsid w:val="006F27F0"/>
    <w:rsid w:val="006F2A0E"/>
    <w:rsid w:val="006F2A44"/>
    <w:rsid w:val="006F2C90"/>
    <w:rsid w:val="006F2E8E"/>
    <w:rsid w:val="006F33AA"/>
    <w:rsid w:val="006F366E"/>
    <w:rsid w:val="006F3CD6"/>
    <w:rsid w:val="006F4BA1"/>
    <w:rsid w:val="006F4BBF"/>
    <w:rsid w:val="006F4CE9"/>
    <w:rsid w:val="006F4DC9"/>
    <w:rsid w:val="006F5620"/>
    <w:rsid w:val="006F57DB"/>
    <w:rsid w:val="006F5C5D"/>
    <w:rsid w:val="006F6BA0"/>
    <w:rsid w:val="006F724A"/>
    <w:rsid w:val="006F7AEE"/>
    <w:rsid w:val="00700141"/>
    <w:rsid w:val="00700790"/>
    <w:rsid w:val="00700ED2"/>
    <w:rsid w:val="0070145F"/>
    <w:rsid w:val="00701492"/>
    <w:rsid w:val="0070175F"/>
    <w:rsid w:val="007019BD"/>
    <w:rsid w:val="00701AC0"/>
    <w:rsid w:val="007025A5"/>
    <w:rsid w:val="007039E1"/>
    <w:rsid w:val="00703DC1"/>
    <w:rsid w:val="00703E6C"/>
    <w:rsid w:val="00704499"/>
    <w:rsid w:val="007045C0"/>
    <w:rsid w:val="007046AC"/>
    <w:rsid w:val="00704B2B"/>
    <w:rsid w:val="00704D2A"/>
    <w:rsid w:val="007058B2"/>
    <w:rsid w:val="00705E20"/>
    <w:rsid w:val="00705F82"/>
    <w:rsid w:val="00706CF4"/>
    <w:rsid w:val="00706E52"/>
    <w:rsid w:val="007070DD"/>
    <w:rsid w:val="0070777F"/>
    <w:rsid w:val="00707D36"/>
    <w:rsid w:val="00707D3A"/>
    <w:rsid w:val="00707DB4"/>
    <w:rsid w:val="00710101"/>
    <w:rsid w:val="0071092D"/>
    <w:rsid w:val="00710F75"/>
    <w:rsid w:val="0071117F"/>
    <w:rsid w:val="00711463"/>
    <w:rsid w:val="00711765"/>
    <w:rsid w:val="007118D9"/>
    <w:rsid w:val="00712440"/>
    <w:rsid w:val="0071273B"/>
    <w:rsid w:val="007130DB"/>
    <w:rsid w:val="007133D5"/>
    <w:rsid w:val="00714F36"/>
    <w:rsid w:val="007157EB"/>
    <w:rsid w:val="00715F0D"/>
    <w:rsid w:val="007165FD"/>
    <w:rsid w:val="00716E88"/>
    <w:rsid w:val="00716EDC"/>
    <w:rsid w:val="00716F45"/>
    <w:rsid w:val="00717C00"/>
    <w:rsid w:val="00720331"/>
    <w:rsid w:val="0072072A"/>
    <w:rsid w:val="00720B61"/>
    <w:rsid w:val="00720D2F"/>
    <w:rsid w:val="007212E1"/>
    <w:rsid w:val="007213C6"/>
    <w:rsid w:val="007214F4"/>
    <w:rsid w:val="007216E6"/>
    <w:rsid w:val="0072208B"/>
    <w:rsid w:val="00722578"/>
    <w:rsid w:val="00722A0C"/>
    <w:rsid w:val="007237A1"/>
    <w:rsid w:val="00723BB1"/>
    <w:rsid w:val="00723FF9"/>
    <w:rsid w:val="007242A5"/>
    <w:rsid w:val="0072458A"/>
    <w:rsid w:val="0072487C"/>
    <w:rsid w:val="00724CD0"/>
    <w:rsid w:val="00724E34"/>
    <w:rsid w:val="007256C7"/>
    <w:rsid w:val="0072585A"/>
    <w:rsid w:val="00725A2C"/>
    <w:rsid w:val="00726117"/>
    <w:rsid w:val="007262C6"/>
    <w:rsid w:val="00726E47"/>
    <w:rsid w:val="007278FA"/>
    <w:rsid w:val="00727B66"/>
    <w:rsid w:val="00730A70"/>
    <w:rsid w:val="00730FEC"/>
    <w:rsid w:val="007310AA"/>
    <w:rsid w:val="0073141E"/>
    <w:rsid w:val="0073161B"/>
    <w:rsid w:val="007319DA"/>
    <w:rsid w:val="00731C77"/>
    <w:rsid w:val="007328C0"/>
    <w:rsid w:val="00733684"/>
    <w:rsid w:val="00733971"/>
    <w:rsid w:val="00733E00"/>
    <w:rsid w:val="00734959"/>
    <w:rsid w:val="00734CAF"/>
    <w:rsid w:val="00734ED7"/>
    <w:rsid w:val="0073537D"/>
    <w:rsid w:val="00735490"/>
    <w:rsid w:val="007354E7"/>
    <w:rsid w:val="00735B7A"/>
    <w:rsid w:val="0073617A"/>
    <w:rsid w:val="0073713A"/>
    <w:rsid w:val="007377C3"/>
    <w:rsid w:val="00737953"/>
    <w:rsid w:val="00740098"/>
    <w:rsid w:val="0074012D"/>
    <w:rsid w:val="007403D7"/>
    <w:rsid w:val="0074060B"/>
    <w:rsid w:val="00740CB1"/>
    <w:rsid w:val="00740CFE"/>
    <w:rsid w:val="00741B80"/>
    <w:rsid w:val="00742232"/>
    <w:rsid w:val="007422D4"/>
    <w:rsid w:val="0074280A"/>
    <w:rsid w:val="00742B6E"/>
    <w:rsid w:val="00742EF5"/>
    <w:rsid w:val="007431BF"/>
    <w:rsid w:val="0074327C"/>
    <w:rsid w:val="00743A31"/>
    <w:rsid w:val="00743C1A"/>
    <w:rsid w:val="00744136"/>
    <w:rsid w:val="0074426A"/>
    <w:rsid w:val="00745077"/>
    <w:rsid w:val="007452DD"/>
    <w:rsid w:val="00745A4A"/>
    <w:rsid w:val="00745E74"/>
    <w:rsid w:val="0074698F"/>
    <w:rsid w:val="00746A92"/>
    <w:rsid w:val="00747285"/>
    <w:rsid w:val="00747845"/>
    <w:rsid w:val="0075009A"/>
    <w:rsid w:val="00750224"/>
    <w:rsid w:val="007508E2"/>
    <w:rsid w:val="00750C45"/>
    <w:rsid w:val="00751949"/>
    <w:rsid w:val="00752078"/>
    <w:rsid w:val="00752513"/>
    <w:rsid w:val="00753224"/>
    <w:rsid w:val="00753565"/>
    <w:rsid w:val="00753D34"/>
    <w:rsid w:val="00753EE1"/>
    <w:rsid w:val="00753F8F"/>
    <w:rsid w:val="007543E0"/>
    <w:rsid w:val="007545C0"/>
    <w:rsid w:val="00754B23"/>
    <w:rsid w:val="007551BC"/>
    <w:rsid w:val="007557B8"/>
    <w:rsid w:val="0075583C"/>
    <w:rsid w:val="00755961"/>
    <w:rsid w:val="00755DCB"/>
    <w:rsid w:val="00756A1D"/>
    <w:rsid w:val="00756BED"/>
    <w:rsid w:val="0075722C"/>
    <w:rsid w:val="00757513"/>
    <w:rsid w:val="00757693"/>
    <w:rsid w:val="00757725"/>
    <w:rsid w:val="00757AC1"/>
    <w:rsid w:val="00757BD8"/>
    <w:rsid w:val="00757E0E"/>
    <w:rsid w:val="0075B716"/>
    <w:rsid w:val="0076029C"/>
    <w:rsid w:val="007602DA"/>
    <w:rsid w:val="00761386"/>
    <w:rsid w:val="00761962"/>
    <w:rsid w:val="00761E00"/>
    <w:rsid w:val="007625B7"/>
    <w:rsid w:val="00762BF6"/>
    <w:rsid w:val="007633C6"/>
    <w:rsid w:val="007642C2"/>
    <w:rsid w:val="0076466B"/>
    <w:rsid w:val="00764693"/>
    <w:rsid w:val="00764DD2"/>
    <w:rsid w:val="00764F65"/>
    <w:rsid w:val="007656DB"/>
    <w:rsid w:val="007657C6"/>
    <w:rsid w:val="00765EB9"/>
    <w:rsid w:val="00765FDE"/>
    <w:rsid w:val="00766090"/>
    <w:rsid w:val="00766305"/>
    <w:rsid w:val="007663B5"/>
    <w:rsid w:val="00766478"/>
    <w:rsid w:val="00766A11"/>
    <w:rsid w:val="00767620"/>
    <w:rsid w:val="0077009B"/>
    <w:rsid w:val="00770A91"/>
    <w:rsid w:val="0077113C"/>
    <w:rsid w:val="0077137E"/>
    <w:rsid w:val="00771568"/>
    <w:rsid w:val="00771F16"/>
    <w:rsid w:val="0077329A"/>
    <w:rsid w:val="007732D3"/>
    <w:rsid w:val="00773696"/>
    <w:rsid w:val="00773E0F"/>
    <w:rsid w:val="007745CD"/>
    <w:rsid w:val="00775121"/>
    <w:rsid w:val="0077554D"/>
    <w:rsid w:val="00775C6F"/>
    <w:rsid w:val="00775ECF"/>
    <w:rsid w:val="0077614A"/>
    <w:rsid w:val="007763F3"/>
    <w:rsid w:val="0077678A"/>
    <w:rsid w:val="007769BC"/>
    <w:rsid w:val="00776D46"/>
    <w:rsid w:val="00776FA6"/>
    <w:rsid w:val="0077737A"/>
    <w:rsid w:val="00777395"/>
    <w:rsid w:val="00780447"/>
    <w:rsid w:val="00780B28"/>
    <w:rsid w:val="00780EDE"/>
    <w:rsid w:val="007815CA"/>
    <w:rsid w:val="00781974"/>
    <w:rsid w:val="007824BB"/>
    <w:rsid w:val="00782C6B"/>
    <w:rsid w:val="00783756"/>
    <w:rsid w:val="00783D38"/>
    <w:rsid w:val="007840B8"/>
    <w:rsid w:val="0078417E"/>
    <w:rsid w:val="00784320"/>
    <w:rsid w:val="00784BD0"/>
    <w:rsid w:val="0078503F"/>
    <w:rsid w:val="007850D0"/>
    <w:rsid w:val="0078552F"/>
    <w:rsid w:val="00785E1F"/>
    <w:rsid w:val="00785F26"/>
    <w:rsid w:val="00786358"/>
    <w:rsid w:val="0078643A"/>
    <w:rsid w:val="007867DF"/>
    <w:rsid w:val="0078691C"/>
    <w:rsid w:val="00787E38"/>
    <w:rsid w:val="007902BE"/>
    <w:rsid w:val="0079058F"/>
    <w:rsid w:val="00790E50"/>
    <w:rsid w:val="00791138"/>
    <w:rsid w:val="007915C1"/>
    <w:rsid w:val="007917ED"/>
    <w:rsid w:val="00791AB9"/>
    <w:rsid w:val="00791CFB"/>
    <w:rsid w:val="00791D92"/>
    <w:rsid w:val="00791F78"/>
    <w:rsid w:val="00791F7D"/>
    <w:rsid w:val="0079240E"/>
    <w:rsid w:val="00792687"/>
    <w:rsid w:val="00792EFC"/>
    <w:rsid w:val="0079340E"/>
    <w:rsid w:val="007935C1"/>
    <w:rsid w:val="00793841"/>
    <w:rsid w:val="007938DB"/>
    <w:rsid w:val="00793E2E"/>
    <w:rsid w:val="00793EAD"/>
    <w:rsid w:val="00793F32"/>
    <w:rsid w:val="00794348"/>
    <w:rsid w:val="0079460F"/>
    <w:rsid w:val="007947B4"/>
    <w:rsid w:val="00794816"/>
    <w:rsid w:val="00794DB5"/>
    <w:rsid w:val="00794EFE"/>
    <w:rsid w:val="0079520B"/>
    <w:rsid w:val="007952E0"/>
    <w:rsid w:val="007954C4"/>
    <w:rsid w:val="00795873"/>
    <w:rsid w:val="00795991"/>
    <w:rsid w:val="00795B60"/>
    <w:rsid w:val="00795B79"/>
    <w:rsid w:val="00795E73"/>
    <w:rsid w:val="00795FCF"/>
    <w:rsid w:val="007969F7"/>
    <w:rsid w:val="00796CDE"/>
    <w:rsid w:val="00796F30"/>
    <w:rsid w:val="007974DD"/>
    <w:rsid w:val="00797CE4"/>
    <w:rsid w:val="00797E2C"/>
    <w:rsid w:val="00797F8A"/>
    <w:rsid w:val="007A0852"/>
    <w:rsid w:val="007A0A29"/>
    <w:rsid w:val="007A0B8F"/>
    <w:rsid w:val="007A0F4D"/>
    <w:rsid w:val="007A13BC"/>
    <w:rsid w:val="007A177E"/>
    <w:rsid w:val="007A1929"/>
    <w:rsid w:val="007A1943"/>
    <w:rsid w:val="007A1FF4"/>
    <w:rsid w:val="007A2352"/>
    <w:rsid w:val="007A2AF4"/>
    <w:rsid w:val="007A2B3D"/>
    <w:rsid w:val="007A2B5F"/>
    <w:rsid w:val="007A356D"/>
    <w:rsid w:val="007A3767"/>
    <w:rsid w:val="007A421B"/>
    <w:rsid w:val="007A46D3"/>
    <w:rsid w:val="007A4C98"/>
    <w:rsid w:val="007A5092"/>
    <w:rsid w:val="007A5331"/>
    <w:rsid w:val="007A5D6A"/>
    <w:rsid w:val="007A5D87"/>
    <w:rsid w:val="007A5E29"/>
    <w:rsid w:val="007A6270"/>
    <w:rsid w:val="007A6360"/>
    <w:rsid w:val="007A679A"/>
    <w:rsid w:val="007A6BE7"/>
    <w:rsid w:val="007B0233"/>
    <w:rsid w:val="007B1556"/>
    <w:rsid w:val="007B178D"/>
    <w:rsid w:val="007B1EC0"/>
    <w:rsid w:val="007B1EE2"/>
    <w:rsid w:val="007B2887"/>
    <w:rsid w:val="007B3413"/>
    <w:rsid w:val="007B365C"/>
    <w:rsid w:val="007B3879"/>
    <w:rsid w:val="007B3A67"/>
    <w:rsid w:val="007B3F3D"/>
    <w:rsid w:val="007B4330"/>
    <w:rsid w:val="007B5592"/>
    <w:rsid w:val="007B5CFF"/>
    <w:rsid w:val="007B6774"/>
    <w:rsid w:val="007B67BC"/>
    <w:rsid w:val="007B68FA"/>
    <w:rsid w:val="007B6937"/>
    <w:rsid w:val="007B6F0F"/>
    <w:rsid w:val="007B751D"/>
    <w:rsid w:val="007B752B"/>
    <w:rsid w:val="007B763F"/>
    <w:rsid w:val="007B7955"/>
    <w:rsid w:val="007C0024"/>
    <w:rsid w:val="007C093A"/>
    <w:rsid w:val="007C0B01"/>
    <w:rsid w:val="007C1BB5"/>
    <w:rsid w:val="007C2C9D"/>
    <w:rsid w:val="007C2E38"/>
    <w:rsid w:val="007C30F5"/>
    <w:rsid w:val="007C340F"/>
    <w:rsid w:val="007C35E5"/>
    <w:rsid w:val="007C40D0"/>
    <w:rsid w:val="007C426B"/>
    <w:rsid w:val="007C4A4A"/>
    <w:rsid w:val="007C4D40"/>
    <w:rsid w:val="007C4EA0"/>
    <w:rsid w:val="007C5392"/>
    <w:rsid w:val="007C545E"/>
    <w:rsid w:val="007C5B4E"/>
    <w:rsid w:val="007C6053"/>
    <w:rsid w:val="007C6DC3"/>
    <w:rsid w:val="007C6E82"/>
    <w:rsid w:val="007C7FF4"/>
    <w:rsid w:val="007D0066"/>
    <w:rsid w:val="007D01F8"/>
    <w:rsid w:val="007D079D"/>
    <w:rsid w:val="007D0867"/>
    <w:rsid w:val="007D092A"/>
    <w:rsid w:val="007D0B59"/>
    <w:rsid w:val="007D0D4B"/>
    <w:rsid w:val="007D0E2D"/>
    <w:rsid w:val="007D125F"/>
    <w:rsid w:val="007D1A61"/>
    <w:rsid w:val="007D20D3"/>
    <w:rsid w:val="007D2765"/>
    <w:rsid w:val="007D2CC8"/>
    <w:rsid w:val="007D37F6"/>
    <w:rsid w:val="007D3D67"/>
    <w:rsid w:val="007D3D8D"/>
    <w:rsid w:val="007D3EAE"/>
    <w:rsid w:val="007D4498"/>
    <w:rsid w:val="007D4857"/>
    <w:rsid w:val="007D4C3F"/>
    <w:rsid w:val="007D4DAA"/>
    <w:rsid w:val="007D4FE3"/>
    <w:rsid w:val="007D5031"/>
    <w:rsid w:val="007D6201"/>
    <w:rsid w:val="007D62D2"/>
    <w:rsid w:val="007D64FB"/>
    <w:rsid w:val="007D7591"/>
    <w:rsid w:val="007D778E"/>
    <w:rsid w:val="007D7851"/>
    <w:rsid w:val="007D7C91"/>
    <w:rsid w:val="007D7E4D"/>
    <w:rsid w:val="007E0042"/>
    <w:rsid w:val="007E0526"/>
    <w:rsid w:val="007E0668"/>
    <w:rsid w:val="007E0CCE"/>
    <w:rsid w:val="007E0E31"/>
    <w:rsid w:val="007E0F1C"/>
    <w:rsid w:val="007E1644"/>
    <w:rsid w:val="007E1C1B"/>
    <w:rsid w:val="007E2143"/>
    <w:rsid w:val="007E278A"/>
    <w:rsid w:val="007E3170"/>
    <w:rsid w:val="007E344A"/>
    <w:rsid w:val="007E3536"/>
    <w:rsid w:val="007E37A0"/>
    <w:rsid w:val="007E3950"/>
    <w:rsid w:val="007E3B63"/>
    <w:rsid w:val="007E3B7D"/>
    <w:rsid w:val="007E3DF1"/>
    <w:rsid w:val="007E438F"/>
    <w:rsid w:val="007E4439"/>
    <w:rsid w:val="007E44F9"/>
    <w:rsid w:val="007E49D0"/>
    <w:rsid w:val="007E5018"/>
    <w:rsid w:val="007E501D"/>
    <w:rsid w:val="007E5207"/>
    <w:rsid w:val="007E57B9"/>
    <w:rsid w:val="007E58C2"/>
    <w:rsid w:val="007E5FD8"/>
    <w:rsid w:val="007E6131"/>
    <w:rsid w:val="007E6134"/>
    <w:rsid w:val="007E6214"/>
    <w:rsid w:val="007E68E0"/>
    <w:rsid w:val="007E6A00"/>
    <w:rsid w:val="007E6E2F"/>
    <w:rsid w:val="007E741A"/>
    <w:rsid w:val="007E7634"/>
    <w:rsid w:val="007F0427"/>
    <w:rsid w:val="007F0746"/>
    <w:rsid w:val="007F0BEC"/>
    <w:rsid w:val="007F1602"/>
    <w:rsid w:val="007F251F"/>
    <w:rsid w:val="007F258F"/>
    <w:rsid w:val="007F2636"/>
    <w:rsid w:val="007F3C7E"/>
    <w:rsid w:val="007F4549"/>
    <w:rsid w:val="007F529A"/>
    <w:rsid w:val="007F5371"/>
    <w:rsid w:val="007F565E"/>
    <w:rsid w:val="007F663F"/>
    <w:rsid w:val="007F6AC0"/>
    <w:rsid w:val="007F70F7"/>
    <w:rsid w:val="007F71B2"/>
    <w:rsid w:val="007F78B4"/>
    <w:rsid w:val="007F79B8"/>
    <w:rsid w:val="007F7D96"/>
    <w:rsid w:val="007F7E8C"/>
    <w:rsid w:val="007F7EAC"/>
    <w:rsid w:val="008002C0"/>
    <w:rsid w:val="00800695"/>
    <w:rsid w:val="00800835"/>
    <w:rsid w:val="008009B9"/>
    <w:rsid w:val="00801548"/>
    <w:rsid w:val="00801703"/>
    <w:rsid w:val="00801853"/>
    <w:rsid w:val="00801B1C"/>
    <w:rsid w:val="00801EAD"/>
    <w:rsid w:val="00802543"/>
    <w:rsid w:val="00802724"/>
    <w:rsid w:val="0080333E"/>
    <w:rsid w:val="00803391"/>
    <w:rsid w:val="008036F8"/>
    <w:rsid w:val="00803AD0"/>
    <w:rsid w:val="00803DD2"/>
    <w:rsid w:val="00803FCA"/>
    <w:rsid w:val="008040DB"/>
    <w:rsid w:val="00804282"/>
    <w:rsid w:val="00804D84"/>
    <w:rsid w:val="00805238"/>
    <w:rsid w:val="00805540"/>
    <w:rsid w:val="00805551"/>
    <w:rsid w:val="00805DE5"/>
    <w:rsid w:val="0080626D"/>
    <w:rsid w:val="008063FB"/>
    <w:rsid w:val="008064DA"/>
    <w:rsid w:val="0080692E"/>
    <w:rsid w:val="00806D4D"/>
    <w:rsid w:val="008075A2"/>
    <w:rsid w:val="0080762E"/>
    <w:rsid w:val="0080765A"/>
    <w:rsid w:val="008076BA"/>
    <w:rsid w:val="0080775F"/>
    <w:rsid w:val="008079E4"/>
    <w:rsid w:val="00807AA4"/>
    <w:rsid w:val="00810AEC"/>
    <w:rsid w:val="00810EA9"/>
    <w:rsid w:val="00810F85"/>
    <w:rsid w:val="008110E2"/>
    <w:rsid w:val="00811998"/>
    <w:rsid w:val="00811BD4"/>
    <w:rsid w:val="00811D4F"/>
    <w:rsid w:val="00812382"/>
    <w:rsid w:val="0081275C"/>
    <w:rsid w:val="008127D0"/>
    <w:rsid w:val="008127E0"/>
    <w:rsid w:val="00812A3F"/>
    <w:rsid w:val="00812C4B"/>
    <w:rsid w:val="008133E0"/>
    <w:rsid w:val="0081389B"/>
    <w:rsid w:val="008139A2"/>
    <w:rsid w:val="00813C09"/>
    <w:rsid w:val="00813FC4"/>
    <w:rsid w:val="00814613"/>
    <w:rsid w:val="0081468E"/>
    <w:rsid w:val="00814B01"/>
    <w:rsid w:val="00814B20"/>
    <w:rsid w:val="00814E10"/>
    <w:rsid w:val="00814EB0"/>
    <w:rsid w:val="00815A27"/>
    <w:rsid w:val="00815B54"/>
    <w:rsid w:val="00815F5F"/>
    <w:rsid w:val="0081690A"/>
    <w:rsid w:val="00817F36"/>
    <w:rsid w:val="00820F46"/>
    <w:rsid w:val="00821447"/>
    <w:rsid w:val="00821650"/>
    <w:rsid w:val="008219F1"/>
    <w:rsid w:val="00821A0C"/>
    <w:rsid w:val="00822592"/>
    <w:rsid w:val="008226C1"/>
    <w:rsid w:val="00822ECF"/>
    <w:rsid w:val="0082340B"/>
    <w:rsid w:val="00823A89"/>
    <w:rsid w:val="00824B72"/>
    <w:rsid w:val="00824E9F"/>
    <w:rsid w:val="0082591F"/>
    <w:rsid w:val="008259E7"/>
    <w:rsid w:val="00825B59"/>
    <w:rsid w:val="00825E72"/>
    <w:rsid w:val="00826C0F"/>
    <w:rsid w:val="008271B3"/>
    <w:rsid w:val="008274CF"/>
    <w:rsid w:val="0082795B"/>
    <w:rsid w:val="00827A91"/>
    <w:rsid w:val="00827BE9"/>
    <w:rsid w:val="00827CD4"/>
    <w:rsid w:val="00827E02"/>
    <w:rsid w:val="00827EFA"/>
    <w:rsid w:val="00827F16"/>
    <w:rsid w:val="00830316"/>
    <w:rsid w:val="008304B7"/>
    <w:rsid w:val="00830789"/>
    <w:rsid w:val="00830934"/>
    <w:rsid w:val="008315A6"/>
    <w:rsid w:val="00831A6C"/>
    <w:rsid w:val="00831CCA"/>
    <w:rsid w:val="00831FE6"/>
    <w:rsid w:val="008323F4"/>
    <w:rsid w:val="00832B5F"/>
    <w:rsid w:val="0083431A"/>
    <w:rsid w:val="00834574"/>
    <w:rsid w:val="00834BC5"/>
    <w:rsid w:val="00835785"/>
    <w:rsid w:val="00835903"/>
    <w:rsid w:val="008360F7"/>
    <w:rsid w:val="00836540"/>
    <w:rsid w:val="008367D5"/>
    <w:rsid w:val="00836834"/>
    <w:rsid w:val="00836C10"/>
    <w:rsid w:val="00836DF8"/>
    <w:rsid w:val="00837E3D"/>
    <w:rsid w:val="0084036F"/>
    <w:rsid w:val="008403AF"/>
    <w:rsid w:val="008407D4"/>
    <w:rsid w:val="0084090C"/>
    <w:rsid w:val="00840B34"/>
    <w:rsid w:val="00841151"/>
    <w:rsid w:val="00841D75"/>
    <w:rsid w:val="00841F01"/>
    <w:rsid w:val="00842B14"/>
    <w:rsid w:val="00842C30"/>
    <w:rsid w:val="00843291"/>
    <w:rsid w:val="008432D8"/>
    <w:rsid w:val="0084381E"/>
    <w:rsid w:val="00843D79"/>
    <w:rsid w:val="00843EBB"/>
    <w:rsid w:val="00844A3E"/>
    <w:rsid w:val="00844E96"/>
    <w:rsid w:val="00845DB2"/>
    <w:rsid w:val="0084661E"/>
    <w:rsid w:val="00846804"/>
    <w:rsid w:val="00846827"/>
    <w:rsid w:val="00846ACF"/>
    <w:rsid w:val="00847983"/>
    <w:rsid w:val="00847AA0"/>
    <w:rsid w:val="00847CDD"/>
    <w:rsid w:val="00847E7D"/>
    <w:rsid w:val="00850940"/>
    <w:rsid w:val="00850977"/>
    <w:rsid w:val="00850BAA"/>
    <w:rsid w:val="00851035"/>
    <w:rsid w:val="0085166F"/>
    <w:rsid w:val="00851799"/>
    <w:rsid w:val="00851EE1"/>
    <w:rsid w:val="00852ED9"/>
    <w:rsid w:val="00853499"/>
    <w:rsid w:val="0085381C"/>
    <w:rsid w:val="00853EC5"/>
    <w:rsid w:val="00854207"/>
    <w:rsid w:val="00854390"/>
    <w:rsid w:val="008543E6"/>
    <w:rsid w:val="00855584"/>
    <w:rsid w:val="00855CB1"/>
    <w:rsid w:val="00856444"/>
    <w:rsid w:val="008567A3"/>
    <w:rsid w:val="00856A58"/>
    <w:rsid w:val="00857107"/>
    <w:rsid w:val="00857A56"/>
    <w:rsid w:val="00857E4B"/>
    <w:rsid w:val="008604A1"/>
    <w:rsid w:val="00861060"/>
    <w:rsid w:val="0086109D"/>
    <w:rsid w:val="00861E52"/>
    <w:rsid w:val="00861F23"/>
    <w:rsid w:val="008624DA"/>
    <w:rsid w:val="00862626"/>
    <w:rsid w:val="008628F9"/>
    <w:rsid w:val="00862F46"/>
    <w:rsid w:val="00863311"/>
    <w:rsid w:val="008635DD"/>
    <w:rsid w:val="00864027"/>
    <w:rsid w:val="00864510"/>
    <w:rsid w:val="00864EAC"/>
    <w:rsid w:val="00864F34"/>
    <w:rsid w:val="00865C39"/>
    <w:rsid w:val="00866535"/>
    <w:rsid w:val="0086678E"/>
    <w:rsid w:val="00866802"/>
    <w:rsid w:val="00866956"/>
    <w:rsid w:val="00866E42"/>
    <w:rsid w:val="008673C9"/>
    <w:rsid w:val="008675AB"/>
    <w:rsid w:val="00867651"/>
    <w:rsid w:val="008701A2"/>
    <w:rsid w:val="00870425"/>
    <w:rsid w:val="008709AF"/>
    <w:rsid w:val="00870DC2"/>
    <w:rsid w:val="00871288"/>
    <w:rsid w:val="00872008"/>
    <w:rsid w:val="0087222F"/>
    <w:rsid w:val="00872B8E"/>
    <w:rsid w:val="00872F64"/>
    <w:rsid w:val="00872F66"/>
    <w:rsid w:val="0087307A"/>
    <w:rsid w:val="00873569"/>
    <w:rsid w:val="00873B32"/>
    <w:rsid w:val="00873C3A"/>
    <w:rsid w:val="00873C91"/>
    <w:rsid w:val="00874080"/>
    <w:rsid w:val="00874225"/>
    <w:rsid w:val="008745D4"/>
    <w:rsid w:val="00876119"/>
    <w:rsid w:val="00877A1A"/>
    <w:rsid w:val="00877BD7"/>
    <w:rsid w:val="0088027D"/>
    <w:rsid w:val="00880AC7"/>
    <w:rsid w:val="00880F86"/>
    <w:rsid w:val="0088113A"/>
    <w:rsid w:val="0088135A"/>
    <w:rsid w:val="008814A1"/>
    <w:rsid w:val="008815BF"/>
    <w:rsid w:val="008816DA"/>
    <w:rsid w:val="00881F38"/>
    <w:rsid w:val="00882230"/>
    <w:rsid w:val="00882348"/>
    <w:rsid w:val="0088235F"/>
    <w:rsid w:val="00882B99"/>
    <w:rsid w:val="00883134"/>
    <w:rsid w:val="0088337D"/>
    <w:rsid w:val="00883637"/>
    <w:rsid w:val="0088404F"/>
    <w:rsid w:val="008855C6"/>
    <w:rsid w:val="0088628A"/>
    <w:rsid w:val="0088629E"/>
    <w:rsid w:val="00886830"/>
    <w:rsid w:val="00887238"/>
    <w:rsid w:val="008872DE"/>
    <w:rsid w:val="008877C5"/>
    <w:rsid w:val="00887A06"/>
    <w:rsid w:val="00887C1A"/>
    <w:rsid w:val="00887CC5"/>
    <w:rsid w:val="00890151"/>
    <w:rsid w:val="00891631"/>
    <w:rsid w:val="0089176E"/>
    <w:rsid w:val="00892527"/>
    <w:rsid w:val="008926F8"/>
    <w:rsid w:val="00892AEA"/>
    <w:rsid w:val="00892EA1"/>
    <w:rsid w:val="008934E2"/>
    <w:rsid w:val="008937DD"/>
    <w:rsid w:val="0089385B"/>
    <w:rsid w:val="008938CD"/>
    <w:rsid w:val="00894522"/>
    <w:rsid w:val="00894E12"/>
    <w:rsid w:val="00895020"/>
    <w:rsid w:val="00895AFD"/>
    <w:rsid w:val="008965A0"/>
    <w:rsid w:val="0089690F"/>
    <w:rsid w:val="00896935"/>
    <w:rsid w:val="00896B39"/>
    <w:rsid w:val="00896D0D"/>
    <w:rsid w:val="008974CE"/>
    <w:rsid w:val="00897C1B"/>
    <w:rsid w:val="008A03CE"/>
    <w:rsid w:val="008A052F"/>
    <w:rsid w:val="008A0E70"/>
    <w:rsid w:val="008A15D7"/>
    <w:rsid w:val="008A2515"/>
    <w:rsid w:val="008A2801"/>
    <w:rsid w:val="008A30EF"/>
    <w:rsid w:val="008A3AC0"/>
    <w:rsid w:val="008A3D57"/>
    <w:rsid w:val="008A40DF"/>
    <w:rsid w:val="008A40E7"/>
    <w:rsid w:val="008A40EB"/>
    <w:rsid w:val="008A440D"/>
    <w:rsid w:val="008A448A"/>
    <w:rsid w:val="008A4A63"/>
    <w:rsid w:val="008A58F1"/>
    <w:rsid w:val="008A60C8"/>
    <w:rsid w:val="008A7B5D"/>
    <w:rsid w:val="008A7BD1"/>
    <w:rsid w:val="008B0A5C"/>
    <w:rsid w:val="008B12CF"/>
    <w:rsid w:val="008B18CA"/>
    <w:rsid w:val="008B1B89"/>
    <w:rsid w:val="008B2267"/>
    <w:rsid w:val="008B2398"/>
    <w:rsid w:val="008B2919"/>
    <w:rsid w:val="008B3365"/>
    <w:rsid w:val="008B3724"/>
    <w:rsid w:val="008B38EA"/>
    <w:rsid w:val="008B3EAB"/>
    <w:rsid w:val="008B44C1"/>
    <w:rsid w:val="008B44DE"/>
    <w:rsid w:val="008B46F2"/>
    <w:rsid w:val="008B4A60"/>
    <w:rsid w:val="008B4D80"/>
    <w:rsid w:val="008B4ED0"/>
    <w:rsid w:val="008B523E"/>
    <w:rsid w:val="008B5DE0"/>
    <w:rsid w:val="008B6066"/>
    <w:rsid w:val="008B6826"/>
    <w:rsid w:val="008B75A0"/>
    <w:rsid w:val="008B79FA"/>
    <w:rsid w:val="008C002D"/>
    <w:rsid w:val="008C0643"/>
    <w:rsid w:val="008C0DF3"/>
    <w:rsid w:val="008C1BBE"/>
    <w:rsid w:val="008C2A16"/>
    <w:rsid w:val="008C3138"/>
    <w:rsid w:val="008C3BAB"/>
    <w:rsid w:val="008C3C73"/>
    <w:rsid w:val="008C430F"/>
    <w:rsid w:val="008C5323"/>
    <w:rsid w:val="008C560A"/>
    <w:rsid w:val="008C5C63"/>
    <w:rsid w:val="008C5CE5"/>
    <w:rsid w:val="008C5E4C"/>
    <w:rsid w:val="008C6244"/>
    <w:rsid w:val="008C6B82"/>
    <w:rsid w:val="008C6C38"/>
    <w:rsid w:val="008C7389"/>
    <w:rsid w:val="008C76FD"/>
    <w:rsid w:val="008D0028"/>
    <w:rsid w:val="008D0367"/>
    <w:rsid w:val="008D0696"/>
    <w:rsid w:val="008D085B"/>
    <w:rsid w:val="008D097F"/>
    <w:rsid w:val="008D13FE"/>
    <w:rsid w:val="008D158C"/>
    <w:rsid w:val="008D15B2"/>
    <w:rsid w:val="008D196E"/>
    <w:rsid w:val="008D23C9"/>
    <w:rsid w:val="008D241D"/>
    <w:rsid w:val="008D25F2"/>
    <w:rsid w:val="008D2A02"/>
    <w:rsid w:val="008D2DEE"/>
    <w:rsid w:val="008D32B5"/>
    <w:rsid w:val="008D33E7"/>
    <w:rsid w:val="008D3431"/>
    <w:rsid w:val="008D3583"/>
    <w:rsid w:val="008D36C8"/>
    <w:rsid w:val="008D3B68"/>
    <w:rsid w:val="008D3EBA"/>
    <w:rsid w:val="008D4121"/>
    <w:rsid w:val="008D5063"/>
    <w:rsid w:val="008D516A"/>
    <w:rsid w:val="008D5624"/>
    <w:rsid w:val="008D5D2B"/>
    <w:rsid w:val="008D6845"/>
    <w:rsid w:val="008D7447"/>
    <w:rsid w:val="008D7A6C"/>
    <w:rsid w:val="008D7F81"/>
    <w:rsid w:val="008E1384"/>
    <w:rsid w:val="008E23AA"/>
    <w:rsid w:val="008E24C2"/>
    <w:rsid w:val="008E2974"/>
    <w:rsid w:val="008E2E06"/>
    <w:rsid w:val="008E307E"/>
    <w:rsid w:val="008E3085"/>
    <w:rsid w:val="008E3A17"/>
    <w:rsid w:val="008E3BFB"/>
    <w:rsid w:val="008E4060"/>
    <w:rsid w:val="008E4099"/>
    <w:rsid w:val="008E4231"/>
    <w:rsid w:val="008E46DC"/>
    <w:rsid w:val="008E4BF0"/>
    <w:rsid w:val="008E4E64"/>
    <w:rsid w:val="008E4FBB"/>
    <w:rsid w:val="008E4FDA"/>
    <w:rsid w:val="008E5645"/>
    <w:rsid w:val="008E565D"/>
    <w:rsid w:val="008E5677"/>
    <w:rsid w:val="008E5D4F"/>
    <w:rsid w:val="008E617E"/>
    <w:rsid w:val="008E6AE8"/>
    <w:rsid w:val="008E6B9F"/>
    <w:rsid w:val="008E777B"/>
    <w:rsid w:val="008F06A2"/>
    <w:rsid w:val="008F0DBC"/>
    <w:rsid w:val="008F0DDB"/>
    <w:rsid w:val="008F1C93"/>
    <w:rsid w:val="008F23C8"/>
    <w:rsid w:val="008F2795"/>
    <w:rsid w:val="008F2E13"/>
    <w:rsid w:val="008F2E67"/>
    <w:rsid w:val="008F318A"/>
    <w:rsid w:val="008F38A6"/>
    <w:rsid w:val="008F40ED"/>
    <w:rsid w:val="008F41ED"/>
    <w:rsid w:val="008F4A0B"/>
    <w:rsid w:val="008F4B45"/>
    <w:rsid w:val="008F53D9"/>
    <w:rsid w:val="008F615D"/>
    <w:rsid w:val="008F660A"/>
    <w:rsid w:val="008F698F"/>
    <w:rsid w:val="008F6DD7"/>
    <w:rsid w:val="008F7544"/>
    <w:rsid w:val="008F77B9"/>
    <w:rsid w:val="008F7945"/>
    <w:rsid w:val="008F79EE"/>
    <w:rsid w:val="008F7A07"/>
    <w:rsid w:val="008F7C3F"/>
    <w:rsid w:val="0090053F"/>
    <w:rsid w:val="009005DB"/>
    <w:rsid w:val="00900DCE"/>
    <w:rsid w:val="009013A7"/>
    <w:rsid w:val="00901F1A"/>
    <w:rsid w:val="00901F83"/>
    <w:rsid w:val="009022A0"/>
    <w:rsid w:val="0090250C"/>
    <w:rsid w:val="009026C5"/>
    <w:rsid w:val="00902843"/>
    <w:rsid w:val="00902855"/>
    <w:rsid w:val="009033AA"/>
    <w:rsid w:val="00903A57"/>
    <w:rsid w:val="0090426F"/>
    <w:rsid w:val="00905E84"/>
    <w:rsid w:val="00905EC4"/>
    <w:rsid w:val="0090601E"/>
    <w:rsid w:val="00906858"/>
    <w:rsid w:val="00906F89"/>
    <w:rsid w:val="00907458"/>
    <w:rsid w:val="009077AC"/>
    <w:rsid w:val="00907C6B"/>
    <w:rsid w:val="00910330"/>
    <w:rsid w:val="009108F8"/>
    <w:rsid w:val="00910A0E"/>
    <w:rsid w:val="00910CAD"/>
    <w:rsid w:val="009114B8"/>
    <w:rsid w:val="00912069"/>
    <w:rsid w:val="009124D9"/>
    <w:rsid w:val="0091314A"/>
    <w:rsid w:val="00913AC3"/>
    <w:rsid w:val="009143FD"/>
    <w:rsid w:val="0091459B"/>
    <w:rsid w:val="00914985"/>
    <w:rsid w:val="00914C7B"/>
    <w:rsid w:val="00914D0D"/>
    <w:rsid w:val="00915284"/>
    <w:rsid w:val="00915496"/>
    <w:rsid w:val="00915790"/>
    <w:rsid w:val="009166FD"/>
    <w:rsid w:val="009174F1"/>
    <w:rsid w:val="0091779E"/>
    <w:rsid w:val="009178DD"/>
    <w:rsid w:val="00917EEC"/>
    <w:rsid w:val="00920424"/>
    <w:rsid w:val="00920FCE"/>
    <w:rsid w:val="0092185B"/>
    <w:rsid w:val="009219F2"/>
    <w:rsid w:val="00921B1F"/>
    <w:rsid w:val="00921ECB"/>
    <w:rsid w:val="00922755"/>
    <w:rsid w:val="009229A9"/>
    <w:rsid w:val="00923E50"/>
    <w:rsid w:val="009240C6"/>
    <w:rsid w:val="0092410B"/>
    <w:rsid w:val="00924185"/>
    <w:rsid w:val="009241B8"/>
    <w:rsid w:val="0092423C"/>
    <w:rsid w:val="00924DC2"/>
    <w:rsid w:val="00924F20"/>
    <w:rsid w:val="009251DF"/>
    <w:rsid w:val="00925346"/>
    <w:rsid w:val="0092572F"/>
    <w:rsid w:val="00925A10"/>
    <w:rsid w:val="00925C67"/>
    <w:rsid w:val="00925CE1"/>
    <w:rsid w:val="009260BD"/>
    <w:rsid w:val="00926B94"/>
    <w:rsid w:val="00926CF9"/>
    <w:rsid w:val="00927494"/>
    <w:rsid w:val="00930CBE"/>
    <w:rsid w:val="009311E0"/>
    <w:rsid w:val="009315AF"/>
    <w:rsid w:val="009317E1"/>
    <w:rsid w:val="00931833"/>
    <w:rsid w:val="00931B41"/>
    <w:rsid w:val="00931F92"/>
    <w:rsid w:val="0093267F"/>
    <w:rsid w:val="00932BBF"/>
    <w:rsid w:val="009337DC"/>
    <w:rsid w:val="00934820"/>
    <w:rsid w:val="009348D2"/>
    <w:rsid w:val="00934990"/>
    <w:rsid w:val="009349D4"/>
    <w:rsid w:val="00934A18"/>
    <w:rsid w:val="00934C3A"/>
    <w:rsid w:val="00934F53"/>
    <w:rsid w:val="009352A1"/>
    <w:rsid w:val="00935B8D"/>
    <w:rsid w:val="00935F26"/>
    <w:rsid w:val="00936542"/>
    <w:rsid w:val="00936715"/>
    <w:rsid w:val="00937550"/>
    <w:rsid w:val="00937915"/>
    <w:rsid w:val="009379DE"/>
    <w:rsid w:val="00937C74"/>
    <w:rsid w:val="00937F5E"/>
    <w:rsid w:val="00940218"/>
    <w:rsid w:val="0094042B"/>
    <w:rsid w:val="00940917"/>
    <w:rsid w:val="00940B46"/>
    <w:rsid w:val="00940D6A"/>
    <w:rsid w:val="00940DEB"/>
    <w:rsid w:val="009411AC"/>
    <w:rsid w:val="00941DF5"/>
    <w:rsid w:val="00942BD7"/>
    <w:rsid w:val="00942D55"/>
    <w:rsid w:val="00943181"/>
    <w:rsid w:val="00943215"/>
    <w:rsid w:val="00944960"/>
    <w:rsid w:val="00944C2A"/>
    <w:rsid w:val="00944CC9"/>
    <w:rsid w:val="00945101"/>
    <w:rsid w:val="00945938"/>
    <w:rsid w:val="00945E98"/>
    <w:rsid w:val="00945F6A"/>
    <w:rsid w:val="009462C8"/>
    <w:rsid w:val="00946500"/>
    <w:rsid w:val="009465A5"/>
    <w:rsid w:val="00947B4E"/>
    <w:rsid w:val="00947BD0"/>
    <w:rsid w:val="00947E16"/>
    <w:rsid w:val="00947EFF"/>
    <w:rsid w:val="0094A63D"/>
    <w:rsid w:val="0094D399"/>
    <w:rsid w:val="00950B4A"/>
    <w:rsid w:val="00950CE4"/>
    <w:rsid w:val="0095101E"/>
    <w:rsid w:val="0095122C"/>
    <w:rsid w:val="00951B87"/>
    <w:rsid w:val="00951DE6"/>
    <w:rsid w:val="00952BAD"/>
    <w:rsid w:val="009535A3"/>
    <w:rsid w:val="00953619"/>
    <w:rsid w:val="009537E4"/>
    <w:rsid w:val="00953CCB"/>
    <w:rsid w:val="00954274"/>
    <w:rsid w:val="0095450B"/>
    <w:rsid w:val="009551E1"/>
    <w:rsid w:val="0095526D"/>
    <w:rsid w:val="00955468"/>
    <w:rsid w:val="00955C34"/>
    <w:rsid w:val="00955CFC"/>
    <w:rsid w:val="0095640C"/>
    <w:rsid w:val="00956ED0"/>
    <w:rsid w:val="009570D8"/>
    <w:rsid w:val="00957C1D"/>
    <w:rsid w:val="00960276"/>
    <w:rsid w:val="00960B9F"/>
    <w:rsid w:val="00961580"/>
    <w:rsid w:val="00961EB5"/>
    <w:rsid w:val="009624AC"/>
    <w:rsid w:val="00962A08"/>
    <w:rsid w:val="00962AA7"/>
    <w:rsid w:val="00962B40"/>
    <w:rsid w:val="00962D6C"/>
    <w:rsid w:val="009638BD"/>
    <w:rsid w:val="00964753"/>
    <w:rsid w:val="00964CEE"/>
    <w:rsid w:val="00964D56"/>
    <w:rsid w:val="00964DA5"/>
    <w:rsid w:val="00964E54"/>
    <w:rsid w:val="00965283"/>
    <w:rsid w:val="00965365"/>
    <w:rsid w:val="00965F95"/>
    <w:rsid w:val="00966102"/>
    <w:rsid w:val="0096610F"/>
    <w:rsid w:val="00966543"/>
    <w:rsid w:val="00967C82"/>
    <w:rsid w:val="00970B48"/>
    <w:rsid w:val="00970B9B"/>
    <w:rsid w:val="009710A7"/>
    <w:rsid w:val="0097153F"/>
    <w:rsid w:val="0097193C"/>
    <w:rsid w:val="00971A46"/>
    <w:rsid w:val="00971A95"/>
    <w:rsid w:val="00971BCF"/>
    <w:rsid w:val="00971CF4"/>
    <w:rsid w:val="00971D34"/>
    <w:rsid w:val="0097212D"/>
    <w:rsid w:val="00972402"/>
    <w:rsid w:val="009725A7"/>
    <w:rsid w:val="0097363C"/>
    <w:rsid w:val="0097386A"/>
    <w:rsid w:val="0097404D"/>
    <w:rsid w:val="009741D3"/>
    <w:rsid w:val="00974238"/>
    <w:rsid w:val="009747CC"/>
    <w:rsid w:val="00974DB8"/>
    <w:rsid w:val="00974FA1"/>
    <w:rsid w:val="009752D1"/>
    <w:rsid w:val="009753CD"/>
    <w:rsid w:val="00976140"/>
    <w:rsid w:val="00976585"/>
    <w:rsid w:val="009767D9"/>
    <w:rsid w:val="00976C68"/>
    <w:rsid w:val="00976C73"/>
    <w:rsid w:val="0097746C"/>
    <w:rsid w:val="009802BC"/>
    <w:rsid w:val="009803B4"/>
    <w:rsid w:val="00981503"/>
    <w:rsid w:val="00981E20"/>
    <w:rsid w:val="00981FF0"/>
    <w:rsid w:val="0098211E"/>
    <w:rsid w:val="00982411"/>
    <w:rsid w:val="00982921"/>
    <w:rsid w:val="0098293B"/>
    <w:rsid w:val="00982CC0"/>
    <w:rsid w:val="00982DE4"/>
    <w:rsid w:val="00984370"/>
    <w:rsid w:val="009844B9"/>
    <w:rsid w:val="009845D4"/>
    <w:rsid w:val="00984693"/>
    <w:rsid w:val="00984C83"/>
    <w:rsid w:val="0098536D"/>
    <w:rsid w:val="009853FF"/>
    <w:rsid w:val="0098547E"/>
    <w:rsid w:val="009854AE"/>
    <w:rsid w:val="00985524"/>
    <w:rsid w:val="00985588"/>
    <w:rsid w:val="00985800"/>
    <w:rsid w:val="00985A9E"/>
    <w:rsid w:val="0098606F"/>
    <w:rsid w:val="00986454"/>
    <w:rsid w:val="009866D9"/>
    <w:rsid w:val="009866E7"/>
    <w:rsid w:val="00986868"/>
    <w:rsid w:val="00986BD0"/>
    <w:rsid w:val="00986EE6"/>
    <w:rsid w:val="0098710C"/>
    <w:rsid w:val="00987301"/>
    <w:rsid w:val="00987B9C"/>
    <w:rsid w:val="009901A3"/>
    <w:rsid w:val="009901BB"/>
    <w:rsid w:val="00990245"/>
    <w:rsid w:val="00990500"/>
    <w:rsid w:val="0099095F"/>
    <w:rsid w:val="009916A1"/>
    <w:rsid w:val="009916B5"/>
    <w:rsid w:val="00991990"/>
    <w:rsid w:val="009919EF"/>
    <w:rsid w:val="009919FD"/>
    <w:rsid w:val="00991DF0"/>
    <w:rsid w:val="00991FAD"/>
    <w:rsid w:val="00992157"/>
    <w:rsid w:val="00992176"/>
    <w:rsid w:val="00992600"/>
    <w:rsid w:val="0099278E"/>
    <w:rsid w:val="00992BFA"/>
    <w:rsid w:val="00992C5F"/>
    <w:rsid w:val="00993C31"/>
    <w:rsid w:val="0099426D"/>
    <w:rsid w:val="009949FD"/>
    <w:rsid w:val="00994FFC"/>
    <w:rsid w:val="0099504E"/>
    <w:rsid w:val="009957CC"/>
    <w:rsid w:val="00995A69"/>
    <w:rsid w:val="00995AB9"/>
    <w:rsid w:val="009961D2"/>
    <w:rsid w:val="00996318"/>
    <w:rsid w:val="00996BB7"/>
    <w:rsid w:val="009974D2"/>
    <w:rsid w:val="00997755"/>
    <w:rsid w:val="00997A72"/>
    <w:rsid w:val="00997FBE"/>
    <w:rsid w:val="009A03E6"/>
    <w:rsid w:val="009A189D"/>
    <w:rsid w:val="009A232E"/>
    <w:rsid w:val="009A2540"/>
    <w:rsid w:val="009A268C"/>
    <w:rsid w:val="009A2EF3"/>
    <w:rsid w:val="009A2F74"/>
    <w:rsid w:val="009A3339"/>
    <w:rsid w:val="009A340D"/>
    <w:rsid w:val="009A36A5"/>
    <w:rsid w:val="009A48BE"/>
    <w:rsid w:val="009A4AAA"/>
    <w:rsid w:val="009A5E4F"/>
    <w:rsid w:val="009A61AA"/>
    <w:rsid w:val="009A6814"/>
    <w:rsid w:val="009A6919"/>
    <w:rsid w:val="009A6A3B"/>
    <w:rsid w:val="009A6CFB"/>
    <w:rsid w:val="009A6D17"/>
    <w:rsid w:val="009A7080"/>
    <w:rsid w:val="009A73F6"/>
    <w:rsid w:val="009A7CFF"/>
    <w:rsid w:val="009A7FBC"/>
    <w:rsid w:val="009B0918"/>
    <w:rsid w:val="009B09F3"/>
    <w:rsid w:val="009B0A9E"/>
    <w:rsid w:val="009B144C"/>
    <w:rsid w:val="009B16BE"/>
    <w:rsid w:val="009B185B"/>
    <w:rsid w:val="009B1D98"/>
    <w:rsid w:val="009B210B"/>
    <w:rsid w:val="009B21BE"/>
    <w:rsid w:val="009B2577"/>
    <w:rsid w:val="009B27F1"/>
    <w:rsid w:val="009B2C8E"/>
    <w:rsid w:val="009B3D14"/>
    <w:rsid w:val="009B44B8"/>
    <w:rsid w:val="009B46CB"/>
    <w:rsid w:val="009B4719"/>
    <w:rsid w:val="009B51D3"/>
    <w:rsid w:val="009B53F3"/>
    <w:rsid w:val="009B54C8"/>
    <w:rsid w:val="009B593D"/>
    <w:rsid w:val="009B69F6"/>
    <w:rsid w:val="009B6EAD"/>
    <w:rsid w:val="009B77B1"/>
    <w:rsid w:val="009B7A54"/>
    <w:rsid w:val="009B7C48"/>
    <w:rsid w:val="009C07A1"/>
    <w:rsid w:val="009C0DBF"/>
    <w:rsid w:val="009C0FB2"/>
    <w:rsid w:val="009C1356"/>
    <w:rsid w:val="009C1897"/>
    <w:rsid w:val="009C1C2B"/>
    <w:rsid w:val="009C1E2F"/>
    <w:rsid w:val="009C2192"/>
    <w:rsid w:val="009C23E0"/>
    <w:rsid w:val="009C3282"/>
    <w:rsid w:val="009C32E8"/>
    <w:rsid w:val="009C375F"/>
    <w:rsid w:val="009C37AF"/>
    <w:rsid w:val="009C3BD4"/>
    <w:rsid w:val="009C3FD3"/>
    <w:rsid w:val="009C445A"/>
    <w:rsid w:val="009C49C7"/>
    <w:rsid w:val="009C4AB2"/>
    <w:rsid w:val="009C4B2C"/>
    <w:rsid w:val="009C4E86"/>
    <w:rsid w:val="009C4FB4"/>
    <w:rsid w:val="009C56C2"/>
    <w:rsid w:val="009C5B49"/>
    <w:rsid w:val="009C602E"/>
    <w:rsid w:val="009C6362"/>
    <w:rsid w:val="009C64EB"/>
    <w:rsid w:val="009C6D0D"/>
    <w:rsid w:val="009C7282"/>
    <w:rsid w:val="009C757F"/>
    <w:rsid w:val="009C764B"/>
    <w:rsid w:val="009C7B6C"/>
    <w:rsid w:val="009D0247"/>
    <w:rsid w:val="009D04D9"/>
    <w:rsid w:val="009D0A99"/>
    <w:rsid w:val="009D0D03"/>
    <w:rsid w:val="009D0EE1"/>
    <w:rsid w:val="009D15B4"/>
    <w:rsid w:val="009D182B"/>
    <w:rsid w:val="009D1C6E"/>
    <w:rsid w:val="009D20A5"/>
    <w:rsid w:val="009D2248"/>
    <w:rsid w:val="009D25B0"/>
    <w:rsid w:val="009D27E8"/>
    <w:rsid w:val="009D2838"/>
    <w:rsid w:val="009D2885"/>
    <w:rsid w:val="009D2A12"/>
    <w:rsid w:val="009D2A9A"/>
    <w:rsid w:val="009D36E1"/>
    <w:rsid w:val="009D3873"/>
    <w:rsid w:val="009D3C09"/>
    <w:rsid w:val="009D44E3"/>
    <w:rsid w:val="009D477D"/>
    <w:rsid w:val="009D539B"/>
    <w:rsid w:val="009D5565"/>
    <w:rsid w:val="009D59CA"/>
    <w:rsid w:val="009D5D57"/>
    <w:rsid w:val="009D613E"/>
    <w:rsid w:val="009D69CC"/>
    <w:rsid w:val="009D71BA"/>
    <w:rsid w:val="009D7619"/>
    <w:rsid w:val="009D767C"/>
    <w:rsid w:val="009D7846"/>
    <w:rsid w:val="009D7A6B"/>
    <w:rsid w:val="009D7C7C"/>
    <w:rsid w:val="009D7C85"/>
    <w:rsid w:val="009E0103"/>
    <w:rsid w:val="009E07C8"/>
    <w:rsid w:val="009E11A3"/>
    <w:rsid w:val="009E13D2"/>
    <w:rsid w:val="009E1723"/>
    <w:rsid w:val="009E178A"/>
    <w:rsid w:val="009E1971"/>
    <w:rsid w:val="009E19B8"/>
    <w:rsid w:val="009E2186"/>
    <w:rsid w:val="009E277B"/>
    <w:rsid w:val="009E27BD"/>
    <w:rsid w:val="009E29C5"/>
    <w:rsid w:val="009E2C09"/>
    <w:rsid w:val="009E2CEF"/>
    <w:rsid w:val="009E2D5E"/>
    <w:rsid w:val="009E2FA8"/>
    <w:rsid w:val="009E3238"/>
    <w:rsid w:val="009E4C31"/>
    <w:rsid w:val="009E4D0B"/>
    <w:rsid w:val="009E530C"/>
    <w:rsid w:val="009E54B6"/>
    <w:rsid w:val="009E55F8"/>
    <w:rsid w:val="009E586F"/>
    <w:rsid w:val="009E5C33"/>
    <w:rsid w:val="009E698F"/>
    <w:rsid w:val="009E6CB2"/>
    <w:rsid w:val="009E77EB"/>
    <w:rsid w:val="009F035B"/>
    <w:rsid w:val="009F0AEA"/>
    <w:rsid w:val="009F0AFC"/>
    <w:rsid w:val="009F1026"/>
    <w:rsid w:val="009F1637"/>
    <w:rsid w:val="009F185F"/>
    <w:rsid w:val="009F1C43"/>
    <w:rsid w:val="009F1DFB"/>
    <w:rsid w:val="009F25C9"/>
    <w:rsid w:val="009F3E4B"/>
    <w:rsid w:val="009F47EE"/>
    <w:rsid w:val="009F48E3"/>
    <w:rsid w:val="009F4DB0"/>
    <w:rsid w:val="009F571C"/>
    <w:rsid w:val="009F596F"/>
    <w:rsid w:val="009F5AFE"/>
    <w:rsid w:val="009F61D2"/>
    <w:rsid w:val="009F61F3"/>
    <w:rsid w:val="009F61F9"/>
    <w:rsid w:val="009F6EBD"/>
    <w:rsid w:val="009F6F67"/>
    <w:rsid w:val="009F73D3"/>
    <w:rsid w:val="009F76E2"/>
    <w:rsid w:val="009F77F4"/>
    <w:rsid w:val="009F7907"/>
    <w:rsid w:val="009F7960"/>
    <w:rsid w:val="009F7964"/>
    <w:rsid w:val="009F7DA7"/>
    <w:rsid w:val="009F8601"/>
    <w:rsid w:val="00A00448"/>
    <w:rsid w:val="00A00535"/>
    <w:rsid w:val="00A00787"/>
    <w:rsid w:val="00A00800"/>
    <w:rsid w:val="00A01332"/>
    <w:rsid w:val="00A02A98"/>
    <w:rsid w:val="00A02B6E"/>
    <w:rsid w:val="00A03836"/>
    <w:rsid w:val="00A0399D"/>
    <w:rsid w:val="00A03D83"/>
    <w:rsid w:val="00A041BA"/>
    <w:rsid w:val="00A047F8"/>
    <w:rsid w:val="00A04E05"/>
    <w:rsid w:val="00A05017"/>
    <w:rsid w:val="00A0531B"/>
    <w:rsid w:val="00A0544F"/>
    <w:rsid w:val="00A054C4"/>
    <w:rsid w:val="00A05AA0"/>
    <w:rsid w:val="00A05B25"/>
    <w:rsid w:val="00A05E91"/>
    <w:rsid w:val="00A060BE"/>
    <w:rsid w:val="00A06DE4"/>
    <w:rsid w:val="00A06EA2"/>
    <w:rsid w:val="00A07159"/>
    <w:rsid w:val="00A07606"/>
    <w:rsid w:val="00A07BED"/>
    <w:rsid w:val="00A07D7D"/>
    <w:rsid w:val="00A07EA3"/>
    <w:rsid w:val="00A1081B"/>
    <w:rsid w:val="00A1091B"/>
    <w:rsid w:val="00A11430"/>
    <w:rsid w:val="00A11596"/>
    <w:rsid w:val="00A11916"/>
    <w:rsid w:val="00A11B92"/>
    <w:rsid w:val="00A11D84"/>
    <w:rsid w:val="00A1214F"/>
    <w:rsid w:val="00A1222D"/>
    <w:rsid w:val="00A122E5"/>
    <w:rsid w:val="00A1279D"/>
    <w:rsid w:val="00A13AB7"/>
    <w:rsid w:val="00A13BFE"/>
    <w:rsid w:val="00A13EB3"/>
    <w:rsid w:val="00A140B7"/>
    <w:rsid w:val="00A1464C"/>
    <w:rsid w:val="00A14691"/>
    <w:rsid w:val="00A146A9"/>
    <w:rsid w:val="00A1475A"/>
    <w:rsid w:val="00A14C7D"/>
    <w:rsid w:val="00A15968"/>
    <w:rsid w:val="00A1596D"/>
    <w:rsid w:val="00A16082"/>
    <w:rsid w:val="00A17DEE"/>
    <w:rsid w:val="00A17F14"/>
    <w:rsid w:val="00A17FB4"/>
    <w:rsid w:val="00A200FF"/>
    <w:rsid w:val="00A2057D"/>
    <w:rsid w:val="00A209F0"/>
    <w:rsid w:val="00A20CF0"/>
    <w:rsid w:val="00A20FB3"/>
    <w:rsid w:val="00A21818"/>
    <w:rsid w:val="00A21B23"/>
    <w:rsid w:val="00A22123"/>
    <w:rsid w:val="00A22CFB"/>
    <w:rsid w:val="00A22E32"/>
    <w:rsid w:val="00A22ECD"/>
    <w:rsid w:val="00A23459"/>
    <w:rsid w:val="00A23C4E"/>
    <w:rsid w:val="00A24B21"/>
    <w:rsid w:val="00A24DCF"/>
    <w:rsid w:val="00A25586"/>
    <w:rsid w:val="00A25D42"/>
    <w:rsid w:val="00A2632F"/>
    <w:rsid w:val="00A26913"/>
    <w:rsid w:val="00A26DE9"/>
    <w:rsid w:val="00A2716D"/>
    <w:rsid w:val="00A276EC"/>
    <w:rsid w:val="00A27899"/>
    <w:rsid w:val="00A27B84"/>
    <w:rsid w:val="00A301F2"/>
    <w:rsid w:val="00A30E5B"/>
    <w:rsid w:val="00A31228"/>
    <w:rsid w:val="00A3163A"/>
    <w:rsid w:val="00A31BAE"/>
    <w:rsid w:val="00A31D0F"/>
    <w:rsid w:val="00A31E94"/>
    <w:rsid w:val="00A320E8"/>
    <w:rsid w:val="00A3243D"/>
    <w:rsid w:val="00A3252F"/>
    <w:rsid w:val="00A32620"/>
    <w:rsid w:val="00A32861"/>
    <w:rsid w:val="00A32AE4"/>
    <w:rsid w:val="00A32C2F"/>
    <w:rsid w:val="00A32D2B"/>
    <w:rsid w:val="00A33041"/>
    <w:rsid w:val="00A339DE"/>
    <w:rsid w:val="00A33BA3"/>
    <w:rsid w:val="00A33CB0"/>
    <w:rsid w:val="00A33CF5"/>
    <w:rsid w:val="00A33FC4"/>
    <w:rsid w:val="00A347C8"/>
    <w:rsid w:val="00A349E9"/>
    <w:rsid w:val="00A34BF4"/>
    <w:rsid w:val="00A34D65"/>
    <w:rsid w:val="00A354A5"/>
    <w:rsid w:val="00A354DA"/>
    <w:rsid w:val="00A35A08"/>
    <w:rsid w:val="00A35C15"/>
    <w:rsid w:val="00A36259"/>
    <w:rsid w:val="00A36B4B"/>
    <w:rsid w:val="00A36FE2"/>
    <w:rsid w:val="00A37102"/>
    <w:rsid w:val="00A3791C"/>
    <w:rsid w:val="00A3797A"/>
    <w:rsid w:val="00A37A70"/>
    <w:rsid w:val="00A37AB6"/>
    <w:rsid w:val="00A3BCF6"/>
    <w:rsid w:val="00A4003D"/>
    <w:rsid w:val="00A40CBF"/>
    <w:rsid w:val="00A40EB8"/>
    <w:rsid w:val="00A40F85"/>
    <w:rsid w:val="00A4143D"/>
    <w:rsid w:val="00A4190E"/>
    <w:rsid w:val="00A4194C"/>
    <w:rsid w:val="00A4205A"/>
    <w:rsid w:val="00A4240C"/>
    <w:rsid w:val="00A42477"/>
    <w:rsid w:val="00A42ED8"/>
    <w:rsid w:val="00A430C9"/>
    <w:rsid w:val="00A43262"/>
    <w:rsid w:val="00A435E2"/>
    <w:rsid w:val="00A43829"/>
    <w:rsid w:val="00A4390E"/>
    <w:rsid w:val="00A4413F"/>
    <w:rsid w:val="00A44BC8"/>
    <w:rsid w:val="00A451E7"/>
    <w:rsid w:val="00A45675"/>
    <w:rsid w:val="00A457DB"/>
    <w:rsid w:val="00A45A60"/>
    <w:rsid w:val="00A45C31"/>
    <w:rsid w:val="00A45C6B"/>
    <w:rsid w:val="00A46210"/>
    <w:rsid w:val="00A46967"/>
    <w:rsid w:val="00A46EC5"/>
    <w:rsid w:val="00A5001F"/>
    <w:rsid w:val="00A500F1"/>
    <w:rsid w:val="00A504A2"/>
    <w:rsid w:val="00A50547"/>
    <w:rsid w:val="00A509FA"/>
    <w:rsid w:val="00A50CD5"/>
    <w:rsid w:val="00A51032"/>
    <w:rsid w:val="00A51947"/>
    <w:rsid w:val="00A51E91"/>
    <w:rsid w:val="00A522D5"/>
    <w:rsid w:val="00A5253A"/>
    <w:rsid w:val="00A525AD"/>
    <w:rsid w:val="00A531DA"/>
    <w:rsid w:val="00A531F6"/>
    <w:rsid w:val="00A53ED8"/>
    <w:rsid w:val="00A547B6"/>
    <w:rsid w:val="00A55635"/>
    <w:rsid w:val="00A559C3"/>
    <w:rsid w:val="00A56229"/>
    <w:rsid w:val="00A56469"/>
    <w:rsid w:val="00A575ED"/>
    <w:rsid w:val="00A57ACC"/>
    <w:rsid w:val="00A6005D"/>
    <w:rsid w:val="00A6016C"/>
    <w:rsid w:val="00A605FC"/>
    <w:rsid w:val="00A61303"/>
    <w:rsid w:val="00A61E8E"/>
    <w:rsid w:val="00A62708"/>
    <w:rsid w:val="00A62ED0"/>
    <w:rsid w:val="00A6370F"/>
    <w:rsid w:val="00A63AEF"/>
    <w:rsid w:val="00A64CE5"/>
    <w:rsid w:val="00A651AA"/>
    <w:rsid w:val="00A652FF"/>
    <w:rsid w:val="00A65587"/>
    <w:rsid w:val="00A65845"/>
    <w:rsid w:val="00A6616E"/>
    <w:rsid w:val="00A6620B"/>
    <w:rsid w:val="00A66A54"/>
    <w:rsid w:val="00A66E68"/>
    <w:rsid w:val="00A67631"/>
    <w:rsid w:val="00A677F1"/>
    <w:rsid w:val="00A67A76"/>
    <w:rsid w:val="00A67B0C"/>
    <w:rsid w:val="00A67F2A"/>
    <w:rsid w:val="00A70120"/>
    <w:rsid w:val="00A70140"/>
    <w:rsid w:val="00A70566"/>
    <w:rsid w:val="00A7059F"/>
    <w:rsid w:val="00A71290"/>
    <w:rsid w:val="00A71715"/>
    <w:rsid w:val="00A71D65"/>
    <w:rsid w:val="00A71E91"/>
    <w:rsid w:val="00A71ECA"/>
    <w:rsid w:val="00A71FCD"/>
    <w:rsid w:val="00A72453"/>
    <w:rsid w:val="00A72824"/>
    <w:rsid w:val="00A729AA"/>
    <w:rsid w:val="00A740C8"/>
    <w:rsid w:val="00A74330"/>
    <w:rsid w:val="00A743D5"/>
    <w:rsid w:val="00A7443B"/>
    <w:rsid w:val="00A74D85"/>
    <w:rsid w:val="00A7550C"/>
    <w:rsid w:val="00A75BDC"/>
    <w:rsid w:val="00A7604E"/>
    <w:rsid w:val="00A7627A"/>
    <w:rsid w:val="00A76A9A"/>
    <w:rsid w:val="00A77403"/>
    <w:rsid w:val="00A7772F"/>
    <w:rsid w:val="00A803EF"/>
    <w:rsid w:val="00A80477"/>
    <w:rsid w:val="00A80A35"/>
    <w:rsid w:val="00A80C18"/>
    <w:rsid w:val="00A81221"/>
    <w:rsid w:val="00A8131B"/>
    <w:rsid w:val="00A81AF8"/>
    <w:rsid w:val="00A81F42"/>
    <w:rsid w:val="00A8219F"/>
    <w:rsid w:val="00A82D48"/>
    <w:rsid w:val="00A83229"/>
    <w:rsid w:val="00A832EC"/>
    <w:rsid w:val="00A83550"/>
    <w:rsid w:val="00A84433"/>
    <w:rsid w:val="00A84485"/>
    <w:rsid w:val="00A84C4C"/>
    <w:rsid w:val="00A84F4F"/>
    <w:rsid w:val="00A85027"/>
    <w:rsid w:val="00A8559B"/>
    <w:rsid w:val="00A85FB4"/>
    <w:rsid w:val="00A86254"/>
    <w:rsid w:val="00A863C7"/>
    <w:rsid w:val="00A8641F"/>
    <w:rsid w:val="00A86699"/>
    <w:rsid w:val="00A86790"/>
    <w:rsid w:val="00A873BB"/>
    <w:rsid w:val="00A87574"/>
    <w:rsid w:val="00A87741"/>
    <w:rsid w:val="00A87B8F"/>
    <w:rsid w:val="00A902F8"/>
    <w:rsid w:val="00A903DB"/>
    <w:rsid w:val="00A90DD5"/>
    <w:rsid w:val="00A90F50"/>
    <w:rsid w:val="00A910FF"/>
    <w:rsid w:val="00A911BF"/>
    <w:rsid w:val="00A91380"/>
    <w:rsid w:val="00A91741"/>
    <w:rsid w:val="00A9185A"/>
    <w:rsid w:val="00A920A9"/>
    <w:rsid w:val="00A92475"/>
    <w:rsid w:val="00A925EB"/>
    <w:rsid w:val="00A931BF"/>
    <w:rsid w:val="00A932DA"/>
    <w:rsid w:val="00A9354A"/>
    <w:rsid w:val="00A935EA"/>
    <w:rsid w:val="00A93DA3"/>
    <w:rsid w:val="00A94D98"/>
    <w:rsid w:val="00A95460"/>
    <w:rsid w:val="00A95491"/>
    <w:rsid w:val="00A95904"/>
    <w:rsid w:val="00A95A18"/>
    <w:rsid w:val="00A95DF8"/>
    <w:rsid w:val="00A95E01"/>
    <w:rsid w:val="00A961BC"/>
    <w:rsid w:val="00A9620A"/>
    <w:rsid w:val="00A962C6"/>
    <w:rsid w:val="00A964B3"/>
    <w:rsid w:val="00A96739"/>
    <w:rsid w:val="00A96802"/>
    <w:rsid w:val="00A9681E"/>
    <w:rsid w:val="00A969A2"/>
    <w:rsid w:val="00A96C7D"/>
    <w:rsid w:val="00A97792"/>
    <w:rsid w:val="00AA032D"/>
    <w:rsid w:val="00AA0B7C"/>
    <w:rsid w:val="00AA1348"/>
    <w:rsid w:val="00AA1AC6"/>
    <w:rsid w:val="00AA1BD2"/>
    <w:rsid w:val="00AA2DE2"/>
    <w:rsid w:val="00AA2FCC"/>
    <w:rsid w:val="00AA3016"/>
    <w:rsid w:val="00AA36C8"/>
    <w:rsid w:val="00AA3DF1"/>
    <w:rsid w:val="00AA40C9"/>
    <w:rsid w:val="00AA4535"/>
    <w:rsid w:val="00AA5124"/>
    <w:rsid w:val="00AA5B01"/>
    <w:rsid w:val="00AA5D93"/>
    <w:rsid w:val="00AA6167"/>
    <w:rsid w:val="00AA6A69"/>
    <w:rsid w:val="00AA6DBC"/>
    <w:rsid w:val="00AA7743"/>
    <w:rsid w:val="00AA7FE2"/>
    <w:rsid w:val="00AB018B"/>
    <w:rsid w:val="00AB0767"/>
    <w:rsid w:val="00AB089A"/>
    <w:rsid w:val="00AB0BE1"/>
    <w:rsid w:val="00AB1085"/>
    <w:rsid w:val="00AB1489"/>
    <w:rsid w:val="00AB154A"/>
    <w:rsid w:val="00AB2419"/>
    <w:rsid w:val="00AB2905"/>
    <w:rsid w:val="00AB35FC"/>
    <w:rsid w:val="00AB3F3A"/>
    <w:rsid w:val="00AB3F74"/>
    <w:rsid w:val="00AB44FA"/>
    <w:rsid w:val="00AB534E"/>
    <w:rsid w:val="00AB5BA3"/>
    <w:rsid w:val="00AB5D85"/>
    <w:rsid w:val="00AB5F19"/>
    <w:rsid w:val="00AB64F6"/>
    <w:rsid w:val="00AB6571"/>
    <w:rsid w:val="00AB69F2"/>
    <w:rsid w:val="00AB713E"/>
    <w:rsid w:val="00AB7171"/>
    <w:rsid w:val="00AB7A66"/>
    <w:rsid w:val="00AB7DE8"/>
    <w:rsid w:val="00AC0C13"/>
    <w:rsid w:val="00AC0F23"/>
    <w:rsid w:val="00AC0F2D"/>
    <w:rsid w:val="00AC1656"/>
    <w:rsid w:val="00AC1962"/>
    <w:rsid w:val="00AC1BE6"/>
    <w:rsid w:val="00AC2097"/>
    <w:rsid w:val="00AC2A4E"/>
    <w:rsid w:val="00AC3882"/>
    <w:rsid w:val="00AC3CD9"/>
    <w:rsid w:val="00AC3EE6"/>
    <w:rsid w:val="00AC4292"/>
    <w:rsid w:val="00AC514F"/>
    <w:rsid w:val="00AC5B0B"/>
    <w:rsid w:val="00AC5D2A"/>
    <w:rsid w:val="00AC5D5C"/>
    <w:rsid w:val="00AC61C4"/>
    <w:rsid w:val="00AC7A48"/>
    <w:rsid w:val="00AC7C84"/>
    <w:rsid w:val="00AC7CB4"/>
    <w:rsid w:val="00AC7E1E"/>
    <w:rsid w:val="00AC7F76"/>
    <w:rsid w:val="00AD01F9"/>
    <w:rsid w:val="00AD09B6"/>
    <w:rsid w:val="00AD0B51"/>
    <w:rsid w:val="00AD0C40"/>
    <w:rsid w:val="00AD0CFE"/>
    <w:rsid w:val="00AD0D78"/>
    <w:rsid w:val="00AD1A74"/>
    <w:rsid w:val="00AD1B26"/>
    <w:rsid w:val="00AD1B4C"/>
    <w:rsid w:val="00AD1DB7"/>
    <w:rsid w:val="00AD2138"/>
    <w:rsid w:val="00AD236A"/>
    <w:rsid w:val="00AD2500"/>
    <w:rsid w:val="00AD2676"/>
    <w:rsid w:val="00AD2B0A"/>
    <w:rsid w:val="00AD33B8"/>
    <w:rsid w:val="00AD3ED5"/>
    <w:rsid w:val="00AD45D1"/>
    <w:rsid w:val="00AD48A5"/>
    <w:rsid w:val="00AD5E67"/>
    <w:rsid w:val="00AD5FFD"/>
    <w:rsid w:val="00AD6768"/>
    <w:rsid w:val="00AD6F8D"/>
    <w:rsid w:val="00AD7395"/>
    <w:rsid w:val="00AD74A0"/>
    <w:rsid w:val="00AD78CF"/>
    <w:rsid w:val="00AD7C95"/>
    <w:rsid w:val="00AD7CF9"/>
    <w:rsid w:val="00AD7D9B"/>
    <w:rsid w:val="00AD7DDB"/>
    <w:rsid w:val="00AD7FBC"/>
    <w:rsid w:val="00AE0199"/>
    <w:rsid w:val="00AE09EC"/>
    <w:rsid w:val="00AE0E04"/>
    <w:rsid w:val="00AE0FDB"/>
    <w:rsid w:val="00AE1D61"/>
    <w:rsid w:val="00AE2349"/>
    <w:rsid w:val="00AE2956"/>
    <w:rsid w:val="00AE2B18"/>
    <w:rsid w:val="00AE2C90"/>
    <w:rsid w:val="00AE33C3"/>
    <w:rsid w:val="00AE3EAD"/>
    <w:rsid w:val="00AE405A"/>
    <w:rsid w:val="00AE433C"/>
    <w:rsid w:val="00AE442C"/>
    <w:rsid w:val="00AE5208"/>
    <w:rsid w:val="00AE5773"/>
    <w:rsid w:val="00AE5B18"/>
    <w:rsid w:val="00AE5CE1"/>
    <w:rsid w:val="00AE60E8"/>
    <w:rsid w:val="00AE6487"/>
    <w:rsid w:val="00AE70AC"/>
    <w:rsid w:val="00AE75D5"/>
    <w:rsid w:val="00AE78CC"/>
    <w:rsid w:val="00AE7B71"/>
    <w:rsid w:val="00AE7E53"/>
    <w:rsid w:val="00AF079D"/>
    <w:rsid w:val="00AF0A1B"/>
    <w:rsid w:val="00AF0B2B"/>
    <w:rsid w:val="00AF0C75"/>
    <w:rsid w:val="00AF0E62"/>
    <w:rsid w:val="00AF12F0"/>
    <w:rsid w:val="00AF13E0"/>
    <w:rsid w:val="00AF2330"/>
    <w:rsid w:val="00AF2C87"/>
    <w:rsid w:val="00AF2D59"/>
    <w:rsid w:val="00AF2D72"/>
    <w:rsid w:val="00AF31C3"/>
    <w:rsid w:val="00AF3BD0"/>
    <w:rsid w:val="00AF3ED5"/>
    <w:rsid w:val="00AF4634"/>
    <w:rsid w:val="00AF4CA8"/>
    <w:rsid w:val="00AF4CF9"/>
    <w:rsid w:val="00AF4F27"/>
    <w:rsid w:val="00AF582C"/>
    <w:rsid w:val="00AF599B"/>
    <w:rsid w:val="00AF5C9C"/>
    <w:rsid w:val="00AF5CD4"/>
    <w:rsid w:val="00AF5E8D"/>
    <w:rsid w:val="00AF65F4"/>
    <w:rsid w:val="00AF698F"/>
    <w:rsid w:val="00AF6C56"/>
    <w:rsid w:val="00AF6D28"/>
    <w:rsid w:val="00AF6F70"/>
    <w:rsid w:val="00AF7990"/>
    <w:rsid w:val="00AF7C39"/>
    <w:rsid w:val="00AF7D8B"/>
    <w:rsid w:val="00B006D2"/>
    <w:rsid w:val="00B00C90"/>
    <w:rsid w:val="00B01305"/>
    <w:rsid w:val="00B016ED"/>
    <w:rsid w:val="00B019F8"/>
    <w:rsid w:val="00B01B9F"/>
    <w:rsid w:val="00B01C56"/>
    <w:rsid w:val="00B01DCE"/>
    <w:rsid w:val="00B01FD9"/>
    <w:rsid w:val="00B02441"/>
    <w:rsid w:val="00B04009"/>
    <w:rsid w:val="00B0427D"/>
    <w:rsid w:val="00B048DC"/>
    <w:rsid w:val="00B04995"/>
    <w:rsid w:val="00B04B85"/>
    <w:rsid w:val="00B05012"/>
    <w:rsid w:val="00B053EA"/>
    <w:rsid w:val="00B060F8"/>
    <w:rsid w:val="00B06509"/>
    <w:rsid w:val="00B068C5"/>
    <w:rsid w:val="00B06902"/>
    <w:rsid w:val="00B06957"/>
    <w:rsid w:val="00B06B21"/>
    <w:rsid w:val="00B07568"/>
    <w:rsid w:val="00B07867"/>
    <w:rsid w:val="00B07B43"/>
    <w:rsid w:val="00B104CD"/>
    <w:rsid w:val="00B11DA9"/>
    <w:rsid w:val="00B124C5"/>
    <w:rsid w:val="00B125B9"/>
    <w:rsid w:val="00B12B48"/>
    <w:rsid w:val="00B138F2"/>
    <w:rsid w:val="00B139F5"/>
    <w:rsid w:val="00B13B54"/>
    <w:rsid w:val="00B152F1"/>
    <w:rsid w:val="00B153E7"/>
    <w:rsid w:val="00B15473"/>
    <w:rsid w:val="00B157A4"/>
    <w:rsid w:val="00B158E8"/>
    <w:rsid w:val="00B159E5"/>
    <w:rsid w:val="00B15BDA"/>
    <w:rsid w:val="00B15C37"/>
    <w:rsid w:val="00B15EDA"/>
    <w:rsid w:val="00B15EE9"/>
    <w:rsid w:val="00B16B45"/>
    <w:rsid w:val="00B1713B"/>
    <w:rsid w:val="00B17D8E"/>
    <w:rsid w:val="00B20265"/>
    <w:rsid w:val="00B20427"/>
    <w:rsid w:val="00B207EE"/>
    <w:rsid w:val="00B20CA6"/>
    <w:rsid w:val="00B20D34"/>
    <w:rsid w:val="00B20DBA"/>
    <w:rsid w:val="00B210B5"/>
    <w:rsid w:val="00B21148"/>
    <w:rsid w:val="00B220DC"/>
    <w:rsid w:val="00B224EE"/>
    <w:rsid w:val="00B226B0"/>
    <w:rsid w:val="00B226DE"/>
    <w:rsid w:val="00B22D25"/>
    <w:rsid w:val="00B236C0"/>
    <w:rsid w:val="00B23BF0"/>
    <w:rsid w:val="00B23EEA"/>
    <w:rsid w:val="00B2591C"/>
    <w:rsid w:val="00B25D7F"/>
    <w:rsid w:val="00B26109"/>
    <w:rsid w:val="00B266EC"/>
    <w:rsid w:val="00B26826"/>
    <w:rsid w:val="00B274CC"/>
    <w:rsid w:val="00B27901"/>
    <w:rsid w:val="00B2791F"/>
    <w:rsid w:val="00B27A6B"/>
    <w:rsid w:val="00B27C53"/>
    <w:rsid w:val="00B306EE"/>
    <w:rsid w:val="00B3077B"/>
    <w:rsid w:val="00B30B7D"/>
    <w:rsid w:val="00B30D30"/>
    <w:rsid w:val="00B30E7F"/>
    <w:rsid w:val="00B3105B"/>
    <w:rsid w:val="00B3139F"/>
    <w:rsid w:val="00B31F4C"/>
    <w:rsid w:val="00B32C19"/>
    <w:rsid w:val="00B32D6D"/>
    <w:rsid w:val="00B3338E"/>
    <w:rsid w:val="00B335FE"/>
    <w:rsid w:val="00B3419A"/>
    <w:rsid w:val="00B341A6"/>
    <w:rsid w:val="00B3459B"/>
    <w:rsid w:val="00B34617"/>
    <w:rsid w:val="00B34929"/>
    <w:rsid w:val="00B34A24"/>
    <w:rsid w:val="00B3510F"/>
    <w:rsid w:val="00B3530B"/>
    <w:rsid w:val="00B35C0B"/>
    <w:rsid w:val="00B367B5"/>
    <w:rsid w:val="00B3732A"/>
    <w:rsid w:val="00B37C26"/>
    <w:rsid w:val="00B37E60"/>
    <w:rsid w:val="00B40040"/>
    <w:rsid w:val="00B40740"/>
    <w:rsid w:val="00B407D8"/>
    <w:rsid w:val="00B40CB0"/>
    <w:rsid w:val="00B41029"/>
    <w:rsid w:val="00B414C8"/>
    <w:rsid w:val="00B41568"/>
    <w:rsid w:val="00B416D6"/>
    <w:rsid w:val="00B41B26"/>
    <w:rsid w:val="00B41CE4"/>
    <w:rsid w:val="00B41D29"/>
    <w:rsid w:val="00B41D44"/>
    <w:rsid w:val="00B4290D"/>
    <w:rsid w:val="00B42B88"/>
    <w:rsid w:val="00B42C16"/>
    <w:rsid w:val="00B43088"/>
    <w:rsid w:val="00B434A8"/>
    <w:rsid w:val="00B43738"/>
    <w:rsid w:val="00B43974"/>
    <w:rsid w:val="00B43ACB"/>
    <w:rsid w:val="00B43BEF"/>
    <w:rsid w:val="00B447B5"/>
    <w:rsid w:val="00B448E1"/>
    <w:rsid w:val="00B44D3B"/>
    <w:rsid w:val="00B44DDC"/>
    <w:rsid w:val="00B4507C"/>
    <w:rsid w:val="00B45080"/>
    <w:rsid w:val="00B45827"/>
    <w:rsid w:val="00B45C36"/>
    <w:rsid w:val="00B467C3"/>
    <w:rsid w:val="00B46B20"/>
    <w:rsid w:val="00B47B42"/>
    <w:rsid w:val="00B47F45"/>
    <w:rsid w:val="00B47FB0"/>
    <w:rsid w:val="00B5066E"/>
    <w:rsid w:val="00B50E45"/>
    <w:rsid w:val="00B51544"/>
    <w:rsid w:val="00B522FB"/>
    <w:rsid w:val="00B52687"/>
    <w:rsid w:val="00B52849"/>
    <w:rsid w:val="00B52CF7"/>
    <w:rsid w:val="00B53652"/>
    <w:rsid w:val="00B539AA"/>
    <w:rsid w:val="00B53C62"/>
    <w:rsid w:val="00B54621"/>
    <w:rsid w:val="00B5493D"/>
    <w:rsid w:val="00B549EF"/>
    <w:rsid w:val="00B54B7D"/>
    <w:rsid w:val="00B5556D"/>
    <w:rsid w:val="00B558E1"/>
    <w:rsid w:val="00B573B1"/>
    <w:rsid w:val="00B57500"/>
    <w:rsid w:val="00B576B1"/>
    <w:rsid w:val="00B57884"/>
    <w:rsid w:val="00B57C89"/>
    <w:rsid w:val="00B57F50"/>
    <w:rsid w:val="00B60C8C"/>
    <w:rsid w:val="00B60CC9"/>
    <w:rsid w:val="00B611EA"/>
    <w:rsid w:val="00B619CC"/>
    <w:rsid w:val="00B61B03"/>
    <w:rsid w:val="00B61D0E"/>
    <w:rsid w:val="00B61EC0"/>
    <w:rsid w:val="00B61EF9"/>
    <w:rsid w:val="00B6281B"/>
    <w:rsid w:val="00B628FB"/>
    <w:rsid w:val="00B6324E"/>
    <w:rsid w:val="00B63CB9"/>
    <w:rsid w:val="00B63D01"/>
    <w:rsid w:val="00B63DFA"/>
    <w:rsid w:val="00B64009"/>
    <w:rsid w:val="00B640F2"/>
    <w:rsid w:val="00B64217"/>
    <w:rsid w:val="00B6465E"/>
    <w:rsid w:val="00B647F1"/>
    <w:rsid w:val="00B64CE0"/>
    <w:rsid w:val="00B650CA"/>
    <w:rsid w:val="00B652D6"/>
    <w:rsid w:val="00B65381"/>
    <w:rsid w:val="00B65631"/>
    <w:rsid w:val="00B66171"/>
    <w:rsid w:val="00B6713F"/>
    <w:rsid w:val="00B673A1"/>
    <w:rsid w:val="00B674D7"/>
    <w:rsid w:val="00B674E4"/>
    <w:rsid w:val="00B677B4"/>
    <w:rsid w:val="00B702E7"/>
    <w:rsid w:val="00B70B78"/>
    <w:rsid w:val="00B70DCA"/>
    <w:rsid w:val="00B70EAE"/>
    <w:rsid w:val="00B71126"/>
    <w:rsid w:val="00B711A7"/>
    <w:rsid w:val="00B71BBE"/>
    <w:rsid w:val="00B72101"/>
    <w:rsid w:val="00B724DF"/>
    <w:rsid w:val="00B72E43"/>
    <w:rsid w:val="00B72EDF"/>
    <w:rsid w:val="00B7314B"/>
    <w:rsid w:val="00B73BCC"/>
    <w:rsid w:val="00B73DDA"/>
    <w:rsid w:val="00B74101"/>
    <w:rsid w:val="00B74717"/>
    <w:rsid w:val="00B74980"/>
    <w:rsid w:val="00B74C44"/>
    <w:rsid w:val="00B74F30"/>
    <w:rsid w:val="00B750FA"/>
    <w:rsid w:val="00B752A0"/>
    <w:rsid w:val="00B75B4E"/>
    <w:rsid w:val="00B761CD"/>
    <w:rsid w:val="00B7646B"/>
    <w:rsid w:val="00B76472"/>
    <w:rsid w:val="00B765E0"/>
    <w:rsid w:val="00B768D4"/>
    <w:rsid w:val="00B76DC2"/>
    <w:rsid w:val="00B7779F"/>
    <w:rsid w:val="00B77D8F"/>
    <w:rsid w:val="00B800F6"/>
    <w:rsid w:val="00B8039C"/>
    <w:rsid w:val="00B8048C"/>
    <w:rsid w:val="00B806C7"/>
    <w:rsid w:val="00B80BE0"/>
    <w:rsid w:val="00B8100A"/>
    <w:rsid w:val="00B810E0"/>
    <w:rsid w:val="00B811E9"/>
    <w:rsid w:val="00B815A5"/>
    <w:rsid w:val="00B81AEC"/>
    <w:rsid w:val="00B81D3B"/>
    <w:rsid w:val="00B822F9"/>
    <w:rsid w:val="00B823AA"/>
    <w:rsid w:val="00B82497"/>
    <w:rsid w:val="00B8264A"/>
    <w:rsid w:val="00B8315A"/>
    <w:rsid w:val="00B8334B"/>
    <w:rsid w:val="00B8367C"/>
    <w:rsid w:val="00B83C7A"/>
    <w:rsid w:val="00B83F50"/>
    <w:rsid w:val="00B846A5"/>
    <w:rsid w:val="00B8508E"/>
    <w:rsid w:val="00B8556F"/>
    <w:rsid w:val="00B85B36"/>
    <w:rsid w:val="00B85D06"/>
    <w:rsid w:val="00B865B1"/>
    <w:rsid w:val="00B86CB1"/>
    <w:rsid w:val="00B904F7"/>
    <w:rsid w:val="00B906BA"/>
    <w:rsid w:val="00B90BD6"/>
    <w:rsid w:val="00B912EA"/>
    <w:rsid w:val="00B91546"/>
    <w:rsid w:val="00B917DC"/>
    <w:rsid w:val="00B91F96"/>
    <w:rsid w:val="00B9203E"/>
    <w:rsid w:val="00B9243C"/>
    <w:rsid w:val="00B92A1E"/>
    <w:rsid w:val="00B94FBD"/>
    <w:rsid w:val="00B95357"/>
    <w:rsid w:val="00B957BC"/>
    <w:rsid w:val="00B96A64"/>
    <w:rsid w:val="00B974DE"/>
    <w:rsid w:val="00B978FF"/>
    <w:rsid w:val="00BA0325"/>
    <w:rsid w:val="00BA046D"/>
    <w:rsid w:val="00BA0D33"/>
    <w:rsid w:val="00BA12E4"/>
    <w:rsid w:val="00BA177D"/>
    <w:rsid w:val="00BA20F5"/>
    <w:rsid w:val="00BA2D9D"/>
    <w:rsid w:val="00BA356D"/>
    <w:rsid w:val="00BA40C7"/>
    <w:rsid w:val="00BA45DB"/>
    <w:rsid w:val="00BA45DF"/>
    <w:rsid w:val="00BA5395"/>
    <w:rsid w:val="00BA58B4"/>
    <w:rsid w:val="00BA60D8"/>
    <w:rsid w:val="00BA6C0D"/>
    <w:rsid w:val="00BA7509"/>
    <w:rsid w:val="00BA75D8"/>
    <w:rsid w:val="00BB0955"/>
    <w:rsid w:val="00BB0DF8"/>
    <w:rsid w:val="00BB0F9E"/>
    <w:rsid w:val="00BB1156"/>
    <w:rsid w:val="00BB12F2"/>
    <w:rsid w:val="00BB1A24"/>
    <w:rsid w:val="00BB1BD0"/>
    <w:rsid w:val="00BB357E"/>
    <w:rsid w:val="00BB3E25"/>
    <w:rsid w:val="00BB43CE"/>
    <w:rsid w:val="00BB43F7"/>
    <w:rsid w:val="00BB4496"/>
    <w:rsid w:val="00BB482C"/>
    <w:rsid w:val="00BB4960"/>
    <w:rsid w:val="00BB4AB4"/>
    <w:rsid w:val="00BB4B62"/>
    <w:rsid w:val="00BB4D0B"/>
    <w:rsid w:val="00BB5C1A"/>
    <w:rsid w:val="00BB6074"/>
    <w:rsid w:val="00BB62E8"/>
    <w:rsid w:val="00BB7591"/>
    <w:rsid w:val="00BB7AAB"/>
    <w:rsid w:val="00BB7E51"/>
    <w:rsid w:val="00BC0352"/>
    <w:rsid w:val="00BC051D"/>
    <w:rsid w:val="00BC0CAC"/>
    <w:rsid w:val="00BC0F73"/>
    <w:rsid w:val="00BC0F76"/>
    <w:rsid w:val="00BC1494"/>
    <w:rsid w:val="00BC1D20"/>
    <w:rsid w:val="00BC254C"/>
    <w:rsid w:val="00BC271E"/>
    <w:rsid w:val="00BC27F8"/>
    <w:rsid w:val="00BC3082"/>
    <w:rsid w:val="00BC3416"/>
    <w:rsid w:val="00BC3689"/>
    <w:rsid w:val="00BC4CDE"/>
    <w:rsid w:val="00BC5124"/>
    <w:rsid w:val="00BC5355"/>
    <w:rsid w:val="00BC5526"/>
    <w:rsid w:val="00BC5691"/>
    <w:rsid w:val="00BC57F4"/>
    <w:rsid w:val="00BC5802"/>
    <w:rsid w:val="00BC6956"/>
    <w:rsid w:val="00BC6CF1"/>
    <w:rsid w:val="00BC7814"/>
    <w:rsid w:val="00BC7971"/>
    <w:rsid w:val="00BC79AE"/>
    <w:rsid w:val="00BC7DCD"/>
    <w:rsid w:val="00BD0817"/>
    <w:rsid w:val="00BD0B68"/>
    <w:rsid w:val="00BD0DC8"/>
    <w:rsid w:val="00BD0EEF"/>
    <w:rsid w:val="00BD119B"/>
    <w:rsid w:val="00BD1300"/>
    <w:rsid w:val="00BD1502"/>
    <w:rsid w:val="00BD16E9"/>
    <w:rsid w:val="00BD1A45"/>
    <w:rsid w:val="00BD1C4D"/>
    <w:rsid w:val="00BD1D5D"/>
    <w:rsid w:val="00BD1D94"/>
    <w:rsid w:val="00BD2642"/>
    <w:rsid w:val="00BD2DD7"/>
    <w:rsid w:val="00BD2FB0"/>
    <w:rsid w:val="00BD3B16"/>
    <w:rsid w:val="00BD3B25"/>
    <w:rsid w:val="00BD3CFE"/>
    <w:rsid w:val="00BD4A04"/>
    <w:rsid w:val="00BD4B09"/>
    <w:rsid w:val="00BD4B82"/>
    <w:rsid w:val="00BD4FD4"/>
    <w:rsid w:val="00BD5DA1"/>
    <w:rsid w:val="00BD5E9F"/>
    <w:rsid w:val="00BD672F"/>
    <w:rsid w:val="00BD6B90"/>
    <w:rsid w:val="00BD6E2B"/>
    <w:rsid w:val="00BD715F"/>
    <w:rsid w:val="00BE0CC1"/>
    <w:rsid w:val="00BE16C8"/>
    <w:rsid w:val="00BE1BBF"/>
    <w:rsid w:val="00BE1F85"/>
    <w:rsid w:val="00BE1F8D"/>
    <w:rsid w:val="00BE22B4"/>
    <w:rsid w:val="00BE25F8"/>
    <w:rsid w:val="00BE2659"/>
    <w:rsid w:val="00BE26D0"/>
    <w:rsid w:val="00BE2CDC"/>
    <w:rsid w:val="00BE2E56"/>
    <w:rsid w:val="00BE3ABA"/>
    <w:rsid w:val="00BE4306"/>
    <w:rsid w:val="00BE4C08"/>
    <w:rsid w:val="00BE4C64"/>
    <w:rsid w:val="00BE5932"/>
    <w:rsid w:val="00BE596E"/>
    <w:rsid w:val="00BE5A50"/>
    <w:rsid w:val="00BE5C2A"/>
    <w:rsid w:val="00BE5D7E"/>
    <w:rsid w:val="00BE67F2"/>
    <w:rsid w:val="00BE721D"/>
    <w:rsid w:val="00BE7290"/>
    <w:rsid w:val="00BE76C9"/>
    <w:rsid w:val="00BE7C85"/>
    <w:rsid w:val="00BF0004"/>
    <w:rsid w:val="00BF0BC2"/>
    <w:rsid w:val="00BF1084"/>
    <w:rsid w:val="00BF10C3"/>
    <w:rsid w:val="00BF15D3"/>
    <w:rsid w:val="00BF15E3"/>
    <w:rsid w:val="00BF1738"/>
    <w:rsid w:val="00BF1C29"/>
    <w:rsid w:val="00BF1C83"/>
    <w:rsid w:val="00BF1CCC"/>
    <w:rsid w:val="00BF1F79"/>
    <w:rsid w:val="00BF2081"/>
    <w:rsid w:val="00BF23AF"/>
    <w:rsid w:val="00BF2685"/>
    <w:rsid w:val="00BF33BF"/>
    <w:rsid w:val="00BF3534"/>
    <w:rsid w:val="00BF374F"/>
    <w:rsid w:val="00BF3801"/>
    <w:rsid w:val="00BF4184"/>
    <w:rsid w:val="00BF522E"/>
    <w:rsid w:val="00BF547C"/>
    <w:rsid w:val="00BF55BA"/>
    <w:rsid w:val="00BF591B"/>
    <w:rsid w:val="00BF5A78"/>
    <w:rsid w:val="00BF5D73"/>
    <w:rsid w:val="00BF5F51"/>
    <w:rsid w:val="00BF5FB2"/>
    <w:rsid w:val="00BF65CA"/>
    <w:rsid w:val="00BF6ACA"/>
    <w:rsid w:val="00BF7323"/>
    <w:rsid w:val="00BF7767"/>
    <w:rsid w:val="00BF7B62"/>
    <w:rsid w:val="00C005CE"/>
    <w:rsid w:val="00C00A79"/>
    <w:rsid w:val="00C00AA8"/>
    <w:rsid w:val="00C00EA1"/>
    <w:rsid w:val="00C021DE"/>
    <w:rsid w:val="00C023D5"/>
    <w:rsid w:val="00C02423"/>
    <w:rsid w:val="00C0288B"/>
    <w:rsid w:val="00C02BC8"/>
    <w:rsid w:val="00C0343A"/>
    <w:rsid w:val="00C04A9A"/>
    <w:rsid w:val="00C04BF2"/>
    <w:rsid w:val="00C04F4B"/>
    <w:rsid w:val="00C04F7D"/>
    <w:rsid w:val="00C05931"/>
    <w:rsid w:val="00C05EC6"/>
    <w:rsid w:val="00C0601E"/>
    <w:rsid w:val="00C06B55"/>
    <w:rsid w:val="00C06C44"/>
    <w:rsid w:val="00C06D4B"/>
    <w:rsid w:val="00C06D9B"/>
    <w:rsid w:val="00C06EFF"/>
    <w:rsid w:val="00C06F54"/>
    <w:rsid w:val="00C078B5"/>
    <w:rsid w:val="00C07B0D"/>
    <w:rsid w:val="00C07C59"/>
    <w:rsid w:val="00C107E0"/>
    <w:rsid w:val="00C109C2"/>
    <w:rsid w:val="00C10E45"/>
    <w:rsid w:val="00C11249"/>
    <w:rsid w:val="00C1198A"/>
    <w:rsid w:val="00C11A83"/>
    <w:rsid w:val="00C12069"/>
    <w:rsid w:val="00C12875"/>
    <w:rsid w:val="00C12ED3"/>
    <w:rsid w:val="00C13249"/>
    <w:rsid w:val="00C1341E"/>
    <w:rsid w:val="00C14A71"/>
    <w:rsid w:val="00C14B83"/>
    <w:rsid w:val="00C14D55"/>
    <w:rsid w:val="00C1536F"/>
    <w:rsid w:val="00C156DB"/>
    <w:rsid w:val="00C1593D"/>
    <w:rsid w:val="00C15AA7"/>
    <w:rsid w:val="00C15EEB"/>
    <w:rsid w:val="00C160E0"/>
    <w:rsid w:val="00C16C7E"/>
    <w:rsid w:val="00C16F29"/>
    <w:rsid w:val="00C1795C"/>
    <w:rsid w:val="00C17AC1"/>
    <w:rsid w:val="00C17F57"/>
    <w:rsid w:val="00C20033"/>
    <w:rsid w:val="00C2007B"/>
    <w:rsid w:val="00C2016F"/>
    <w:rsid w:val="00C206C3"/>
    <w:rsid w:val="00C2087E"/>
    <w:rsid w:val="00C20C54"/>
    <w:rsid w:val="00C22177"/>
    <w:rsid w:val="00C22221"/>
    <w:rsid w:val="00C2228C"/>
    <w:rsid w:val="00C22299"/>
    <w:rsid w:val="00C2230C"/>
    <w:rsid w:val="00C225DD"/>
    <w:rsid w:val="00C22BEB"/>
    <w:rsid w:val="00C22CF3"/>
    <w:rsid w:val="00C22DE7"/>
    <w:rsid w:val="00C22F29"/>
    <w:rsid w:val="00C2379E"/>
    <w:rsid w:val="00C247C4"/>
    <w:rsid w:val="00C2518C"/>
    <w:rsid w:val="00C259B9"/>
    <w:rsid w:val="00C25E22"/>
    <w:rsid w:val="00C261AD"/>
    <w:rsid w:val="00C26B37"/>
    <w:rsid w:val="00C26BB9"/>
    <w:rsid w:val="00C270E7"/>
    <w:rsid w:val="00C2744A"/>
    <w:rsid w:val="00C27503"/>
    <w:rsid w:val="00C3034A"/>
    <w:rsid w:val="00C30F90"/>
    <w:rsid w:val="00C3125B"/>
    <w:rsid w:val="00C31D30"/>
    <w:rsid w:val="00C3246D"/>
    <w:rsid w:val="00C32B7E"/>
    <w:rsid w:val="00C330B9"/>
    <w:rsid w:val="00C33852"/>
    <w:rsid w:val="00C33DFF"/>
    <w:rsid w:val="00C33FE3"/>
    <w:rsid w:val="00C34852"/>
    <w:rsid w:val="00C34908"/>
    <w:rsid w:val="00C34A25"/>
    <w:rsid w:val="00C34CB0"/>
    <w:rsid w:val="00C35240"/>
    <w:rsid w:val="00C3528E"/>
    <w:rsid w:val="00C35296"/>
    <w:rsid w:val="00C355E3"/>
    <w:rsid w:val="00C357F5"/>
    <w:rsid w:val="00C35FF9"/>
    <w:rsid w:val="00C368C1"/>
    <w:rsid w:val="00C369DD"/>
    <w:rsid w:val="00C36C6A"/>
    <w:rsid w:val="00C3767E"/>
    <w:rsid w:val="00C37ADF"/>
    <w:rsid w:val="00C40A5B"/>
    <w:rsid w:val="00C4107B"/>
    <w:rsid w:val="00C416E8"/>
    <w:rsid w:val="00C419D4"/>
    <w:rsid w:val="00C41AF1"/>
    <w:rsid w:val="00C42026"/>
    <w:rsid w:val="00C4232F"/>
    <w:rsid w:val="00C4312E"/>
    <w:rsid w:val="00C4377E"/>
    <w:rsid w:val="00C438F9"/>
    <w:rsid w:val="00C43E5F"/>
    <w:rsid w:val="00C451F4"/>
    <w:rsid w:val="00C45B1A"/>
    <w:rsid w:val="00C45B3C"/>
    <w:rsid w:val="00C45D44"/>
    <w:rsid w:val="00C46158"/>
    <w:rsid w:val="00C461BA"/>
    <w:rsid w:val="00C4682D"/>
    <w:rsid w:val="00C46A54"/>
    <w:rsid w:val="00C46F59"/>
    <w:rsid w:val="00C47723"/>
    <w:rsid w:val="00C47AB0"/>
    <w:rsid w:val="00C47E85"/>
    <w:rsid w:val="00C47F63"/>
    <w:rsid w:val="00C501CC"/>
    <w:rsid w:val="00C502BD"/>
    <w:rsid w:val="00C50965"/>
    <w:rsid w:val="00C50CED"/>
    <w:rsid w:val="00C518E8"/>
    <w:rsid w:val="00C52054"/>
    <w:rsid w:val="00C5239B"/>
    <w:rsid w:val="00C523AB"/>
    <w:rsid w:val="00C535BF"/>
    <w:rsid w:val="00C537A2"/>
    <w:rsid w:val="00C54450"/>
    <w:rsid w:val="00C54541"/>
    <w:rsid w:val="00C54A0A"/>
    <w:rsid w:val="00C550BD"/>
    <w:rsid w:val="00C5603E"/>
    <w:rsid w:val="00C56235"/>
    <w:rsid w:val="00C562CA"/>
    <w:rsid w:val="00C57136"/>
    <w:rsid w:val="00C57389"/>
    <w:rsid w:val="00C575A6"/>
    <w:rsid w:val="00C57760"/>
    <w:rsid w:val="00C57A94"/>
    <w:rsid w:val="00C57C0A"/>
    <w:rsid w:val="00C57F12"/>
    <w:rsid w:val="00C60349"/>
    <w:rsid w:val="00C60423"/>
    <w:rsid w:val="00C60510"/>
    <w:rsid w:val="00C60638"/>
    <w:rsid w:val="00C60C9A"/>
    <w:rsid w:val="00C6128B"/>
    <w:rsid w:val="00C61DA1"/>
    <w:rsid w:val="00C62295"/>
    <w:rsid w:val="00C623E3"/>
    <w:rsid w:val="00C62613"/>
    <w:rsid w:val="00C626B9"/>
    <w:rsid w:val="00C62731"/>
    <w:rsid w:val="00C62D3F"/>
    <w:rsid w:val="00C62F3E"/>
    <w:rsid w:val="00C63101"/>
    <w:rsid w:val="00C63AF2"/>
    <w:rsid w:val="00C640AD"/>
    <w:rsid w:val="00C64111"/>
    <w:rsid w:val="00C6426E"/>
    <w:rsid w:val="00C6491F"/>
    <w:rsid w:val="00C65596"/>
    <w:rsid w:val="00C6564A"/>
    <w:rsid w:val="00C65ECE"/>
    <w:rsid w:val="00C65FC3"/>
    <w:rsid w:val="00C66019"/>
    <w:rsid w:val="00C66789"/>
    <w:rsid w:val="00C669C2"/>
    <w:rsid w:val="00C669C8"/>
    <w:rsid w:val="00C66DAE"/>
    <w:rsid w:val="00C671F4"/>
    <w:rsid w:val="00C6782B"/>
    <w:rsid w:val="00C67D50"/>
    <w:rsid w:val="00C704E7"/>
    <w:rsid w:val="00C70A0D"/>
    <w:rsid w:val="00C7113D"/>
    <w:rsid w:val="00C71D14"/>
    <w:rsid w:val="00C7215F"/>
    <w:rsid w:val="00C721F3"/>
    <w:rsid w:val="00C72394"/>
    <w:rsid w:val="00C72F9B"/>
    <w:rsid w:val="00C732E8"/>
    <w:rsid w:val="00C736E4"/>
    <w:rsid w:val="00C73838"/>
    <w:rsid w:val="00C73E8E"/>
    <w:rsid w:val="00C74114"/>
    <w:rsid w:val="00C749AE"/>
    <w:rsid w:val="00C74CF6"/>
    <w:rsid w:val="00C7557E"/>
    <w:rsid w:val="00C757AF"/>
    <w:rsid w:val="00C7596A"/>
    <w:rsid w:val="00C76259"/>
    <w:rsid w:val="00C762B1"/>
    <w:rsid w:val="00C766E5"/>
    <w:rsid w:val="00C76D38"/>
    <w:rsid w:val="00C77307"/>
    <w:rsid w:val="00C775A9"/>
    <w:rsid w:val="00C776C5"/>
    <w:rsid w:val="00C77FF0"/>
    <w:rsid w:val="00C7C56B"/>
    <w:rsid w:val="00C80324"/>
    <w:rsid w:val="00C80A64"/>
    <w:rsid w:val="00C80E53"/>
    <w:rsid w:val="00C81B9E"/>
    <w:rsid w:val="00C8261A"/>
    <w:rsid w:val="00C82716"/>
    <w:rsid w:val="00C83809"/>
    <w:rsid w:val="00C83D3D"/>
    <w:rsid w:val="00C83DAE"/>
    <w:rsid w:val="00C83F22"/>
    <w:rsid w:val="00C843F7"/>
    <w:rsid w:val="00C846FA"/>
    <w:rsid w:val="00C849ED"/>
    <w:rsid w:val="00C84D50"/>
    <w:rsid w:val="00C84FAC"/>
    <w:rsid w:val="00C8559F"/>
    <w:rsid w:val="00C85B20"/>
    <w:rsid w:val="00C85B5E"/>
    <w:rsid w:val="00C85B72"/>
    <w:rsid w:val="00C85BA8"/>
    <w:rsid w:val="00C85BCC"/>
    <w:rsid w:val="00C85EEE"/>
    <w:rsid w:val="00C86045"/>
    <w:rsid w:val="00C87242"/>
    <w:rsid w:val="00C8728F"/>
    <w:rsid w:val="00C87592"/>
    <w:rsid w:val="00C876A7"/>
    <w:rsid w:val="00C9017E"/>
    <w:rsid w:val="00C9044F"/>
    <w:rsid w:val="00C904A3"/>
    <w:rsid w:val="00C90F07"/>
    <w:rsid w:val="00C9124A"/>
    <w:rsid w:val="00C9157B"/>
    <w:rsid w:val="00C916DD"/>
    <w:rsid w:val="00C91A5E"/>
    <w:rsid w:val="00C92270"/>
    <w:rsid w:val="00C927BC"/>
    <w:rsid w:val="00C929F3"/>
    <w:rsid w:val="00C92CA1"/>
    <w:rsid w:val="00C93033"/>
    <w:rsid w:val="00C93CEF"/>
    <w:rsid w:val="00C93D98"/>
    <w:rsid w:val="00C93FB3"/>
    <w:rsid w:val="00C942F1"/>
    <w:rsid w:val="00C946E7"/>
    <w:rsid w:val="00C948FC"/>
    <w:rsid w:val="00C94AAB"/>
    <w:rsid w:val="00C94B9E"/>
    <w:rsid w:val="00C95218"/>
    <w:rsid w:val="00C95595"/>
    <w:rsid w:val="00C95892"/>
    <w:rsid w:val="00C95DC9"/>
    <w:rsid w:val="00C96254"/>
    <w:rsid w:val="00C96465"/>
    <w:rsid w:val="00C96700"/>
    <w:rsid w:val="00C967DA"/>
    <w:rsid w:val="00C96850"/>
    <w:rsid w:val="00C96A01"/>
    <w:rsid w:val="00C96C88"/>
    <w:rsid w:val="00C96CFB"/>
    <w:rsid w:val="00C96E9A"/>
    <w:rsid w:val="00C979C2"/>
    <w:rsid w:val="00C97DBD"/>
    <w:rsid w:val="00C97F5D"/>
    <w:rsid w:val="00CA020E"/>
    <w:rsid w:val="00CA16A5"/>
    <w:rsid w:val="00CA1B59"/>
    <w:rsid w:val="00CA2156"/>
    <w:rsid w:val="00CA21EE"/>
    <w:rsid w:val="00CA29CF"/>
    <w:rsid w:val="00CA2E70"/>
    <w:rsid w:val="00CA3FD2"/>
    <w:rsid w:val="00CA405F"/>
    <w:rsid w:val="00CA4C0A"/>
    <w:rsid w:val="00CA4D97"/>
    <w:rsid w:val="00CA5007"/>
    <w:rsid w:val="00CA531C"/>
    <w:rsid w:val="00CA56ED"/>
    <w:rsid w:val="00CA5BAC"/>
    <w:rsid w:val="00CA5D97"/>
    <w:rsid w:val="00CA6C4D"/>
    <w:rsid w:val="00CA71C1"/>
    <w:rsid w:val="00CA77C0"/>
    <w:rsid w:val="00CA7877"/>
    <w:rsid w:val="00CB0369"/>
    <w:rsid w:val="00CB0913"/>
    <w:rsid w:val="00CB0C12"/>
    <w:rsid w:val="00CB1747"/>
    <w:rsid w:val="00CB1921"/>
    <w:rsid w:val="00CB1ADE"/>
    <w:rsid w:val="00CB1BFC"/>
    <w:rsid w:val="00CB1E13"/>
    <w:rsid w:val="00CB21FA"/>
    <w:rsid w:val="00CB230E"/>
    <w:rsid w:val="00CB2388"/>
    <w:rsid w:val="00CB2A80"/>
    <w:rsid w:val="00CB2B21"/>
    <w:rsid w:val="00CB2EF4"/>
    <w:rsid w:val="00CB30A0"/>
    <w:rsid w:val="00CB4437"/>
    <w:rsid w:val="00CB461F"/>
    <w:rsid w:val="00CB5032"/>
    <w:rsid w:val="00CB6193"/>
    <w:rsid w:val="00CB70E9"/>
    <w:rsid w:val="00CB7DE5"/>
    <w:rsid w:val="00CB7EBB"/>
    <w:rsid w:val="00CC0580"/>
    <w:rsid w:val="00CC0637"/>
    <w:rsid w:val="00CC0777"/>
    <w:rsid w:val="00CC1405"/>
    <w:rsid w:val="00CC2CDF"/>
    <w:rsid w:val="00CC34FA"/>
    <w:rsid w:val="00CC3E72"/>
    <w:rsid w:val="00CC4012"/>
    <w:rsid w:val="00CC49C4"/>
    <w:rsid w:val="00CC4AA8"/>
    <w:rsid w:val="00CC4E12"/>
    <w:rsid w:val="00CC56CE"/>
    <w:rsid w:val="00CC586B"/>
    <w:rsid w:val="00CC6084"/>
    <w:rsid w:val="00CC62B3"/>
    <w:rsid w:val="00CC6A9A"/>
    <w:rsid w:val="00CC6C89"/>
    <w:rsid w:val="00CC6C8C"/>
    <w:rsid w:val="00CC792D"/>
    <w:rsid w:val="00CC7DAB"/>
    <w:rsid w:val="00CD0A0E"/>
    <w:rsid w:val="00CD0D0E"/>
    <w:rsid w:val="00CD0EC6"/>
    <w:rsid w:val="00CD1060"/>
    <w:rsid w:val="00CD37C3"/>
    <w:rsid w:val="00CD3A71"/>
    <w:rsid w:val="00CD3B50"/>
    <w:rsid w:val="00CD3C83"/>
    <w:rsid w:val="00CD3FBD"/>
    <w:rsid w:val="00CD459B"/>
    <w:rsid w:val="00CD46E0"/>
    <w:rsid w:val="00CD4BB0"/>
    <w:rsid w:val="00CD4E26"/>
    <w:rsid w:val="00CD4FA6"/>
    <w:rsid w:val="00CD5476"/>
    <w:rsid w:val="00CD5B1C"/>
    <w:rsid w:val="00CD5CE4"/>
    <w:rsid w:val="00CD623A"/>
    <w:rsid w:val="00CD65FF"/>
    <w:rsid w:val="00CD6E39"/>
    <w:rsid w:val="00CD714B"/>
    <w:rsid w:val="00CD772E"/>
    <w:rsid w:val="00CD7C6B"/>
    <w:rsid w:val="00CE00FA"/>
    <w:rsid w:val="00CE05E0"/>
    <w:rsid w:val="00CE0A89"/>
    <w:rsid w:val="00CE0F24"/>
    <w:rsid w:val="00CE130C"/>
    <w:rsid w:val="00CE1AF9"/>
    <w:rsid w:val="00CE206F"/>
    <w:rsid w:val="00CE23C5"/>
    <w:rsid w:val="00CE2E59"/>
    <w:rsid w:val="00CE2EF8"/>
    <w:rsid w:val="00CE350B"/>
    <w:rsid w:val="00CE3A01"/>
    <w:rsid w:val="00CE3C2A"/>
    <w:rsid w:val="00CE40C7"/>
    <w:rsid w:val="00CE47E8"/>
    <w:rsid w:val="00CE484F"/>
    <w:rsid w:val="00CE4BC5"/>
    <w:rsid w:val="00CE4F9A"/>
    <w:rsid w:val="00CE52DD"/>
    <w:rsid w:val="00CE5490"/>
    <w:rsid w:val="00CE5546"/>
    <w:rsid w:val="00CE5871"/>
    <w:rsid w:val="00CE5E05"/>
    <w:rsid w:val="00CE692C"/>
    <w:rsid w:val="00CE71CC"/>
    <w:rsid w:val="00CE73B1"/>
    <w:rsid w:val="00CE76B2"/>
    <w:rsid w:val="00CE796F"/>
    <w:rsid w:val="00CE7A32"/>
    <w:rsid w:val="00CEE5D8"/>
    <w:rsid w:val="00CF01FA"/>
    <w:rsid w:val="00CF0BFB"/>
    <w:rsid w:val="00CF0C31"/>
    <w:rsid w:val="00CF2056"/>
    <w:rsid w:val="00CF2603"/>
    <w:rsid w:val="00CF2E1E"/>
    <w:rsid w:val="00CF3612"/>
    <w:rsid w:val="00CF36E2"/>
    <w:rsid w:val="00CF3857"/>
    <w:rsid w:val="00CF3CEE"/>
    <w:rsid w:val="00CF3D03"/>
    <w:rsid w:val="00CF3DFE"/>
    <w:rsid w:val="00CF40A9"/>
    <w:rsid w:val="00CF4276"/>
    <w:rsid w:val="00CF42F1"/>
    <w:rsid w:val="00CF434A"/>
    <w:rsid w:val="00CF4948"/>
    <w:rsid w:val="00CF4980"/>
    <w:rsid w:val="00CF4B30"/>
    <w:rsid w:val="00CF4C23"/>
    <w:rsid w:val="00CF56E5"/>
    <w:rsid w:val="00CF5CFF"/>
    <w:rsid w:val="00CF5F75"/>
    <w:rsid w:val="00CF6356"/>
    <w:rsid w:val="00CF67DE"/>
    <w:rsid w:val="00CF6A24"/>
    <w:rsid w:val="00CF6E91"/>
    <w:rsid w:val="00CF74CC"/>
    <w:rsid w:val="00CF7A11"/>
    <w:rsid w:val="00D0021A"/>
    <w:rsid w:val="00D00CE2"/>
    <w:rsid w:val="00D0110E"/>
    <w:rsid w:val="00D0119F"/>
    <w:rsid w:val="00D0152F"/>
    <w:rsid w:val="00D01A19"/>
    <w:rsid w:val="00D01F49"/>
    <w:rsid w:val="00D02126"/>
    <w:rsid w:val="00D02666"/>
    <w:rsid w:val="00D0266C"/>
    <w:rsid w:val="00D0343A"/>
    <w:rsid w:val="00D034AD"/>
    <w:rsid w:val="00D03999"/>
    <w:rsid w:val="00D03D1F"/>
    <w:rsid w:val="00D03E3B"/>
    <w:rsid w:val="00D04102"/>
    <w:rsid w:val="00D04364"/>
    <w:rsid w:val="00D048C6"/>
    <w:rsid w:val="00D04BBB"/>
    <w:rsid w:val="00D04E54"/>
    <w:rsid w:val="00D05105"/>
    <w:rsid w:val="00D05223"/>
    <w:rsid w:val="00D05757"/>
    <w:rsid w:val="00D05874"/>
    <w:rsid w:val="00D05945"/>
    <w:rsid w:val="00D069CF"/>
    <w:rsid w:val="00D06CDB"/>
    <w:rsid w:val="00D07185"/>
    <w:rsid w:val="00D072AC"/>
    <w:rsid w:val="00D077EE"/>
    <w:rsid w:val="00D07C5C"/>
    <w:rsid w:val="00D110A9"/>
    <w:rsid w:val="00D11990"/>
    <w:rsid w:val="00D11EA2"/>
    <w:rsid w:val="00D121D9"/>
    <w:rsid w:val="00D125E0"/>
    <w:rsid w:val="00D132F4"/>
    <w:rsid w:val="00D13BEA"/>
    <w:rsid w:val="00D13C44"/>
    <w:rsid w:val="00D1444D"/>
    <w:rsid w:val="00D1477F"/>
    <w:rsid w:val="00D1491B"/>
    <w:rsid w:val="00D150AB"/>
    <w:rsid w:val="00D162D4"/>
    <w:rsid w:val="00D167DC"/>
    <w:rsid w:val="00D170F0"/>
    <w:rsid w:val="00D1712D"/>
    <w:rsid w:val="00D202EC"/>
    <w:rsid w:val="00D2135A"/>
    <w:rsid w:val="00D2199F"/>
    <w:rsid w:val="00D21D27"/>
    <w:rsid w:val="00D22188"/>
    <w:rsid w:val="00D23081"/>
    <w:rsid w:val="00D23AE9"/>
    <w:rsid w:val="00D23B47"/>
    <w:rsid w:val="00D23BD9"/>
    <w:rsid w:val="00D240FC"/>
    <w:rsid w:val="00D2459B"/>
    <w:rsid w:val="00D24C2C"/>
    <w:rsid w:val="00D25135"/>
    <w:rsid w:val="00D25245"/>
    <w:rsid w:val="00D2544D"/>
    <w:rsid w:val="00D259EE"/>
    <w:rsid w:val="00D25AF7"/>
    <w:rsid w:val="00D25CD2"/>
    <w:rsid w:val="00D25D67"/>
    <w:rsid w:val="00D266FE"/>
    <w:rsid w:val="00D26AFB"/>
    <w:rsid w:val="00D26C57"/>
    <w:rsid w:val="00D2723F"/>
    <w:rsid w:val="00D27303"/>
    <w:rsid w:val="00D276DC"/>
    <w:rsid w:val="00D27E23"/>
    <w:rsid w:val="00D30343"/>
    <w:rsid w:val="00D3057D"/>
    <w:rsid w:val="00D30749"/>
    <w:rsid w:val="00D3080B"/>
    <w:rsid w:val="00D309DC"/>
    <w:rsid w:val="00D30CEB"/>
    <w:rsid w:val="00D31200"/>
    <w:rsid w:val="00D31B0F"/>
    <w:rsid w:val="00D31D98"/>
    <w:rsid w:val="00D32362"/>
    <w:rsid w:val="00D3248B"/>
    <w:rsid w:val="00D32858"/>
    <w:rsid w:val="00D329E8"/>
    <w:rsid w:val="00D32CBB"/>
    <w:rsid w:val="00D32FBD"/>
    <w:rsid w:val="00D330DD"/>
    <w:rsid w:val="00D331DC"/>
    <w:rsid w:val="00D33275"/>
    <w:rsid w:val="00D33285"/>
    <w:rsid w:val="00D33672"/>
    <w:rsid w:val="00D336E3"/>
    <w:rsid w:val="00D33C0E"/>
    <w:rsid w:val="00D347AF"/>
    <w:rsid w:val="00D35403"/>
    <w:rsid w:val="00D359A6"/>
    <w:rsid w:val="00D35B48"/>
    <w:rsid w:val="00D35FA0"/>
    <w:rsid w:val="00D36C17"/>
    <w:rsid w:val="00D36F2F"/>
    <w:rsid w:val="00D37A52"/>
    <w:rsid w:val="00D37BC3"/>
    <w:rsid w:val="00D37C0D"/>
    <w:rsid w:val="00D407A0"/>
    <w:rsid w:val="00D40862"/>
    <w:rsid w:val="00D40AE0"/>
    <w:rsid w:val="00D40FE2"/>
    <w:rsid w:val="00D41350"/>
    <w:rsid w:val="00D42079"/>
    <w:rsid w:val="00D425E1"/>
    <w:rsid w:val="00D427BA"/>
    <w:rsid w:val="00D436B4"/>
    <w:rsid w:val="00D4372E"/>
    <w:rsid w:val="00D438B1"/>
    <w:rsid w:val="00D445D9"/>
    <w:rsid w:val="00D450B8"/>
    <w:rsid w:val="00D4511B"/>
    <w:rsid w:val="00D45B8E"/>
    <w:rsid w:val="00D45DBD"/>
    <w:rsid w:val="00D46570"/>
    <w:rsid w:val="00D46F81"/>
    <w:rsid w:val="00D47312"/>
    <w:rsid w:val="00D50457"/>
    <w:rsid w:val="00D506BB"/>
    <w:rsid w:val="00D50F07"/>
    <w:rsid w:val="00D512E6"/>
    <w:rsid w:val="00D51460"/>
    <w:rsid w:val="00D5169E"/>
    <w:rsid w:val="00D51A01"/>
    <w:rsid w:val="00D51C58"/>
    <w:rsid w:val="00D51CA3"/>
    <w:rsid w:val="00D5223B"/>
    <w:rsid w:val="00D52B79"/>
    <w:rsid w:val="00D52B89"/>
    <w:rsid w:val="00D52CA0"/>
    <w:rsid w:val="00D52E90"/>
    <w:rsid w:val="00D52F7B"/>
    <w:rsid w:val="00D53116"/>
    <w:rsid w:val="00D53988"/>
    <w:rsid w:val="00D53AF2"/>
    <w:rsid w:val="00D545D6"/>
    <w:rsid w:val="00D55642"/>
    <w:rsid w:val="00D56EEA"/>
    <w:rsid w:val="00D572C3"/>
    <w:rsid w:val="00D57394"/>
    <w:rsid w:val="00D5746C"/>
    <w:rsid w:val="00D574C3"/>
    <w:rsid w:val="00D57753"/>
    <w:rsid w:val="00D57922"/>
    <w:rsid w:val="00D57C81"/>
    <w:rsid w:val="00D57CA8"/>
    <w:rsid w:val="00D57F1E"/>
    <w:rsid w:val="00D608A9"/>
    <w:rsid w:val="00D60D37"/>
    <w:rsid w:val="00D60D5B"/>
    <w:rsid w:val="00D61204"/>
    <w:rsid w:val="00D6165E"/>
    <w:rsid w:val="00D617CE"/>
    <w:rsid w:val="00D61E02"/>
    <w:rsid w:val="00D61E51"/>
    <w:rsid w:val="00D61F21"/>
    <w:rsid w:val="00D629D9"/>
    <w:rsid w:val="00D62ACD"/>
    <w:rsid w:val="00D62BC3"/>
    <w:rsid w:val="00D62BE0"/>
    <w:rsid w:val="00D62F80"/>
    <w:rsid w:val="00D6308A"/>
    <w:rsid w:val="00D63440"/>
    <w:rsid w:val="00D64D8F"/>
    <w:rsid w:val="00D65385"/>
    <w:rsid w:val="00D65AEA"/>
    <w:rsid w:val="00D670E6"/>
    <w:rsid w:val="00D6742F"/>
    <w:rsid w:val="00D67A3A"/>
    <w:rsid w:val="00D67D60"/>
    <w:rsid w:val="00D70451"/>
    <w:rsid w:val="00D70550"/>
    <w:rsid w:val="00D71040"/>
    <w:rsid w:val="00D710F1"/>
    <w:rsid w:val="00D71EC3"/>
    <w:rsid w:val="00D72011"/>
    <w:rsid w:val="00D7221E"/>
    <w:rsid w:val="00D73021"/>
    <w:rsid w:val="00D734E2"/>
    <w:rsid w:val="00D7399A"/>
    <w:rsid w:val="00D73C1A"/>
    <w:rsid w:val="00D73CC5"/>
    <w:rsid w:val="00D74211"/>
    <w:rsid w:val="00D74564"/>
    <w:rsid w:val="00D7542E"/>
    <w:rsid w:val="00D754EE"/>
    <w:rsid w:val="00D7557B"/>
    <w:rsid w:val="00D75B11"/>
    <w:rsid w:val="00D75FFF"/>
    <w:rsid w:val="00D760F5"/>
    <w:rsid w:val="00D76410"/>
    <w:rsid w:val="00D76536"/>
    <w:rsid w:val="00D7694B"/>
    <w:rsid w:val="00D769FE"/>
    <w:rsid w:val="00D76E9B"/>
    <w:rsid w:val="00D77D15"/>
    <w:rsid w:val="00D77DF9"/>
    <w:rsid w:val="00D77E90"/>
    <w:rsid w:val="00D80251"/>
    <w:rsid w:val="00D80465"/>
    <w:rsid w:val="00D8050A"/>
    <w:rsid w:val="00D80663"/>
    <w:rsid w:val="00D80FA6"/>
    <w:rsid w:val="00D8142A"/>
    <w:rsid w:val="00D81F99"/>
    <w:rsid w:val="00D821CD"/>
    <w:rsid w:val="00D821D4"/>
    <w:rsid w:val="00D82299"/>
    <w:rsid w:val="00D82B59"/>
    <w:rsid w:val="00D82C9A"/>
    <w:rsid w:val="00D831B2"/>
    <w:rsid w:val="00D83DD4"/>
    <w:rsid w:val="00D83E58"/>
    <w:rsid w:val="00D848B4"/>
    <w:rsid w:val="00D849B5"/>
    <w:rsid w:val="00D84DD7"/>
    <w:rsid w:val="00D84EA0"/>
    <w:rsid w:val="00D84F5F"/>
    <w:rsid w:val="00D84FA7"/>
    <w:rsid w:val="00D85776"/>
    <w:rsid w:val="00D85B68"/>
    <w:rsid w:val="00D85CA9"/>
    <w:rsid w:val="00D863EC"/>
    <w:rsid w:val="00D86A8E"/>
    <w:rsid w:val="00D8737B"/>
    <w:rsid w:val="00D8797A"/>
    <w:rsid w:val="00D87D67"/>
    <w:rsid w:val="00D87EAD"/>
    <w:rsid w:val="00D90568"/>
    <w:rsid w:val="00D90947"/>
    <w:rsid w:val="00D92102"/>
    <w:rsid w:val="00D924E6"/>
    <w:rsid w:val="00D9262F"/>
    <w:rsid w:val="00D938B3"/>
    <w:rsid w:val="00D93F50"/>
    <w:rsid w:val="00D949DE"/>
    <w:rsid w:val="00D94DA3"/>
    <w:rsid w:val="00D94F4D"/>
    <w:rsid w:val="00D95023"/>
    <w:rsid w:val="00D95B97"/>
    <w:rsid w:val="00D960EC"/>
    <w:rsid w:val="00D963F2"/>
    <w:rsid w:val="00D97493"/>
    <w:rsid w:val="00D97BB4"/>
    <w:rsid w:val="00D97D18"/>
    <w:rsid w:val="00D97F19"/>
    <w:rsid w:val="00DA01B1"/>
    <w:rsid w:val="00DA038C"/>
    <w:rsid w:val="00DA0495"/>
    <w:rsid w:val="00DA04D1"/>
    <w:rsid w:val="00DA050A"/>
    <w:rsid w:val="00DA06A9"/>
    <w:rsid w:val="00DA1333"/>
    <w:rsid w:val="00DA1A70"/>
    <w:rsid w:val="00DA1B1F"/>
    <w:rsid w:val="00DA27EE"/>
    <w:rsid w:val="00DA281E"/>
    <w:rsid w:val="00DA290B"/>
    <w:rsid w:val="00DA3461"/>
    <w:rsid w:val="00DA4339"/>
    <w:rsid w:val="00DA4387"/>
    <w:rsid w:val="00DA50B5"/>
    <w:rsid w:val="00DA5824"/>
    <w:rsid w:val="00DA6515"/>
    <w:rsid w:val="00DA6A91"/>
    <w:rsid w:val="00DA6F8F"/>
    <w:rsid w:val="00DA714E"/>
    <w:rsid w:val="00DA7170"/>
    <w:rsid w:val="00DB0A27"/>
    <w:rsid w:val="00DB10D3"/>
    <w:rsid w:val="00DB12FB"/>
    <w:rsid w:val="00DB13EA"/>
    <w:rsid w:val="00DB1B63"/>
    <w:rsid w:val="00DB24A0"/>
    <w:rsid w:val="00DB25E2"/>
    <w:rsid w:val="00DB277F"/>
    <w:rsid w:val="00DB2E80"/>
    <w:rsid w:val="00DB2F4D"/>
    <w:rsid w:val="00DB3071"/>
    <w:rsid w:val="00DB3F67"/>
    <w:rsid w:val="00DB4832"/>
    <w:rsid w:val="00DB524A"/>
    <w:rsid w:val="00DB588B"/>
    <w:rsid w:val="00DB6761"/>
    <w:rsid w:val="00DC0467"/>
    <w:rsid w:val="00DC05AD"/>
    <w:rsid w:val="00DC0928"/>
    <w:rsid w:val="00DC09E3"/>
    <w:rsid w:val="00DC0DE1"/>
    <w:rsid w:val="00DC0EE5"/>
    <w:rsid w:val="00DC11C8"/>
    <w:rsid w:val="00DC14FB"/>
    <w:rsid w:val="00DC1501"/>
    <w:rsid w:val="00DC15D5"/>
    <w:rsid w:val="00DC16D4"/>
    <w:rsid w:val="00DC297E"/>
    <w:rsid w:val="00DC3354"/>
    <w:rsid w:val="00DC3395"/>
    <w:rsid w:val="00DC38BB"/>
    <w:rsid w:val="00DC3F3C"/>
    <w:rsid w:val="00DC461E"/>
    <w:rsid w:val="00DC4868"/>
    <w:rsid w:val="00DC5487"/>
    <w:rsid w:val="00DC557D"/>
    <w:rsid w:val="00DC5B80"/>
    <w:rsid w:val="00DC61DD"/>
    <w:rsid w:val="00DC63F9"/>
    <w:rsid w:val="00DC653F"/>
    <w:rsid w:val="00DC7A03"/>
    <w:rsid w:val="00DC7F81"/>
    <w:rsid w:val="00DD0731"/>
    <w:rsid w:val="00DD099E"/>
    <w:rsid w:val="00DD0FFE"/>
    <w:rsid w:val="00DD1DDE"/>
    <w:rsid w:val="00DD215D"/>
    <w:rsid w:val="00DD32D5"/>
    <w:rsid w:val="00DD3D50"/>
    <w:rsid w:val="00DD3D91"/>
    <w:rsid w:val="00DD3F51"/>
    <w:rsid w:val="00DD42A0"/>
    <w:rsid w:val="00DD4647"/>
    <w:rsid w:val="00DD468C"/>
    <w:rsid w:val="00DD49B2"/>
    <w:rsid w:val="00DD59A5"/>
    <w:rsid w:val="00DD6284"/>
    <w:rsid w:val="00DD62D7"/>
    <w:rsid w:val="00DD6934"/>
    <w:rsid w:val="00DD6A24"/>
    <w:rsid w:val="00DD6F12"/>
    <w:rsid w:val="00DE038A"/>
    <w:rsid w:val="00DE087F"/>
    <w:rsid w:val="00DE0D91"/>
    <w:rsid w:val="00DE0DE5"/>
    <w:rsid w:val="00DE28E1"/>
    <w:rsid w:val="00DE2ED3"/>
    <w:rsid w:val="00DE317B"/>
    <w:rsid w:val="00DE3402"/>
    <w:rsid w:val="00DE3771"/>
    <w:rsid w:val="00DE3FB5"/>
    <w:rsid w:val="00DE4C40"/>
    <w:rsid w:val="00DE53A6"/>
    <w:rsid w:val="00DE545C"/>
    <w:rsid w:val="00DE54BC"/>
    <w:rsid w:val="00DE562F"/>
    <w:rsid w:val="00DE57EB"/>
    <w:rsid w:val="00DE5C2E"/>
    <w:rsid w:val="00DE66E1"/>
    <w:rsid w:val="00DE6B6C"/>
    <w:rsid w:val="00DE7079"/>
    <w:rsid w:val="00DE7828"/>
    <w:rsid w:val="00DE7E7C"/>
    <w:rsid w:val="00DF055D"/>
    <w:rsid w:val="00DF0C2D"/>
    <w:rsid w:val="00DF0DFC"/>
    <w:rsid w:val="00DF0F9B"/>
    <w:rsid w:val="00DF199E"/>
    <w:rsid w:val="00DF228D"/>
    <w:rsid w:val="00DF25E2"/>
    <w:rsid w:val="00DF2689"/>
    <w:rsid w:val="00DF3C85"/>
    <w:rsid w:val="00DF544A"/>
    <w:rsid w:val="00DF54B4"/>
    <w:rsid w:val="00DF583C"/>
    <w:rsid w:val="00DF58A3"/>
    <w:rsid w:val="00DF61DD"/>
    <w:rsid w:val="00DF621F"/>
    <w:rsid w:val="00DF62AF"/>
    <w:rsid w:val="00DF68DE"/>
    <w:rsid w:val="00DF6E05"/>
    <w:rsid w:val="00DF6E40"/>
    <w:rsid w:val="00DF7317"/>
    <w:rsid w:val="00DF7C0C"/>
    <w:rsid w:val="00DF7EA5"/>
    <w:rsid w:val="00E000F8"/>
    <w:rsid w:val="00E0062B"/>
    <w:rsid w:val="00E00807"/>
    <w:rsid w:val="00E00917"/>
    <w:rsid w:val="00E00A7B"/>
    <w:rsid w:val="00E00ADE"/>
    <w:rsid w:val="00E00C23"/>
    <w:rsid w:val="00E0126A"/>
    <w:rsid w:val="00E014D5"/>
    <w:rsid w:val="00E01BBB"/>
    <w:rsid w:val="00E02088"/>
    <w:rsid w:val="00E02682"/>
    <w:rsid w:val="00E02708"/>
    <w:rsid w:val="00E0270B"/>
    <w:rsid w:val="00E028C4"/>
    <w:rsid w:val="00E02AAE"/>
    <w:rsid w:val="00E02C1C"/>
    <w:rsid w:val="00E037B3"/>
    <w:rsid w:val="00E03BB6"/>
    <w:rsid w:val="00E04853"/>
    <w:rsid w:val="00E04A39"/>
    <w:rsid w:val="00E04B3A"/>
    <w:rsid w:val="00E04ECD"/>
    <w:rsid w:val="00E054DA"/>
    <w:rsid w:val="00E0577A"/>
    <w:rsid w:val="00E057BE"/>
    <w:rsid w:val="00E058CA"/>
    <w:rsid w:val="00E063BE"/>
    <w:rsid w:val="00E065DB"/>
    <w:rsid w:val="00E06BF8"/>
    <w:rsid w:val="00E06C70"/>
    <w:rsid w:val="00E06D76"/>
    <w:rsid w:val="00E06DC1"/>
    <w:rsid w:val="00E06E08"/>
    <w:rsid w:val="00E06E9D"/>
    <w:rsid w:val="00E06FF0"/>
    <w:rsid w:val="00E07182"/>
    <w:rsid w:val="00E07672"/>
    <w:rsid w:val="00E1026D"/>
    <w:rsid w:val="00E1032B"/>
    <w:rsid w:val="00E10355"/>
    <w:rsid w:val="00E105B6"/>
    <w:rsid w:val="00E1071E"/>
    <w:rsid w:val="00E10ABA"/>
    <w:rsid w:val="00E11643"/>
    <w:rsid w:val="00E1179B"/>
    <w:rsid w:val="00E117F7"/>
    <w:rsid w:val="00E12F14"/>
    <w:rsid w:val="00E133A9"/>
    <w:rsid w:val="00E14328"/>
    <w:rsid w:val="00E14AB2"/>
    <w:rsid w:val="00E16467"/>
    <w:rsid w:val="00E1660B"/>
    <w:rsid w:val="00E1686B"/>
    <w:rsid w:val="00E16BCB"/>
    <w:rsid w:val="00E201AA"/>
    <w:rsid w:val="00E20262"/>
    <w:rsid w:val="00E20F99"/>
    <w:rsid w:val="00E20FD6"/>
    <w:rsid w:val="00E21128"/>
    <w:rsid w:val="00E21307"/>
    <w:rsid w:val="00E21332"/>
    <w:rsid w:val="00E21685"/>
    <w:rsid w:val="00E21B31"/>
    <w:rsid w:val="00E2256F"/>
    <w:rsid w:val="00E22A3F"/>
    <w:rsid w:val="00E22B6C"/>
    <w:rsid w:val="00E22CCF"/>
    <w:rsid w:val="00E22E1C"/>
    <w:rsid w:val="00E236AE"/>
    <w:rsid w:val="00E2459E"/>
    <w:rsid w:val="00E24708"/>
    <w:rsid w:val="00E2486F"/>
    <w:rsid w:val="00E24C14"/>
    <w:rsid w:val="00E24CDB"/>
    <w:rsid w:val="00E24DC2"/>
    <w:rsid w:val="00E25179"/>
    <w:rsid w:val="00E25810"/>
    <w:rsid w:val="00E2591C"/>
    <w:rsid w:val="00E25EEF"/>
    <w:rsid w:val="00E2608A"/>
    <w:rsid w:val="00E2694F"/>
    <w:rsid w:val="00E26BA0"/>
    <w:rsid w:val="00E26D0C"/>
    <w:rsid w:val="00E270D9"/>
    <w:rsid w:val="00E27360"/>
    <w:rsid w:val="00E27E0D"/>
    <w:rsid w:val="00E27FCC"/>
    <w:rsid w:val="00E301E7"/>
    <w:rsid w:val="00E307B0"/>
    <w:rsid w:val="00E307D2"/>
    <w:rsid w:val="00E312F2"/>
    <w:rsid w:val="00E31354"/>
    <w:rsid w:val="00E3199B"/>
    <w:rsid w:val="00E31B4A"/>
    <w:rsid w:val="00E31C75"/>
    <w:rsid w:val="00E32BA2"/>
    <w:rsid w:val="00E32CD4"/>
    <w:rsid w:val="00E330EF"/>
    <w:rsid w:val="00E3335D"/>
    <w:rsid w:val="00E33C1A"/>
    <w:rsid w:val="00E34B33"/>
    <w:rsid w:val="00E34D88"/>
    <w:rsid w:val="00E34F49"/>
    <w:rsid w:val="00E351A7"/>
    <w:rsid w:val="00E35554"/>
    <w:rsid w:val="00E356D9"/>
    <w:rsid w:val="00E35B50"/>
    <w:rsid w:val="00E35E7D"/>
    <w:rsid w:val="00E366A1"/>
    <w:rsid w:val="00E3681E"/>
    <w:rsid w:val="00E36F9E"/>
    <w:rsid w:val="00E3767E"/>
    <w:rsid w:val="00E40344"/>
    <w:rsid w:val="00E40B75"/>
    <w:rsid w:val="00E40E49"/>
    <w:rsid w:val="00E41037"/>
    <w:rsid w:val="00E4123D"/>
    <w:rsid w:val="00E41364"/>
    <w:rsid w:val="00E41376"/>
    <w:rsid w:val="00E4147F"/>
    <w:rsid w:val="00E41A5B"/>
    <w:rsid w:val="00E41B7B"/>
    <w:rsid w:val="00E42509"/>
    <w:rsid w:val="00E428F5"/>
    <w:rsid w:val="00E42949"/>
    <w:rsid w:val="00E42979"/>
    <w:rsid w:val="00E43367"/>
    <w:rsid w:val="00E438BE"/>
    <w:rsid w:val="00E4423D"/>
    <w:rsid w:val="00E446A0"/>
    <w:rsid w:val="00E4479B"/>
    <w:rsid w:val="00E448E4"/>
    <w:rsid w:val="00E4502F"/>
    <w:rsid w:val="00E46893"/>
    <w:rsid w:val="00E47217"/>
    <w:rsid w:val="00E47440"/>
    <w:rsid w:val="00E47865"/>
    <w:rsid w:val="00E479D4"/>
    <w:rsid w:val="00E47B18"/>
    <w:rsid w:val="00E506EA"/>
    <w:rsid w:val="00E509D2"/>
    <w:rsid w:val="00E522C1"/>
    <w:rsid w:val="00E52362"/>
    <w:rsid w:val="00E52CE8"/>
    <w:rsid w:val="00E53684"/>
    <w:rsid w:val="00E53E11"/>
    <w:rsid w:val="00E54DCC"/>
    <w:rsid w:val="00E554A7"/>
    <w:rsid w:val="00E55834"/>
    <w:rsid w:val="00E55D02"/>
    <w:rsid w:val="00E56067"/>
    <w:rsid w:val="00E56854"/>
    <w:rsid w:val="00E56F35"/>
    <w:rsid w:val="00E5729B"/>
    <w:rsid w:val="00E57B19"/>
    <w:rsid w:val="00E57F66"/>
    <w:rsid w:val="00E6004D"/>
    <w:rsid w:val="00E60F73"/>
    <w:rsid w:val="00E61547"/>
    <w:rsid w:val="00E61906"/>
    <w:rsid w:val="00E61E32"/>
    <w:rsid w:val="00E6265B"/>
    <w:rsid w:val="00E628C8"/>
    <w:rsid w:val="00E62C8E"/>
    <w:rsid w:val="00E62E9D"/>
    <w:rsid w:val="00E63339"/>
    <w:rsid w:val="00E63985"/>
    <w:rsid w:val="00E641EC"/>
    <w:rsid w:val="00E644CA"/>
    <w:rsid w:val="00E64598"/>
    <w:rsid w:val="00E64824"/>
    <w:rsid w:val="00E64FF8"/>
    <w:rsid w:val="00E657EF"/>
    <w:rsid w:val="00E65C0C"/>
    <w:rsid w:val="00E66098"/>
    <w:rsid w:val="00E663F4"/>
    <w:rsid w:val="00E66621"/>
    <w:rsid w:val="00E67678"/>
    <w:rsid w:val="00E7039E"/>
    <w:rsid w:val="00E70544"/>
    <w:rsid w:val="00E70907"/>
    <w:rsid w:val="00E7097C"/>
    <w:rsid w:val="00E7147C"/>
    <w:rsid w:val="00E71879"/>
    <w:rsid w:val="00E71B72"/>
    <w:rsid w:val="00E71FB3"/>
    <w:rsid w:val="00E7250C"/>
    <w:rsid w:val="00E72CA3"/>
    <w:rsid w:val="00E72CBC"/>
    <w:rsid w:val="00E73726"/>
    <w:rsid w:val="00E743A6"/>
    <w:rsid w:val="00E7463D"/>
    <w:rsid w:val="00E74DCF"/>
    <w:rsid w:val="00E756C5"/>
    <w:rsid w:val="00E75B0C"/>
    <w:rsid w:val="00E7625C"/>
    <w:rsid w:val="00E764F7"/>
    <w:rsid w:val="00E767D6"/>
    <w:rsid w:val="00E76977"/>
    <w:rsid w:val="00E77182"/>
    <w:rsid w:val="00E771DD"/>
    <w:rsid w:val="00E80130"/>
    <w:rsid w:val="00E8037E"/>
    <w:rsid w:val="00E81107"/>
    <w:rsid w:val="00E81484"/>
    <w:rsid w:val="00E81978"/>
    <w:rsid w:val="00E81A21"/>
    <w:rsid w:val="00E82ABC"/>
    <w:rsid w:val="00E83546"/>
    <w:rsid w:val="00E83A7C"/>
    <w:rsid w:val="00E83D31"/>
    <w:rsid w:val="00E847B2"/>
    <w:rsid w:val="00E85186"/>
    <w:rsid w:val="00E85699"/>
    <w:rsid w:val="00E8598F"/>
    <w:rsid w:val="00E863A3"/>
    <w:rsid w:val="00E86477"/>
    <w:rsid w:val="00E8749A"/>
    <w:rsid w:val="00E902C7"/>
    <w:rsid w:val="00E905F6"/>
    <w:rsid w:val="00E9067F"/>
    <w:rsid w:val="00E906CA"/>
    <w:rsid w:val="00E90808"/>
    <w:rsid w:val="00E90B99"/>
    <w:rsid w:val="00E910F1"/>
    <w:rsid w:val="00E9147D"/>
    <w:rsid w:val="00E917D8"/>
    <w:rsid w:val="00E925E3"/>
    <w:rsid w:val="00E9267D"/>
    <w:rsid w:val="00E92738"/>
    <w:rsid w:val="00E92870"/>
    <w:rsid w:val="00E92A06"/>
    <w:rsid w:val="00E934B7"/>
    <w:rsid w:val="00E93755"/>
    <w:rsid w:val="00E94684"/>
    <w:rsid w:val="00E9495F"/>
    <w:rsid w:val="00E94ACA"/>
    <w:rsid w:val="00E9571D"/>
    <w:rsid w:val="00E9575E"/>
    <w:rsid w:val="00E96407"/>
    <w:rsid w:val="00E967AE"/>
    <w:rsid w:val="00E96A6D"/>
    <w:rsid w:val="00E96D0F"/>
    <w:rsid w:val="00E97AE7"/>
    <w:rsid w:val="00E97DBB"/>
    <w:rsid w:val="00E97E34"/>
    <w:rsid w:val="00EA02B2"/>
    <w:rsid w:val="00EA0336"/>
    <w:rsid w:val="00EA09BD"/>
    <w:rsid w:val="00EA0B97"/>
    <w:rsid w:val="00EA1A3C"/>
    <w:rsid w:val="00EA1E66"/>
    <w:rsid w:val="00EA23BB"/>
    <w:rsid w:val="00EA23C4"/>
    <w:rsid w:val="00EA2401"/>
    <w:rsid w:val="00EA273A"/>
    <w:rsid w:val="00EA3170"/>
    <w:rsid w:val="00EA33B7"/>
    <w:rsid w:val="00EA33D3"/>
    <w:rsid w:val="00EA3540"/>
    <w:rsid w:val="00EA3AFE"/>
    <w:rsid w:val="00EA4C3F"/>
    <w:rsid w:val="00EA5EC9"/>
    <w:rsid w:val="00EA6169"/>
    <w:rsid w:val="00EA64CC"/>
    <w:rsid w:val="00EA6564"/>
    <w:rsid w:val="00EA6728"/>
    <w:rsid w:val="00EA6AB5"/>
    <w:rsid w:val="00EA6B44"/>
    <w:rsid w:val="00EA700E"/>
    <w:rsid w:val="00EA708B"/>
    <w:rsid w:val="00EA744D"/>
    <w:rsid w:val="00EA76B6"/>
    <w:rsid w:val="00EB0036"/>
    <w:rsid w:val="00EB0710"/>
    <w:rsid w:val="00EB0BCC"/>
    <w:rsid w:val="00EB0C43"/>
    <w:rsid w:val="00EB0EAB"/>
    <w:rsid w:val="00EB15BA"/>
    <w:rsid w:val="00EB18CB"/>
    <w:rsid w:val="00EB250A"/>
    <w:rsid w:val="00EB2952"/>
    <w:rsid w:val="00EB2C13"/>
    <w:rsid w:val="00EB2C83"/>
    <w:rsid w:val="00EB2F05"/>
    <w:rsid w:val="00EB30BF"/>
    <w:rsid w:val="00EB310A"/>
    <w:rsid w:val="00EB32E5"/>
    <w:rsid w:val="00EB3545"/>
    <w:rsid w:val="00EB3549"/>
    <w:rsid w:val="00EB3E6E"/>
    <w:rsid w:val="00EB4945"/>
    <w:rsid w:val="00EB4A1D"/>
    <w:rsid w:val="00EB4B20"/>
    <w:rsid w:val="00EB5632"/>
    <w:rsid w:val="00EB570F"/>
    <w:rsid w:val="00EB5A86"/>
    <w:rsid w:val="00EB624C"/>
    <w:rsid w:val="00EB6B37"/>
    <w:rsid w:val="00EB6CD2"/>
    <w:rsid w:val="00EB6E59"/>
    <w:rsid w:val="00EB6F2A"/>
    <w:rsid w:val="00EB7184"/>
    <w:rsid w:val="00EB7DDA"/>
    <w:rsid w:val="00EC01D0"/>
    <w:rsid w:val="00EC0456"/>
    <w:rsid w:val="00EC0E7A"/>
    <w:rsid w:val="00EC108F"/>
    <w:rsid w:val="00EC15EA"/>
    <w:rsid w:val="00EC182C"/>
    <w:rsid w:val="00EC1837"/>
    <w:rsid w:val="00EC1CD1"/>
    <w:rsid w:val="00EC2B20"/>
    <w:rsid w:val="00EC2E11"/>
    <w:rsid w:val="00EC343A"/>
    <w:rsid w:val="00EC3A9E"/>
    <w:rsid w:val="00EC3E35"/>
    <w:rsid w:val="00EC435A"/>
    <w:rsid w:val="00EC43FA"/>
    <w:rsid w:val="00EC4A70"/>
    <w:rsid w:val="00EC4D5F"/>
    <w:rsid w:val="00EC5079"/>
    <w:rsid w:val="00EC50C9"/>
    <w:rsid w:val="00EC53DE"/>
    <w:rsid w:val="00EC545C"/>
    <w:rsid w:val="00EC58B6"/>
    <w:rsid w:val="00EC5A48"/>
    <w:rsid w:val="00EC6142"/>
    <w:rsid w:val="00EC67BA"/>
    <w:rsid w:val="00EC680E"/>
    <w:rsid w:val="00EC6EBD"/>
    <w:rsid w:val="00EC6FDB"/>
    <w:rsid w:val="00EC6FE6"/>
    <w:rsid w:val="00EC70FC"/>
    <w:rsid w:val="00EC713E"/>
    <w:rsid w:val="00EC7157"/>
    <w:rsid w:val="00EC7417"/>
    <w:rsid w:val="00EC78F3"/>
    <w:rsid w:val="00EC7D31"/>
    <w:rsid w:val="00ED0744"/>
    <w:rsid w:val="00ED1676"/>
    <w:rsid w:val="00ED1FB1"/>
    <w:rsid w:val="00ED268D"/>
    <w:rsid w:val="00ED2709"/>
    <w:rsid w:val="00ED327F"/>
    <w:rsid w:val="00ED36AB"/>
    <w:rsid w:val="00ED38C7"/>
    <w:rsid w:val="00ED39DF"/>
    <w:rsid w:val="00ED4218"/>
    <w:rsid w:val="00ED4633"/>
    <w:rsid w:val="00ED464B"/>
    <w:rsid w:val="00ED46C8"/>
    <w:rsid w:val="00ED50A5"/>
    <w:rsid w:val="00ED544C"/>
    <w:rsid w:val="00ED5C31"/>
    <w:rsid w:val="00ED63D1"/>
    <w:rsid w:val="00ED63DF"/>
    <w:rsid w:val="00ED6D7C"/>
    <w:rsid w:val="00ED6EC2"/>
    <w:rsid w:val="00ED7C4A"/>
    <w:rsid w:val="00EE00F4"/>
    <w:rsid w:val="00EE0577"/>
    <w:rsid w:val="00EE064A"/>
    <w:rsid w:val="00EE09CB"/>
    <w:rsid w:val="00EE0E3C"/>
    <w:rsid w:val="00EE1575"/>
    <w:rsid w:val="00EE19DD"/>
    <w:rsid w:val="00EE1BB0"/>
    <w:rsid w:val="00EE2386"/>
    <w:rsid w:val="00EE301B"/>
    <w:rsid w:val="00EE33B1"/>
    <w:rsid w:val="00EE34DA"/>
    <w:rsid w:val="00EE3716"/>
    <w:rsid w:val="00EE3E49"/>
    <w:rsid w:val="00EE3FD1"/>
    <w:rsid w:val="00EE41A5"/>
    <w:rsid w:val="00EE4314"/>
    <w:rsid w:val="00EE4439"/>
    <w:rsid w:val="00EE4554"/>
    <w:rsid w:val="00EE4922"/>
    <w:rsid w:val="00EE4AE8"/>
    <w:rsid w:val="00EE5C68"/>
    <w:rsid w:val="00EE5CBA"/>
    <w:rsid w:val="00EE5D28"/>
    <w:rsid w:val="00EE6421"/>
    <w:rsid w:val="00EE7BF3"/>
    <w:rsid w:val="00EF09EE"/>
    <w:rsid w:val="00EF1714"/>
    <w:rsid w:val="00EF1A96"/>
    <w:rsid w:val="00EF1E6B"/>
    <w:rsid w:val="00EF215D"/>
    <w:rsid w:val="00EF2355"/>
    <w:rsid w:val="00EF2912"/>
    <w:rsid w:val="00EF2C9F"/>
    <w:rsid w:val="00EF3952"/>
    <w:rsid w:val="00EF3EDC"/>
    <w:rsid w:val="00EF3EEF"/>
    <w:rsid w:val="00EF3FC3"/>
    <w:rsid w:val="00EF45AF"/>
    <w:rsid w:val="00EF464C"/>
    <w:rsid w:val="00EF469A"/>
    <w:rsid w:val="00EF52D8"/>
    <w:rsid w:val="00EF52EC"/>
    <w:rsid w:val="00EF5A12"/>
    <w:rsid w:val="00EF5CFF"/>
    <w:rsid w:val="00EF6106"/>
    <w:rsid w:val="00EF65ED"/>
    <w:rsid w:val="00EF7077"/>
    <w:rsid w:val="00EF70BC"/>
    <w:rsid w:val="00EF7F63"/>
    <w:rsid w:val="00F0114D"/>
    <w:rsid w:val="00F01254"/>
    <w:rsid w:val="00F01A6B"/>
    <w:rsid w:val="00F01BC2"/>
    <w:rsid w:val="00F01BC6"/>
    <w:rsid w:val="00F01EAE"/>
    <w:rsid w:val="00F023A8"/>
    <w:rsid w:val="00F02906"/>
    <w:rsid w:val="00F02C7E"/>
    <w:rsid w:val="00F03244"/>
    <w:rsid w:val="00F037B3"/>
    <w:rsid w:val="00F03C6F"/>
    <w:rsid w:val="00F04EEB"/>
    <w:rsid w:val="00F059D8"/>
    <w:rsid w:val="00F061FC"/>
    <w:rsid w:val="00F06466"/>
    <w:rsid w:val="00F06EB3"/>
    <w:rsid w:val="00F07334"/>
    <w:rsid w:val="00F10018"/>
    <w:rsid w:val="00F105F9"/>
    <w:rsid w:val="00F107E4"/>
    <w:rsid w:val="00F10EFD"/>
    <w:rsid w:val="00F11345"/>
    <w:rsid w:val="00F114AF"/>
    <w:rsid w:val="00F1157B"/>
    <w:rsid w:val="00F12464"/>
    <w:rsid w:val="00F1255F"/>
    <w:rsid w:val="00F12EF4"/>
    <w:rsid w:val="00F13443"/>
    <w:rsid w:val="00F13638"/>
    <w:rsid w:val="00F1397C"/>
    <w:rsid w:val="00F13ADF"/>
    <w:rsid w:val="00F147DD"/>
    <w:rsid w:val="00F14C41"/>
    <w:rsid w:val="00F15176"/>
    <w:rsid w:val="00F152BA"/>
    <w:rsid w:val="00F15381"/>
    <w:rsid w:val="00F15418"/>
    <w:rsid w:val="00F158AB"/>
    <w:rsid w:val="00F158E2"/>
    <w:rsid w:val="00F15CAE"/>
    <w:rsid w:val="00F16067"/>
    <w:rsid w:val="00F17495"/>
    <w:rsid w:val="00F176E4"/>
    <w:rsid w:val="00F17746"/>
    <w:rsid w:val="00F177AA"/>
    <w:rsid w:val="00F17B91"/>
    <w:rsid w:val="00F20606"/>
    <w:rsid w:val="00F20B86"/>
    <w:rsid w:val="00F20C8E"/>
    <w:rsid w:val="00F20E70"/>
    <w:rsid w:val="00F21252"/>
    <w:rsid w:val="00F21289"/>
    <w:rsid w:val="00F21789"/>
    <w:rsid w:val="00F21B9C"/>
    <w:rsid w:val="00F220C3"/>
    <w:rsid w:val="00F22369"/>
    <w:rsid w:val="00F22696"/>
    <w:rsid w:val="00F230F9"/>
    <w:rsid w:val="00F23592"/>
    <w:rsid w:val="00F23FD8"/>
    <w:rsid w:val="00F2405F"/>
    <w:rsid w:val="00F245A4"/>
    <w:rsid w:val="00F245D1"/>
    <w:rsid w:val="00F2478C"/>
    <w:rsid w:val="00F24D4E"/>
    <w:rsid w:val="00F24F03"/>
    <w:rsid w:val="00F25505"/>
    <w:rsid w:val="00F25C91"/>
    <w:rsid w:val="00F25D16"/>
    <w:rsid w:val="00F26422"/>
    <w:rsid w:val="00F26978"/>
    <w:rsid w:val="00F2720D"/>
    <w:rsid w:val="00F27CE0"/>
    <w:rsid w:val="00F27D4E"/>
    <w:rsid w:val="00F27E54"/>
    <w:rsid w:val="00F27F36"/>
    <w:rsid w:val="00F304F1"/>
    <w:rsid w:val="00F312BE"/>
    <w:rsid w:val="00F31719"/>
    <w:rsid w:val="00F31DA0"/>
    <w:rsid w:val="00F31E8B"/>
    <w:rsid w:val="00F327D1"/>
    <w:rsid w:val="00F32976"/>
    <w:rsid w:val="00F32A61"/>
    <w:rsid w:val="00F32D90"/>
    <w:rsid w:val="00F32EB7"/>
    <w:rsid w:val="00F32F28"/>
    <w:rsid w:val="00F33082"/>
    <w:rsid w:val="00F331A4"/>
    <w:rsid w:val="00F33BA0"/>
    <w:rsid w:val="00F34274"/>
    <w:rsid w:val="00F3439A"/>
    <w:rsid w:val="00F34D9C"/>
    <w:rsid w:val="00F373B3"/>
    <w:rsid w:val="00F3742C"/>
    <w:rsid w:val="00F379B7"/>
    <w:rsid w:val="00F37E0C"/>
    <w:rsid w:val="00F37F96"/>
    <w:rsid w:val="00F40B90"/>
    <w:rsid w:val="00F41537"/>
    <w:rsid w:val="00F41A49"/>
    <w:rsid w:val="00F41CC1"/>
    <w:rsid w:val="00F42B01"/>
    <w:rsid w:val="00F42CD4"/>
    <w:rsid w:val="00F4331F"/>
    <w:rsid w:val="00F4365C"/>
    <w:rsid w:val="00F4373B"/>
    <w:rsid w:val="00F43B4F"/>
    <w:rsid w:val="00F43B65"/>
    <w:rsid w:val="00F44D9A"/>
    <w:rsid w:val="00F45A5B"/>
    <w:rsid w:val="00F45EED"/>
    <w:rsid w:val="00F4656A"/>
    <w:rsid w:val="00F46685"/>
    <w:rsid w:val="00F46B3D"/>
    <w:rsid w:val="00F471C4"/>
    <w:rsid w:val="00F47BE9"/>
    <w:rsid w:val="00F51A49"/>
    <w:rsid w:val="00F52010"/>
    <w:rsid w:val="00F521AE"/>
    <w:rsid w:val="00F52345"/>
    <w:rsid w:val="00F525E9"/>
    <w:rsid w:val="00F525FA"/>
    <w:rsid w:val="00F52F9C"/>
    <w:rsid w:val="00F532FF"/>
    <w:rsid w:val="00F534FE"/>
    <w:rsid w:val="00F53761"/>
    <w:rsid w:val="00F549FB"/>
    <w:rsid w:val="00F55059"/>
    <w:rsid w:val="00F55D3D"/>
    <w:rsid w:val="00F562E3"/>
    <w:rsid w:val="00F56650"/>
    <w:rsid w:val="00F56C97"/>
    <w:rsid w:val="00F5709F"/>
    <w:rsid w:val="00F57313"/>
    <w:rsid w:val="00F57989"/>
    <w:rsid w:val="00F57A55"/>
    <w:rsid w:val="00F57F36"/>
    <w:rsid w:val="00F60423"/>
    <w:rsid w:val="00F60529"/>
    <w:rsid w:val="00F60703"/>
    <w:rsid w:val="00F60D0E"/>
    <w:rsid w:val="00F61617"/>
    <w:rsid w:val="00F61B68"/>
    <w:rsid w:val="00F62059"/>
    <w:rsid w:val="00F622CE"/>
    <w:rsid w:val="00F62303"/>
    <w:rsid w:val="00F62F85"/>
    <w:rsid w:val="00F63822"/>
    <w:rsid w:val="00F63BF3"/>
    <w:rsid w:val="00F63DEA"/>
    <w:rsid w:val="00F6458A"/>
    <w:rsid w:val="00F6492B"/>
    <w:rsid w:val="00F64BFA"/>
    <w:rsid w:val="00F65431"/>
    <w:rsid w:val="00F65615"/>
    <w:rsid w:val="00F65866"/>
    <w:rsid w:val="00F658EA"/>
    <w:rsid w:val="00F65B53"/>
    <w:rsid w:val="00F66556"/>
    <w:rsid w:val="00F670D7"/>
    <w:rsid w:val="00F6725E"/>
    <w:rsid w:val="00F672DB"/>
    <w:rsid w:val="00F67C97"/>
    <w:rsid w:val="00F67E44"/>
    <w:rsid w:val="00F71053"/>
    <w:rsid w:val="00F71A57"/>
    <w:rsid w:val="00F71A76"/>
    <w:rsid w:val="00F7206C"/>
    <w:rsid w:val="00F7304F"/>
    <w:rsid w:val="00F73058"/>
    <w:rsid w:val="00F7328D"/>
    <w:rsid w:val="00F732F6"/>
    <w:rsid w:val="00F735A7"/>
    <w:rsid w:val="00F739D2"/>
    <w:rsid w:val="00F73B7A"/>
    <w:rsid w:val="00F7405A"/>
    <w:rsid w:val="00F740CA"/>
    <w:rsid w:val="00F74203"/>
    <w:rsid w:val="00F745A3"/>
    <w:rsid w:val="00F74684"/>
    <w:rsid w:val="00F74783"/>
    <w:rsid w:val="00F748D0"/>
    <w:rsid w:val="00F759C7"/>
    <w:rsid w:val="00F7625F"/>
    <w:rsid w:val="00F771C3"/>
    <w:rsid w:val="00F772AE"/>
    <w:rsid w:val="00F77416"/>
    <w:rsid w:val="00F77551"/>
    <w:rsid w:val="00F77BB5"/>
    <w:rsid w:val="00F7C600"/>
    <w:rsid w:val="00F80127"/>
    <w:rsid w:val="00F801B2"/>
    <w:rsid w:val="00F803FD"/>
    <w:rsid w:val="00F80691"/>
    <w:rsid w:val="00F80BD2"/>
    <w:rsid w:val="00F80DF4"/>
    <w:rsid w:val="00F80F75"/>
    <w:rsid w:val="00F811B6"/>
    <w:rsid w:val="00F81245"/>
    <w:rsid w:val="00F815FB"/>
    <w:rsid w:val="00F8169D"/>
    <w:rsid w:val="00F818B3"/>
    <w:rsid w:val="00F81F58"/>
    <w:rsid w:val="00F822D8"/>
    <w:rsid w:val="00F82E25"/>
    <w:rsid w:val="00F8326B"/>
    <w:rsid w:val="00F83609"/>
    <w:rsid w:val="00F8360B"/>
    <w:rsid w:val="00F83B23"/>
    <w:rsid w:val="00F83E15"/>
    <w:rsid w:val="00F848CD"/>
    <w:rsid w:val="00F84BFC"/>
    <w:rsid w:val="00F857A3"/>
    <w:rsid w:val="00F85D8C"/>
    <w:rsid w:val="00F866FD"/>
    <w:rsid w:val="00F86D81"/>
    <w:rsid w:val="00F86E02"/>
    <w:rsid w:val="00F86FFA"/>
    <w:rsid w:val="00F87018"/>
    <w:rsid w:val="00F8706D"/>
    <w:rsid w:val="00F87448"/>
    <w:rsid w:val="00F87A42"/>
    <w:rsid w:val="00F87B8C"/>
    <w:rsid w:val="00F87DA5"/>
    <w:rsid w:val="00F87F05"/>
    <w:rsid w:val="00F905E9"/>
    <w:rsid w:val="00F90EE4"/>
    <w:rsid w:val="00F90F0A"/>
    <w:rsid w:val="00F91F9C"/>
    <w:rsid w:val="00F9260C"/>
    <w:rsid w:val="00F92762"/>
    <w:rsid w:val="00F92817"/>
    <w:rsid w:val="00F92ABA"/>
    <w:rsid w:val="00F92D2E"/>
    <w:rsid w:val="00F93019"/>
    <w:rsid w:val="00F937DB"/>
    <w:rsid w:val="00F94669"/>
    <w:rsid w:val="00F94881"/>
    <w:rsid w:val="00F9494A"/>
    <w:rsid w:val="00F94D7D"/>
    <w:rsid w:val="00F95018"/>
    <w:rsid w:val="00F9501E"/>
    <w:rsid w:val="00F95ABD"/>
    <w:rsid w:val="00F95BE4"/>
    <w:rsid w:val="00F95F53"/>
    <w:rsid w:val="00F96340"/>
    <w:rsid w:val="00F96668"/>
    <w:rsid w:val="00F9744E"/>
    <w:rsid w:val="00F976F7"/>
    <w:rsid w:val="00F97B4E"/>
    <w:rsid w:val="00F97D95"/>
    <w:rsid w:val="00F97FEA"/>
    <w:rsid w:val="00FA07D5"/>
    <w:rsid w:val="00FA15E0"/>
    <w:rsid w:val="00FA1C0A"/>
    <w:rsid w:val="00FA1E3E"/>
    <w:rsid w:val="00FA1FC5"/>
    <w:rsid w:val="00FA2270"/>
    <w:rsid w:val="00FA2D3E"/>
    <w:rsid w:val="00FA2EB6"/>
    <w:rsid w:val="00FA307F"/>
    <w:rsid w:val="00FA3323"/>
    <w:rsid w:val="00FA3674"/>
    <w:rsid w:val="00FA4098"/>
    <w:rsid w:val="00FA417D"/>
    <w:rsid w:val="00FA4372"/>
    <w:rsid w:val="00FA4EEE"/>
    <w:rsid w:val="00FA5773"/>
    <w:rsid w:val="00FA5A08"/>
    <w:rsid w:val="00FA6267"/>
    <w:rsid w:val="00FA64E2"/>
    <w:rsid w:val="00FA723A"/>
    <w:rsid w:val="00FA7799"/>
    <w:rsid w:val="00FB080A"/>
    <w:rsid w:val="00FB10DA"/>
    <w:rsid w:val="00FB1437"/>
    <w:rsid w:val="00FB1754"/>
    <w:rsid w:val="00FB1800"/>
    <w:rsid w:val="00FB1975"/>
    <w:rsid w:val="00FB1A26"/>
    <w:rsid w:val="00FB1AC1"/>
    <w:rsid w:val="00FB22A8"/>
    <w:rsid w:val="00FB2454"/>
    <w:rsid w:val="00FB265F"/>
    <w:rsid w:val="00FB301E"/>
    <w:rsid w:val="00FB320D"/>
    <w:rsid w:val="00FB35A5"/>
    <w:rsid w:val="00FB36EC"/>
    <w:rsid w:val="00FB39DB"/>
    <w:rsid w:val="00FB4586"/>
    <w:rsid w:val="00FB4D2F"/>
    <w:rsid w:val="00FB5688"/>
    <w:rsid w:val="00FB5803"/>
    <w:rsid w:val="00FB6522"/>
    <w:rsid w:val="00FB6A82"/>
    <w:rsid w:val="00FB71A1"/>
    <w:rsid w:val="00FB7FB4"/>
    <w:rsid w:val="00FB7FEA"/>
    <w:rsid w:val="00FC0578"/>
    <w:rsid w:val="00FC0590"/>
    <w:rsid w:val="00FC07C5"/>
    <w:rsid w:val="00FC0D1E"/>
    <w:rsid w:val="00FC0E54"/>
    <w:rsid w:val="00FC0F6A"/>
    <w:rsid w:val="00FC258C"/>
    <w:rsid w:val="00FC3D63"/>
    <w:rsid w:val="00FC412F"/>
    <w:rsid w:val="00FC458C"/>
    <w:rsid w:val="00FC46EC"/>
    <w:rsid w:val="00FC4E40"/>
    <w:rsid w:val="00FC4F98"/>
    <w:rsid w:val="00FC5173"/>
    <w:rsid w:val="00FC528B"/>
    <w:rsid w:val="00FC5BC0"/>
    <w:rsid w:val="00FC5DE3"/>
    <w:rsid w:val="00FC5E77"/>
    <w:rsid w:val="00FC6F3A"/>
    <w:rsid w:val="00FC6F57"/>
    <w:rsid w:val="00FC7148"/>
    <w:rsid w:val="00FC782F"/>
    <w:rsid w:val="00FC79E9"/>
    <w:rsid w:val="00FC7FB9"/>
    <w:rsid w:val="00FD0216"/>
    <w:rsid w:val="00FD04C5"/>
    <w:rsid w:val="00FD1AB1"/>
    <w:rsid w:val="00FD1BF7"/>
    <w:rsid w:val="00FD2392"/>
    <w:rsid w:val="00FD29DC"/>
    <w:rsid w:val="00FD2E73"/>
    <w:rsid w:val="00FD3BE8"/>
    <w:rsid w:val="00FD4212"/>
    <w:rsid w:val="00FD4A17"/>
    <w:rsid w:val="00FD4B20"/>
    <w:rsid w:val="00FD51A2"/>
    <w:rsid w:val="00FD5720"/>
    <w:rsid w:val="00FD5C38"/>
    <w:rsid w:val="00FD609E"/>
    <w:rsid w:val="00FD6D0F"/>
    <w:rsid w:val="00FD7189"/>
    <w:rsid w:val="00FD7232"/>
    <w:rsid w:val="00FD748E"/>
    <w:rsid w:val="00FD7C4E"/>
    <w:rsid w:val="00FD7C77"/>
    <w:rsid w:val="00FD7C9F"/>
    <w:rsid w:val="00FE0297"/>
    <w:rsid w:val="00FE039C"/>
    <w:rsid w:val="00FE04B8"/>
    <w:rsid w:val="00FE0640"/>
    <w:rsid w:val="00FE0D5D"/>
    <w:rsid w:val="00FE0DC4"/>
    <w:rsid w:val="00FE113B"/>
    <w:rsid w:val="00FE1D9B"/>
    <w:rsid w:val="00FE1F33"/>
    <w:rsid w:val="00FE310B"/>
    <w:rsid w:val="00FE367F"/>
    <w:rsid w:val="00FE36BD"/>
    <w:rsid w:val="00FE3771"/>
    <w:rsid w:val="00FE3916"/>
    <w:rsid w:val="00FE406A"/>
    <w:rsid w:val="00FE4716"/>
    <w:rsid w:val="00FE5B6D"/>
    <w:rsid w:val="00FE65E2"/>
    <w:rsid w:val="00FE7B81"/>
    <w:rsid w:val="00FF1AC0"/>
    <w:rsid w:val="00FF1C42"/>
    <w:rsid w:val="00FF2002"/>
    <w:rsid w:val="00FF23DF"/>
    <w:rsid w:val="00FF2953"/>
    <w:rsid w:val="00FF2CBC"/>
    <w:rsid w:val="00FF3621"/>
    <w:rsid w:val="00FF3815"/>
    <w:rsid w:val="00FF386D"/>
    <w:rsid w:val="00FF4461"/>
    <w:rsid w:val="00FF48D4"/>
    <w:rsid w:val="00FF50AC"/>
    <w:rsid w:val="00FF57C2"/>
    <w:rsid w:val="00FF590B"/>
    <w:rsid w:val="00FF5CAE"/>
    <w:rsid w:val="00FF5F1E"/>
    <w:rsid w:val="00FF644E"/>
    <w:rsid w:val="00FF6837"/>
    <w:rsid w:val="00FF6DF0"/>
    <w:rsid w:val="00FF7373"/>
    <w:rsid w:val="010DBC1A"/>
    <w:rsid w:val="0116E8BD"/>
    <w:rsid w:val="01573FC6"/>
    <w:rsid w:val="016BDB40"/>
    <w:rsid w:val="01737266"/>
    <w:rsid w:val="017B7CCA"/>
    <w:rsid w:val="0183567D"/>
    <w:rsid w:val="01B07497"/>
    <w:rsid w:val="01B30A67"/>
    <w:rsid w:val="01C2BC38"/>
    <w:rsid w:val="01EA04A4"/>
    <w:rsid w:val="021A365A"/>
    <w:rsid w:val="021D1EDF"/>
    <w:rsid w:val="02245229"/>
    <w:rsid w:val="02406487"/>
    <w:rsid w:val="029F3105"/>
    <w:rsid w:val="02E30A61"/>
    <w:rsid w:val="02EB44C8"/>
    <w:rsid w:val="02F6E876"/>
    <w:rsid w:val="031B572F"/>
    <w:rsid w:val="035ECDCF"/>
    <w:rsid w:val="036F7129"/>
    <w:rsid w:val="037C86D1"/>
    <w:rsid w:val="03848D50"/>
    <w:rsid w:val="03883EED"/>
    <w:rsid w:val="03915A89"/>
    <w:rsid w:val="03B13219"/>
    <w:rsid w:val="03CEFAEA"/>
    <w:rsid w:val="03DF1A8F"/>
    <w:rsid w:val="03EDBD10"/>
    <w:rsid w:val="03F05860"/>
    <w:rsid w:val="03F70495"/>
    <w:rsid w:val="042C8885"/>
    <w:rsid w:val="044BF5ED"/>
    <w:rsid w:val="0464AC64"/>
    <w:rsid w:val="0467B5CE"/>
    <w:rsid w:val="0488CF8B"/>
    <w:rsid w:val="04A9B495"/>
    <w:rsid w:val="04ACCD78"/>
    <w:rsid w:val="04B5E95C"/>
    <w:rsid w:val="04C119EE"/>
    <w:rsid w:val="04C4CE69"/>
    <w:rsid w:val="0510C7AE"/>
    <w:rsid w:val="0534E853"/>
    <w:rsid w:val="0544263F"/>
    <w:rsid w:val="05442E16"/>
    <w:rsid w:val="054CAD21"/>
    <w:rsid w:val="05508320"/>
    <w:rsid w:val="055EADA0"/>
    <w:rsid w:val="0574B4E9"/>
    <w:rsid w:val="05AF1EF8"/>
    <w:rsid w:val="05D3803A"/>
    <w:rsid w:val="05D8A8E0"/>
    <w:rsid w:val="05F2E02E"/>
    <w:rsid w:val="06019DD1"/>
    <w:rsid w:val="0603863F"/>
    <w:rsid w:val="0614A249"/>
    <w:rsid w:val="061D8B6E"/>
    <w:rsid w:val="062415A1"/>
    <w:rsid w:val="06373B0C"/>
    <w:rsid w:val="0639385D"/>
    <w:rsid w:val="0654C86E"/>
    <w:rsid w:val="06B365EB"/>
    <w:rsid w:val="06D6DAE3"/>
    <w:rsid w:val="06E0A132"/>
    <w:rsid w:val="06E50214"/>
    <w:rsid w:val="06EB2185"/>
    <w:rsid w:val="06EBBC35"/>
    <w:rsid w:val="070308F0"/>
    <w:rsid w:val="072A39B0"/>
    <w:rsid w:val="072D0065"/>
    <w:rsid w:val="07352A49"/>
    <w:rsid w:val="0738B872"/>
    <w:rsid w:val="0751C762"/>
    <w:rsid w:val="07660CDE"/>
    <w:rsid w:val="07729430"/>
    <w:rsid w:val="078481D1"/>
    <w:rsid w:val="07E1B3E6"/>
    <w:rsid w:val="082510C8"/>
    <w:rsid w:val="08349D9C"/>
    <w:rsid w:val="083B874F"/>
    <w:rsid w:val="084A15AA"/>
    <w:rsid w:val="0876D08C"/>
    <w:rsid w:val="087C35B0"/>
    <w:rsid w:val="08868B9E"/>
    <w:rsid w:val="08DCB133"/>
    <w:rsid w:val="08F058C2"/>
    <w:rsid w:val="08F85695"/>
    <w:rsid w:val="096758AC"/>
    <w:rsid w:val="097BD479"/>
    <w:rsid w:val="097FFCFC"/>
    <w:rsid w:val="0986F8C3"/>
    <w:rsid w:val="099B071D"/>
    <w:rsid w:val="09A65E99"/>
    <w:rsid w:val="09B2E4DE"/>
    <w:rsid w:val="09B4E393"/>
    <w:rsid w:val="09B99E88"/>
    <w:rsid w:val="09C192AD"/>
    <w:rsid w:val="09D30717"/>
    <w:rsid w:val="09D97568"/>
    <w:rsid w:val="09E5E7D2"/>
    <w:rsid w:val="09EF1BAA"/>
    <w:rsid w:val="09F001C3"/>
    <w:rsid w:val="09F0A004"/>
    <w:rsid w:val="09F6B718"/>
    <w:rsid w:val="0A041BAD"/>
    <w:rsid w:val="0A0E83EB"/>
    <w:rsid w:val="0A1B4C48"/>
    <w:rsid w:val="0A56E45F"/>
    <w:rsid w:val="0AA6669C"/>
    <w:rsid w:val="0AE750B5"/>
    <w:rsid w:val="0B05A4F7"/>
    <w:rsid w:val="0B141903"/>
    <w:rsid w:val="0B232E9B"/>
    <w:rsid w:val="0B371108"/>
    <w:rsid w:val="0BB1210C"/>
    <w:rsid w:val="0BC7571B"/>
    <w:rsid w:val="0C06F972"/>
    <w:rsid w:val="0C14C008"/>
    <w:rsid w:val="0C2FB3AC"/>
    <w:rsid w:val="0C3BE7C1"/>
    <w:rsid w:val="0C462238"/>
    <w:rsid w:val="0C6E95A3"/>
    <w:rsid w:val="0CAAF7C2"/>
    <w:rsid w:val="0CD1FD2A"/>
    <w:rsid w:val="0CDEFD9B"/>
    <w:rsid w:val="0D4E54C0"/>
    <w:rsid w:val="0D602459"/>
    <w:rsid w:val="0D67C212"/>
    <w:rsid w:val="0DD380C6"/>
    <w:rsid w:val="0DD3A9DC"/>
    <w:rsid w:val="0E1A8441"/>
    <w:rsid w:val="0E2FEEC5"/>
    <w:rsid w:val="0E40AE05"/>
    <w:rsid w:val="0E48AFB6"/>
    <w:rsid w:val="0E604BAA"/>
    <w:rsid w:val="0E6D0B6F"/>
    <w:rsid w:val="0E7FC1D1"/>
    <w:rsid w:val="0E8EBE8A"/>
    <w:rsid w:val="0EA20D14"/>
    <w:rsid w:val="0EAE15DA"/>
    <w:rsid w:val="0F05B643"/>
    <w:rsid w:val="0F09F663"/>
    <w:rsid w:val="0F24F5C2"/>
    <w:rsid w:val="0F7EE922"/>
    <w:rsid w:val="0F860702"/>
    <w:rsid w:val="0F8E5C53"/>
    <w:rsid w:val="100029FC"/>
    <w:rsid w:val="1025B6C2"/>
    <w:rsid w:val="104661C0"/>
    <w:rsid w:val="104919A0"/>
    <w:rsid w:val="1077D3A2"/>
    <w:rsid w:val="10893376"/>
    <w:rsid w:val="10AD3413"/>
    <w:rsid w:val="10BFB8BF"/>
    <w:rsid w:val="10FDE83D"/>
    <w:rsid w:val="117B8294"/>
    <w:rsid w:val="118A50DF"/>
    <w:rsid w:val="11B2BFB5"/>
    <w:rsid w:val="11B5FE82"/>
    <w:rsid w:val="11B6C4BF"/>
    <w:rsid w:val="11C5FF76"/>
    <w:rsid w:val="11E45173"/>
    <w:rsid w:val="11FF45F7"/>
    <w:rsid w:val="12176B0B"/>
    <w:rsid w:val="1233E8DE"/>
    <w:rsid w:val="12456C68"/>
    <w:rsid w:val="1262A422"/>
    <w:rsid w:val="129E4ED3"/>
    <w:rsid w:val="12BCD3E0"/>
    <w:rsid w:val="12CEEB26"/>
    <w:rsid w:val="12F61F93"/>
    <w:rsid w:val="12FD0DF6"/>
    <w:rsid w:val="12FE36E1"/>
    <w:rsid w:val="13359087"/>
    <w:rsid w:val="13365A3C"/>
    <w:rsid w:val="135C2B3F"/>
    <w:rsid w:val="1378F2B5"/>
    <w:rsid w:val="13E6D5BB"/>
    <w:rsid w:val="13EFC48D"/>
    <w:rsid w:val="13F0B50E"/>
    <w:rsid w:val="142157D3"/>
    <w:rsid w:val="14515555"/>
    <w:rsid w:val="1462B539"/>
    <w:rsid w:val="146B36C9"/>
    <w:rsid w:val="1477C0E6"/>
    <w:rsid w:val="147A400F"/>
    <w:rsid w:val="1482E751"/>
    <w:rsid w:val="1488A5D9"/>
    <w:rsid w:val="14A88144"/>
    <w:rsid w:val="14BD3A31"/>
    <w:rsid w:val="14D7306F"/>
    <w:rsid w:val="14D78EF6"/>
    <w:rsid w:val="14DCF0F0"/>
    <w:rsid w:val="15752E61"/>
    <w:rsid w:val="15B585E5"/>
    <w:rsid w:val="15BD40D1"/>
    <w:rsid w:val="15C05BAF"/>
    <w:rsid w:val="15D39ADF"/>
    <w:rsid w:val="15D7DEFD"/>
    <w:rsid w:val="15FB43FC"/>
    <w:rsid w:val="16014DEB"/>
    <w:rsid w:val="16106ADE"/>
    <w:rsid w:val="161A7476"/>
    <w:rsid w:val="16246E50"/>
    <w:rsid w:val="1628877E"/>
    <w:rsid w:val="1647B28F"/>
    <w:rsid w:val="164BF84A"/>
    <w:rsid w:val="166CA77C"/>
    <w:rsid w:val="1686F78B"/>
    <w:rsid w:val="16953E12"/>
    <w:rsid w:val="16BE32E7"/>
    <w:rsid w:val="16E3F818"/>
    <w:rsid w:val="16ECC1AD"/>
    <w:rsid w:val="16F64A5A"/>
    <w:rsid w:val="172F30D6"/>
    <w:rsid w:val="17301D4D"/>
    <w:rsid w:val="174A995A"/>
    <w:rsid w:val="174B9B09"/>
    <w:rsid w:val="174C44EC"/>
    <w:rsid w:val="175FD1C7"/>
    <w:rsid w:val="1777070C"/>
    <w:rsid w:val="177ED1C2"/>
    <w:rsid w:val="17978DBE"/>
    <w:rsid w:val="17B109A6"/>
    <w:rsid w:val="17CCC44F"/>
    <w:rsid w:val="17CFBBA8"/>
    <w:rsid w:val="17E24B1B"/>
    <w:rsid w:val="17F99789"/>
    <w:rsid w:val="180BBA63"/>
    <w:rsid w:val="180DB443"/>
    <w:rsid w:val="18228CB4"/>
    <w:rsid w:val="182B972E"/>
    <w:rsid w:val="188B6B70"/>
    <w:rsid w:val="18D868CF"/>
    <w:rsid w:val="18FE12A9"/>
    <w:rsid w:val="19041F29"/>
    <w:rsid w:val="190B25DA"/>
    <w:rsid w:val="190E9AD9"/>
    <w:rsid w:val="19143A33"/>
    <w:rsid w:val="1919C860"/>
    <w:rsid w:val="192833FA"/>
    <w:rsid w:val="19392700"/>
    <w:rsid w:val="196CD46E"/>
    <w:rsid w:val="19756439"/>
    <w:rsid w:val="198055C5"/>
    <w:rsid w:val="19855417"/>
    <w:rsid w:val="1995940F"/>
    <w:rsid w:val="19A0D42F"/>
    <w:rsid w:val="19C34432"/>
    <w:rsid w:val="19C6FE2F"/>
    <w:rsid w:val="1A0131F0"/>
    <w:rsid w:val="1A0871C7"/>
    <w:rsid w:val="1A35EF0F"/>
    <w:rsid w:val="1A4D4607"/>
    <w:rsid w:val="1A55C497"/>
    <w:rsid w:val="1A62B07C"/>
    <w:rsid w:val="1A7FCFD3"/>
    <w:rsid w:val="1A817E42"/>
    <w:rsid w:val="1A90F8E2"/>
    <w:rsid w:val="1A977B80"/>
    <w:rsid w:val="1AAE476F"/>
    <w:rsid w:val="1AD6A5F5"/>
    <w:rsid w:val="1AF1F7DC"/>
    <w:rsid w:val="1AFBEFD2"/>
    <w:rsid w:val="1B394612"/>
    <w:rsid w:val="1B3DAC47"/>
    <w:rsid w:val="1B83A998"/>
    <w:rsid w:val="1B8DF471"/>
    <w:rsid w:val="1B930955"/>
    <w:rsid w:val="1BD30026"/>
    <w:rsid w:val="1C0898EA"/>
    <w:rsid w:val="1C0A4D05"/>
    <w:rsid w:val="1C0FB3A7"/>
    <w:rsid w:val="1C1526F3"/>
    <w:rsid w:val="1C4203B3"/>
    <w:rsid w:val="1C42F75B"/>
    <w:rsid w:val="1C472391"/>
    <w:rsid w:val="1C491A81"/>
    <w:rsid w:val="1C6B94F6"/>
    <w:rsid w:val="1C6BF655"/>
    <w:rsid w:val="1C8D09D5"/>
    <w:rsid w:val="1C95BA16"/>
    <w:rsid w:val="1CC32681"/>
    <w:rsid w:val="1CD0B8A1"/>
    <w:rsid w:val="1CDE6053"/>
    <w:rsid w:val="1CE41D95"/>
    <w:rsid w:val="1CEBF4DD"/>
    <w:rsid w:val="1D3BC8CA"/>
    <w:rsid w:val="1D4184A1"/>
    <w:rsid w:val="1D56722A"/>
    <w:rsid w:val="1D6CA1E1"/>
    <w:rsid w:val="1DB48B2B"/>
    <w:rsid w:val="1DBD229B"/>
    <w:rsid w:val="1DBEB386"/>
    <w:rsid w:val="1DD9288C"/>
    <w:rsid w:val="1DF22DBE"/>
    <w:rsid w:val="1DF26751"/>
    <w:rsid w:val="1DF93040"/>
    <w:rsid w:val="1E04C689"/>
    <w:rsid w:val="1E750585"/>
    <w:rsid w:val="1EAD96A6"/>
    <w:rsid w:val="1ECD1830"/>
    <w:rsid w:val="1EDD412D"/>
    <w:rsid w:val="1EDD57B1"/>
    <w:rsid w:val="1F01D511"/>
    <w:rsid w:val="1F3B11BE"/>
    <w:rsid w:val="1F43BA60"/>
    <w:rsid w:val="1F669A80"/>
    <w:rsid w:val="1F680593"/>
    <w:rsid w:val="1F6E1162"/>
    <w:rsid w:val="1F7CB69E"/>
    <w:rsid w:val="1F82CD64"/>
    <w:rsid w:val="1F971B6D"/>
    <w:rsid w:val="1FBA1DCF"/>
    <w:rsid w:val="1FCD444D"/>
    <w:rsid w:val="202ED50D"/>
    <w:rsid w:val="202FA7F4"/>
    <w:rsid w:val="2047D2D6"/>
    <w:rsid w:val="205F4283"/>
    <w:rsid w:val="208B082C"/>
    <w:rsid w:val="2099A4A2"/>
    <w:rsid w:val="20FB78DA"/>
    <w:rsid w:val="20FCA503"/>
    <w:rsid w:val="211A914E"/>
    <w:rsid w:val="211FF4DC"/>
    <w:rsid w:val="2137464F"/>
    <w:rsid w:val="213AA4FE"/>
    <w:rsid w:val="214227AA"/>
    <w:rsid w:val="215D310C"/>
    <w:rsid w:val="2172B842"/>
    <w:rsid w:val="217E48E6"/>
    <w:rsid w:val="21C0FEB1"/>
    <w:rsid w:val="21CA3683"/>
    <w:rsid w:val="21D32D7F"/>
    <w:rsid w:val="21F039A8"/>
    <w:rsid w:val="22012853"/>
    <w:rsid w:val="220CE816"/>
    <w:rsid w:val="221379B8"/>
    <w:rsid w:val="2216DD33"/>
    <w:rsid w:val="2223243B"/>
    <w:rsid w:val="2226CEA3"/>
    <w:rsid w:val="22452801"/>
    <w:rsid w:val="226241C9"/>
    <w:rsid w:val="22632AB7"/>
    <w:rsid w:val="2295909E"/>
    <w:rsid w:val="2297EDAA"/>
    <w:rsid w:val="22D0BA25"/>
    <w:rsid w:val="22E368CD"/>
    <w:rsid w:val="2334AACF"/>
    <w:rsid w:val="235436CD"/>
    <w:rsid w:val="235EF6E6"/>
    <w:rsid w:val="238E9D18"/>
    <w:rsid w:val="239398D7"/>
    <w:rsid w:val="2393A4D9"/>
    <w:rsid w:val="23955F34"/>
    <w:rsid w:val="239B48B6"/>
    <w:rsid w:val="23A75194"/>
    <w:rsid w:val="23FA2D06"/>
    <w:rsid w:val="2421BE8A"/>
    <w:rsid w:val="2448A480"/>
    <w:rsid w:val="24635A6C"/>
    <w:rsid w:val="24C89B68"/>
    <w:rsid w:val="24CA67EC"/>
    <w:rsid w:val="24D1E641"/>
    <w:rsid w:val="24FC036B"/>
    <w:rsid w:val="24FCD528"/>
    <w:rsid w:val="2508476E"/>
    <w:rsid w:val="25121DAA"/>
    <w:rsid w:val="2583AD0E"/>
    <w:rsid w:val="258D869F"/>
    <w:rsid w:val="2599B1E0"/>
    <w:rsid w:val="25B2D471"/>
    <w:rsid w:val="25C41739"/>
    <w:rsid w:val="25D1DC6E"/>
    <w:rsid w:val="25D5985D"/>
    <w:rsid w:val="2618A8C3"/>
    <w:rsid w:val="26759296"/>
    <w:rsid w:val="26809743"/>
    <w:rsid w:val="26822C38"/>
    <w:rsid w:val="26829409"/>
    <w:rsid w:val="268A66D7"/>
    <w:rsid w:val="268BFA2E"/>
    <w:rsid w:val="269593A5"/>
    <w:rsid w:val="26B40DF0"/>
    <w:rsid w:val="26B658E5"/>
    <w:rsid w:val="26DB87BB"/>
    <w:rsid w:val="27010205"/>
    <w:rsid w:val="270281B6"/>
    <w:rsid w:val="270FD3CB"/>
    <w:rsid w:val="2726363E"/>
    <w:rsid w:val="272AFE8D"/>
    <w:rsid w:val="272B3738"/>
    <w:rsid w:val="272C4CFA"/>
    <w:rsid w:val="27361B92"/>
    <w:rsid w:val="276473F4"/>
    <w:rsid w:val="2772D445"/>
    <w:rsid w:val="278CE7F7"/>
    <w:rsid w:val="27BA3F33"/>
    <w:rsid w:val="27F192D8"/>
    <w:rsid w:val="27F5FF24"/>
    <w:rsid w:val="27FD2897"/>
    <w:rsid w:val="2802E8FA"/>
    <w:rsid w:val="28064F70"/>
    <w:rsid w:val="283CF573"/>
    <w:rsid w:val="284CD4FA"/>
    <w:rsid w:val="284FABA6"/>
    <w:rsid w:val="2865D302"/>
    <w:rsid w:val="2881ED5D"/>
    <w:rsid w:val="28B75D86"/>
    <w:rsid w:val="28BC361F"/>
    <w:rsid w:val="28BC88C8"/>
    <w:rsid w:val="28D5B21F"/>
    <w:rsid w:val="2917CA4C"/>
    <w:rsid w:val="29292FA7"/>
    <w:rsid w:val="293D05FF"/>
    <w:rsid w:val="29458FC6"/>
    <w:rsid w:val="2950EE7E"/>
    <w:rsid w:val="29556B09"/>
    <w:rsid w:val="295F54FF"/>
    <w:rsid w:val="2961B29E"/>
    <w:rsid w:val="29637C29"/>
    <w:rsid w:val="296B9FCB"/>
    <w:rsid w:val="297F7628"/>
    <w:rsid w:val="2A0E9445"/>
    <w:rsid w:val="2A1A9557"/>
    <w:rsid w:val="2A3AD191"/>
    <w:rsid w:val="2A3EC57B"/>
    <w:rsid w:val="2A422B1E"/>
    <w:rsid w:val="2A44E6EB"/>
    <w:rsid w:val="2A660D02"/>
    <w:rsid w:val="2A72D6E8"/>
    <w:rsid w:val="2A808B1F"/>
    <w:rsid w:val="2A840687"/>
    <w:rsid w:val="2A97349A"/>
    <w:rsid w:val="2AB19538"/>
    <w:rsid w:val="2AB66A1F"/>
    <w:rsid w:val="2AC3F0D7"/>
    <w:rsid w:val="2AC42C90"/>
    <w:rsid w:val="2AC61875"/>
    <w:rsid w:val="2AD2A17E"/>
    <w:rsid w:val="2AE48BEB"/>
    <w:rsid w:val="2B07F01F"/>
    <w:rsid w:val="2B107557"/>
    <w:rsid w:val="2B10B728"/>
    <w:rsid w:val="2BCAA92D"/>
    <w:rsid w:val="2BE47F39"/>
    <w:rsid w:val="2C2D69DC"/>
    <w:rsid w:val="2C3E7CBD"/>
    <w:rsid w:val="2C6B509C"/>
    <w:rsid w:val="2C757B6C"/>
    <w:rsid w:val="2C80DE80"/>
    <w:rsid w:val="2CA209D4"/>
    <w:rsid w:val="2CB118F5"/>
    <w:rsid w:val="2CC0F8FA"/>
    <w:rsid w:val="2CDC9678"/>
    <w:rsid w:val="2CE72686"/>
    <w:rsid w:val="2CEB5F38"/>
    <w:rsid w:val="2D0DBA93"/>
    <w:rsid w:val="2D3C33FB"/>
    <w:rsid w:val="2DAAA930"/>
    <w:rsid w:val="2DAACB3E"/>
    <w:rsid w:val="2DAE00FE"/>
    <w:rsid w:val="2DCD8C3A"/>
    <w:rsid w:val="2DEFE28E"/>
    <w:rsid w:val="2DF86003"/>
    <w:rsid w:val="2E1081E1"/>
    <w:rsid w:val="2E120DAF"/>
    <w:rsid w:val="2E67C33B"/>
    <w:rsid w:val="2E6FB3A6"/>
    <w:rsid w:val="2E860506"/>
    <w:rsid w:val="2E88A0A8"/>
    <w:rsid w:val="2E8D45E9"/>
    <w:rsid w:val="2E8D9AD6"/>
    <w:rsid w:val="2E99AACF"/>
    <w:rsid w:val="2EAA68DB"/>
    <w:rsid w:val="2EAB150E"/>
    <w:rsid w:val="2EAEE00B"/>
    <w:rsid w:val="2EC66100"/>
    <w:rsid w:val="2EEA2B02"/>
    <w:rsid w:val="2EFA10EF"/>
    <w:rsid w:val="2F154C71"/>
    <w:rsid w:val="2F454E33"/>
    <w:rsid w:val="2F64C184"/>
    <w:rsid w:val="2F70BC33"/>
    <w:rsid w:val="2F84F450"/>
    <w:rsid w:val="2F857265"/>
    <w:rsid w:val="2FA24BA0"/>
    <w:rsid w:val="2FB269B3"/>
    <w:rsid w:val="30015A01"/>
    <w:rsid w:val="300272D8"/>
    <w:rsid w:val="3015725C"/>
    <w:rsid w:val="3017A6F8"/>
    <w:rsid w:val="302C19F6"/>
    <w:rsid w:val="302C447B"/>
    <w:rsid w:val="302CEA20"/>
    <w:rsid w:val="302D57CF"/>
    <w:rsid w:val="3034E3BB"/>
    <w:rsid w:val="3039ED1F"/>
    <w:rsid w:val="3074D436"/>
    <w:rsid w:val="308655EB"/>
    <w:rsid w:val="3086B932"/>
    <w:rsid w:val="308DBD6B"/>
    <w:rsid w:val="309D6DA3"/>
    <w:rsid w:val="309D74A7"/>
    <w:rsid w:val="30AA1ED8"/>
    <w:rsid w:val="30CE890F"/>
    <w:rsid w:val="30E58EAD"/>
    <w:rsid w:val="30F78312"/>
    <w:rsid w:val="310BCF1A"/>
    <w:rsid w:val="31354A21"/>
    <w:rsid w:val="3176304E"/>
    <w:rsid w:val="319DE58B"/>
    <w:rsid w:val="31DB47EE"/>
    <w:rsid w:val="31F33A83"/>
    <w:rsid w:val="32415E68"/>
    <w:rsid w:val="327EFD98"/>
    <w:rsid w:val="3287FC35"/>
    <w:rsid w:val="32E931FB"/>
    <w:rsid w:val="32F28ADA"/>
    <w:rsid w:val="33262351"/>
    <w:rsid w:val="332706E1"/>
    <w:rsid w:val="332E7A5B"/>
    <w:rsid w:val="33475382"/>
    <w:rsid w:val="335BF474"/>
    <w:rsid w:val="339D7F82"/>
    <w:rsid w:val="33AAE7DD"/>
    <w:rsid w:val="33C4CB1E"/>
    <w:rsid w:val="33C6F49A"/>
    <w:rsid w:val="33D70817"/>
    <w:rsid w:val="33F2921D"/>
    <w:rsid w:val="33FD2E6E"/>
    <w:rsid w:val="341050E9"/>
    <w:rsid w:val="34120087"/>
    <w:rsid w:val="34201AB7"/>
    <w:rsid w:val="344E68B1"/>
    <w:rsid w:val="348AAE10"/>
    <w:rsid w:val="348E20D8"/>
    <w:rsid w:val="349A8943"/>
    <w:rsid w:val="34CFC3CD"/>
    <w:rsid w:val="34E81926"/>
    <w:rsid w:val="350AF7B8"/>
    <w:rsid w:val="3529FD93"/>
    <w:rsid w:val="353E568F"/>
    <w:rsid w:val="35521B5F"/>
    <w:rsid w:val="35735F1E"/>
    <w:rsid w:val="357C6948"/>
    <w:rsid w:val="359285B6"/>
    <w:rsid w:val="359DE987"/>
    <w:rsid w:val="35AE4E2E"/>
    <w:rsid w:val="35BD39F7"/>
    <w:rsid w:val="35EAE552"/>
    <w:rsid w:val="35F51871"/>
    <w:rsid w:val="35FDCFF4"/>
    <w:rsid w:val="3623C18A"/>
    <w:rsid w:val="3648C817"/>
    <w:rsid w:val="36657533"/>
    <w:rsid w:val="3690B82E"/>
    <w:rsid w:val="36B0B745"/>
    <w:rsid w:val="36CF3A27"/>
    <w:rsid w:val="36E15C99"/>
    <w:rsid w:val="36E24EFE"/>
    <w:rsid w:val="36E81CD3"/>
    <w:rsid w:val="36F17DF3"/>
    <w:rsid w:val="373EBD01"/>
    <w:rsid w:val="3755EBB2"/>
    <w:rsid w:val="37692FFB"/>
    <w:rsid w:val="3776CBCF"/>
    <w:rsid w:val="379214D2"/>
    <w:rsid w:val="379DE3C2"/>
    <w:rsid w:val="37C172B5"/>
    <w:rsid w:val="37C69DC1"/>
    <w:rsid w:val="380649A1"/>
    <w:rsid w:val="381F9550"/>
    <w:rsid w:val="3850A21C"/>
    <w:rsid w:val="385112B2"/>
    <w:rsid w:val="38580A63"/>
    <w:rsid w:val="3868AF77"/>
    <w:rsid w:val="38692574"/>
    <w:rsid w:val="38702CB9"/>
    <w:rsid w:val="38851079"/>
    <w:rsid w:val="38B056C7"/>
    <w:rsid w:val="38D1F525"/>
    <w:rsid w:val="38D39699"/>
    <w:rsid w:val="38DBCC51"/>
    <w:rsid w:val="38EA7478"/>
    <w:rsid w:val="38F171DB"/>
    <w:rsid w:val="390227A3"/>
    <w:rsid w:val="39117B3E"/>
    <w:rsid w:val="391846BD"/>
    <w:rsid w:val="391F69CB"/>
    <w:rsid w:val="392DB976"/>
    <w:rsid w:val="3963CCFA"/>
    <w:rsid w:val="3965331C"/>
    <w:rsid w:val="396D5F2A"/>
    <w:rsid w:val="397DEF78"/>
    <w:rsid w:val="3987E2D3"/>
    <w:rsid w:val="398E87F2"/>
    <w:rsid w:val="3990BBE4"/>
    <w:rsid w:val="399177CD"/>
    <w:rsid w:val="39B2082F"/>
    <w:rsid w:val="39BE8BFA"/>
    <w:rsid w:val="39D8B206"/>
    <w:rsid w:val="39E0BE51"/>
    <w:rsid w:val="39EF24DB"/>
    <w:rsid w:val="39F99146"/>
    <w:rsid w:val="3A327139"/>
    <w:rsid w:val="3A333C6D"/>
    <w:rsid w:val="3A3F1F5C"/>
    <w:rsid w:val="3A7F5202"/>
    <w:rsid w:val="3A8AB2B0"/>
    <w:rsid w:val="3A971BC6"/>
    <w:rsid w:val="3AA0991C"/>
    <w:rsid w:val="3AC160D3"/>
    <w:rsid w:val="3AC54602"/>
    <w:rsid w:val="3B341DF6"/>
    <w:rsid w:val="3B36CBB3"/>
    <w:rsid w:val="3B45FAC4"/>
    <w:rsid w:val="3B73F21F"/>
    <w:rsid w:val="3B7AB261"/>
    <w:rsid w:val="3B7CCF30"/>
    <w:rsid w:val="3B7DB205"/>
    <w:rsid w:val="3B8553B3"/>
    <w:rsid w:val="3B85777A"/>
    <w:rsid w:val="3B887A65"/>
    <w:rsid w:val="3B98D977"/>
    <w:rsid w:val="3B99E0CB"/>
    <w:rsid w:val="3BCE28E7"/>
    <w:rsid w:val="3BF29107"/>
    <w:rsid w:val="3C120053"/>
    <w:rsid w:val="3C3377EE"/>
    <w:rsid w:val="3C489595"/>
    <w:rsid w:val="3C63BE4D"/>
    <w:rsid w:val="3C8D587D"/>
    <w:rsid w:val="3CBA283C"/>
    <w:rsid w:val="3CE4C8E1"/>
    <w:rsid w:val="3CE53B01"/>
    <w:rsid w:val="3D060763"/>
    <w:rsid w:val="3D33C394"/>
    <w:rsid w:val="3D495E68"/>
    <w:rsid w:val="3D53660C"/>
    <w:rsid w:val="3D55BDF4"/>
    <w:rsid w:val="3D598158"/>
    <w:rsid w:val="3D985E75"/>
    <w:rsid w:val="3DBC3AD9"/>
    <w:rsid w:val="3DD0420C"/>
    <w:rsid w:val="3DDE10C5"/>
    <w:rsid w:val="3DE2646F"/>
    <w:rsid w:val="3E01B2F9"/>
    <w:rsid w:val="3E1FCB8D"/>
    <w:rsid w:val="3E757E40"/>
    <w:rsid w:val="3E834DBD"/>
    <w:rsid w:val="3E9898E8"/>
    <w:rsid w:val="3E997E2F"/>
    <w:rsid w:val="3EC62074"/>
    <w:rsid w:val="3F1850E4"/>
    <w:rsid w:val="3F1F6908"/>
    <w:rsid w:val="3F326EB4"/>
    <w:rsid w:val="3F5159BC"/>
    <w:rsid w:val="3F64F9A0"/>
    <w:rsid w:val="3F8F7AF0"/>
    <w:rsid w:val="3F966487"/>
    <w:rsid w:val="3FAD09C8"/>
    <w:rsid w:val="3FE8412D"/>
    <w:rsid w:val="3FF21174"/>
    <w:rsid w:val="401639F1"/>
    <w:rsid w:val="40347E20"/>
    <w:rsid w:val="403EA59B"/>
    <w:rsid w:val="4055FAED"/>
    <w:rsid w:val="40A95B82"/>
    <w:rsid w:val="40C726A7"/>
    <w:rsid w:val="40C9ED02"/>
    <w:rsid w:val="40CD52B6"/>
    <w:rsid w:val="40F0E91A"/>
    <w:rsid w:val="4101B5F2"/>
    <w:rsid w:val="410A7B57"/>
    <w:rsid w:val="410AD66A"/>
    <w:rsid w:val="41124C57"/>
    <w:rsid w:val="4161E99D"/>
    <w:rsid w:val="41993F0C"/>
    <w:rsid w:val="41CBAA64"/>
    <w:rsid w:val="41DC6D76"/>
    <w:rsid w:val="41DFC078"/>
    <w:rsid w:val="41FF422F"/>
    <w:rsid w:val="421AAA33"/>
    <w:rsid w:val="42267E0E"/>
    <w:rsid w:val="422B559C"/>
    <w:rsid w:val="42441727"/>
    <w:rsid w:val="424B5980"/>
    <w:rsid w:val="424E776A"/>
    <w:rsid w:val="425C2F42"/>
    <w:rsid w:val="42875127"/>
    <w:rsid w:val="42991632"/>
    <w:rsid w:val="429C1A92"/>
    <w:rsid w:val="42BA8F50"/>
    <w:rsid w:val="42C06B5B"/>
    <w:rsid w:val="42CF06A6"/>
    <w:rsid w:val="42D87415"/>
    <w:rsid w:val="4304F635"/>
    <w:rsid w:val="4305A709"/>
    <w:rsid w:val="430844CF"/>
    <w:rsid w:val="434236DB"/>
    <w:rsid w:val="43667B92"/>
    <w:rsid w:val="436AE2AE"/>
    <w:rsid w:val="4373888F"/>
    <w:rsid w:val="437D8662"/>
    <w:rsid w:val="43861613"/>
    <w:rsid w:val="438AE982"/>
    <w:rsid w:val="439445C1"/>
    <w:rsid w:val="43A2E967"/>
    <w:rsid w:val="43C92A8F"/>
    <w:rsid w:val="43DD1E25"/>
    <w:rsid w:val="440F6EE3"/>
    <w:rsid w:val="44174941"/>
    <w:rsid w:val="4425D8BC"/>
    <w:rsid w:val="444722D6"/>
    <w:rsid w:val="4468765B"/>
    <w:rsid w:val="44811A4F"/>
    <w:rsid w:val="4482BFB8"/>
    <w:rsid w:val="449B13F7"/>
    <w:rsid w:val="44BC8B6D"/>
    <w:rsid w:val="44BD3E16"/>
    <w:rsid w:val="44D5FC8F"/>
    <w:rsid w:val="4511AEA7"/>
    <w:rsid w:val="451B3016"/>
    <w:rsid w:val="45563637"/>
    <w:rsid w:val="4564D311"/>
    <w:rsid w:val="4579597D"/>
    <w:rsid w:val="458186F6"/>
    <w:rsid w:val="458349A3"/>
    <w:rsid w:val="45C0878A"/>
    <w:rsid w:val="45D82C3B"/>
    <w:rsid w:val="46107A5B"/>
    <w:rsid w:val="461DAE0F"/>
    <w:rsid w:val="461F6177"/>
    <w:rsid w:val="463BBC37"/>
    <w:rsid w:val="464CACBC"/>
    <w:rsid w:val="4652985C"/>
    <w:rsid w:val="46651A33"/>
    <w:rsid w:val="4697FB96"/>
    <w:rsid w:val="46B96698"/>
    <w:rsid w:val="46BF0115"/>
    <w:rsid w:val="46E36FD3"/>
    <w:rsid w:val="46F79A40"/>
    <w:rsid w:val="471C84BC"/>
    <w:rsid w:val="4727ECDA"/>
    <w:rsid w:val="472C97BE"/>
    <w:rsid w:val="47744354"/>
    <w:rsid w:val="4779570A"/>
    <w:rsid w:val="477A067D"/>
    <w:rsid w:val="478F0F6E"/>
    <w:rsid w:val="47B20A15"/>
    <w:rsid w:val="47B95684"/>
    <w:rsid w:val="47D928D4"/>
    <w:rsid w:val="47DFF6D1"/>
    <w:rsid w:val="47EBF7B1"/>
    <w:rsid w:val="4806D5AB"/>
    <w:rsid w:val="4811A170"/>
    <w:rsid w:val="481498BD"/>
    <w:rsid w:val="481DFF21"/>
    <w:rsid w:val="482F06AC"/>
    <w:rsid w:val="4830E2D7"/>
    <w:rsid w:val="485693DA"/>
    <w:rsid w:val="486D3EF3"/>
    <w:rsid w:val="487966D5"/>
    <w:rsid w:val="48AB94E0"/>
    <w:rsid w:val="48AD5AEC"/>
    <w:rsid w:val="48AF0A9D"/>
    <w:rsid w:val="48C62559"/>
    <w:rsid w:val="48F96009"/>
    <w:rsid w:val="4957732B"/>
    <w:rsid w:val="496CFCE3"/>
    <w:rsid w:val="497302C2"/>
    <w:rsid w:val="4988B747"/>
    <w:rsid w:val="4993D2CB"/>
    <w:rsid w:val="499D56E8"/>
    <w:rsid w:val="49B12D79"/>
    <w:rsid w:val="49B55C1C"/>
    <w:rsid w:val="49B6A080"/>
    <w:rsid w:val="49C11A0A"/>
    <w:rsid w:val="49C1CDC0"/>
    <w:rsid w:val="4A174280"/>
    <w:rsid w:val="4A2E45AF"/>
    <w:rsid w:val="4A44D89D"/>
    <w:rsid w:val="4A5B5751"/>
    <w:rsid w:val="4AA1B8EA"/>
    <w:rsid w:val="4AB08B95"/>
    <w:rsid w:val="4ABE4A16"/>
    <w:rsid w:val="4AD6DCB4"/>
    <w:rsid w:val="4B083F92"/>
    <w:rsid w:val="4B0F058E"/>
    <w:rsid w:val="4B101659"/>
    <w:rsid w:val="4B191EB4"/>
    <w:rsid w:val="4B39802D"/>
    <w:rsid w:val="4B671C89"/>
    <w:rsid w:val="4B9649E9"/>
    <w:rsid w:val="4B999DCA"/>
    <w:rsid w:val="4B9DDD38"/>
    <w:rsid w:val="4BAAE4E2"/>
    <w:rsid w:val="4BAEDC7D"/>
    <w:rsid w:val="4BBEADF2"/>
    <w:rsid w:val="4BF5FDC4"/>
    <w:rsid w:val="4BFD6347"/>
    <w:rsid w:val="4C0FEF1F"/>
    <w:rsid w:val="4C20400D"/>
    <w:rsid w:val="4C3F9C1F"/>
    <w:rsid w:val="4C45FAF1"/>
    <w:rsid w:val="4C4C6926"/>
    <w:rsid w:val="4C5A61D1"/>
    <w:rsid w:val="4C63ADFB"/>
    <w:rsid w:val="4C6C7E14"/>
    <w:rsid w:val="4C735F5A"/>
    <w:rsid w:val="4C93A843"/>
    <w:rsid w:val="4CA88252"/>
    <w:rsid w:val="4CD7E473"/>
    <w:rsid w:val="4D4117BB"/>
    <w:rsid w:val="4D4742DF"/>
    <w:rsid w:val="4D7E3494"/>
    <w:rsid w:val="4D8AD413"/>
    <w:rsid w:val="4DA7E0FD"/>
    <w:rsid w:val="4DA9CC3B"/>
    <w:rsid w:val="4DBD249A"/>
    <w:rsid w:val="4DFA52E2"/>
    <w:rsid w:val="4E012BD3"/>
    <w:rsid w:val="4E384954"/>
    <w:rsid w:val="4E47B5D3"/>
    <w:rsid w:val="4E5C7D26"/>
    <w:rsid w:val="4E779BC8"/>
    <w:rsid w:val="4E9042A1"/>
    <w:rsid w:val="4EAF3AD3"/>
    <w:rsid w:val="4EAF81EE"/>
    <w:rsid w:val="4EB0C2C4"/>
    <w:rsid w:val="4EBEB3DC"/>
    <w:rsid w:val="4EFC862B"/>
    <w:rsid w:val="4F199D57"/>
    <w:rsid w:val="4F5C8AA4"/>
    <w:rsid w:val="4F93B4A1"/>
    <w:rsid w:val="4F98EB77"/>
    <w:rsid w:val="4FC940B3"/>
    <w:rsid w:val="4FCAC26A"/>
    <w:rsid w:val="500B222B"/>
    <w:rsid w:val="5061B607"/>
    <w:rsid w:val="50810A59"/>
    <w:rsid w:val="5087B151"/>
    <w:rsid w:val="50A5CF63"/>
    <w:rsid w:val="50C46947"/>
    <w:rsid w:val="50ED8A9A"/>
    <w:rsid w:val="5103C30C"/>
    <w:rsid w:val="513C7438"/>
    <w:rsid w:val="5171EAE1"/>
    <w:rsid w:val="5176E922"/>
    <w:rsid w:val="51A7E036"/>
    <w:rsid w:val="51AAAD2C"/>
    <w:rsid w:val="51ADB6C8"/>
    <w:rsid w:val="51B3A467"/>
    <w:rsid w:val="51CA4CCD"/>
    <w:rsid w:val="51E3E88F"/>
    <w:rsid w:val="51E72CB8"/>
    <w:rsid w:val="51F8D058"/>
    <w:rsid w:val="51FED224"/>
    <w:rsid w:val="52025A16"/>
    <w:rsid w:val="5223DBF4"/>
    <w:rsid w:val="525C089A"/>
    <w:rsid w:val="5281866A"/>
    <w:rsid w:val="528384F4"/>
    <w:rsid w:val="52A8FF53"/>
    <w:rsid w:val="52EB19E3"/>
    <w:rsid w:val="53291457"/>
    <w:rsid w:val="533DAEBB"/>
    <w:rsid w:val="5345D16A"/>
    <w:rsid w:val="5348F9C9"/>
    <w:rsid w:val="536ADA56"/>
    <w:rsid w:val="53888DA9"/>
    <w:rsid w:val="538C690C"/>
    <w:rsid w:val="538E7FCA"/>
    <w:rsid w:val="539E80ED"/>
    <w:rsid w:val="53A0C1A7"/>
    <w:rsid w:val="53E550C7"/>
    <w:rsid w:val="53E9C800"/>
    <w:rsid w:val="54015041"/>
    <w:rsid w:val="54099D7D"/>
    <w:rsid w:val="5419D68E"/>
    <w:rsid w:val="54424DDC"/>
    <w:rsid w:val="5442DF1E"/>
    <w:rsid w:val="5447CF13"/>
    <w:rsid w:val="54730F61"/>
    <w:rsid w:val="54860EB2"/>
    <w:rsid w:val="5499B378"/>
    <w:rsid w:val="54AB2467"/>
    <w:rsid w:val="54C26E77"/>
    <w:rsid w:val="54E1561E"/>
    <w:rsid w:val="5502B2EC"/>
    <w:rsid w:val="551FDA91"/>
    <w:rsid w:val="5547537D"/>
    <w:rsid w:val="555052E0"/>
    <w:rsid w:val="557051A9"/>
    <w:rsid w:val="5570A5C9"/>
    <w:rsid w:val="557F32F7"/>
    <w:rsid w:val="55854E06"/>
    <w:rsid w:val="55878478"/>
    <w:rsid w:val="55A68783"/>
    <w:rsid w:val="55AF2180"/>
    <w:rsid w:val="55B82E84"/>
    <w:rsid w:val="56245771"/>
    <w:rsid w:val="562C619C"/>
    <w:rsid w:val="563016F6"/>
    <w:rsid w:val="563F6627"/>
    <w:rsid w:val="564BBFEA"/>
    <w:rsid w:val="566EF907"/>
    <w:rsid w:val="56961C11"/>
    <w:rsid w:val="56C5A3DE"/>
    <w:rsid w:val="56CD74B7"/>
    <w:rsid w:val="56FBF6A8"/>
    <w:rsid w:val="572F3DD1"/>
    <w:rsid w:val="57308ED2"/>
    <w:rsid w:val="5738A8D6"/>
    <w:rsid w:val="573CC8CD"/>
    <w:rsid w:val="573D9E9A"/>
    <w:rsid w:val="576C02E4"/>
    <w:rsid w:val="5771CCCB"/>
    <w:rsid w:val="5795B779"/>
    <w:rsid w:val="579A9D01"/>
    <w:rsid w:val="57A453B3"/>
    <w:rsid w:val="57A9DD4C"/>
    <w:rsid w:val="57B0D036"/>
    <w:rsid w:val="57B96C58"/>
    <w:rsid w:val="57C35340"/>
    <w:rsid w:val="57E0C7DA"/>
    <w:rsid w:val="57E4AB1D"/>
    <w:rsid w:val="5816E76C"/>
    <w:rsid w:val="5848B750"/>
    <w:rsid w:val="585FDE38"/>
    <w:rsid w:val="5880C6F2"/>
    <w:rsid w:val="58CE4EBF"/>
    <w:rsid w:val="58D90871"/>
    <w:rsid w:val="58E4A787"/>
    <w:rsid w:val="58E90E38"/>
    <w:rsid w:val="58F7B3B8"/>
    <w:rsid w:val="5903D0F5"/>
    <w:rsid w:val="59240C93"/>
    <w:rsid w:val="59540ECD"/>
    <w:rsid w:val="5972DADA"/>
    <w:rsid w:val="597F28B4"/>
    <w:rsid w:val="598F92C4"/>
    <w:rsid w:val="59A6265E"/>
    <w:rsid w:val="59AC6F80"/>
    <w:rsid w:val="59C271EB"/>
    <w:rsid w:val="59D4BC9F"/>
    <w:rsid w:val="59E42F8E"/>
    <w:rsid w:val="59EC95AA"/>
    <w:rsid w:val="59ED2039"/>
    <w:rsid w:val="59F457C0"/>
    <w:rsid w:val="5A091708"/>
    <w:rsid w:val="5A13B2BE"/>
    <w:rsid w:val="5A157CAB"/>
    <w:rsid w:val="5A4E1494"/>
    <w:rsid w:val="5A5443CE"/>
    <w:rsid w:val="5A55DD4F"/>
    <w:rsid w:val="5A6AECCF"/>
    <w:rsid w:val="5A7B366D"/>
    <w:rsid w:val="5A92018C"/>
    <w:rsid w:val="5A9CF92B"/>
    <w:rsid w:val="5AA2CBA5"/>
    <w:rsid w:val="5AA5D767"/>
    <w:rsid w:val="5AD57F6A"/>
    <w:rsid w:val="5B1EDCAB"/>
    <w:rsid w:val="5B493898"/>
    <w:rsid w:val="5B76DC92"/>
    <w:rsid w:val="5B8B8F8D"/>
    <w:rsid w:val="5B9B6D59"/>
    <w:rsid w:val="5BE8399E"/>
    <w:rsid w:val="5BF82BBD"/>
    <w:rsid w:val="5BFBD6BF"/>
    <w:rsid w:val="5C28388A"/>
    <w:rsid w:val="5C6662D7"/>
    <w:rsid w:val="5C66AE46"/>
    <w:rsid w:val="5C6FE612"/>
    <w:rsid w:val="5C9AC24D"/>
    <w:rsid w:val="5CB7EF7E"/>
    <w:rsid w:val="5CF2BF6C"/>
    <w:rsid w:val="5D3C45BB"/>
    <w:rsid w:val="5D4AD797"/>
    <w:rsid w:val="5D6F26D0"/>
    <w:rsid w:val="5D77AB7D"/>
    <w:rsid w:val="5DB9DB37"/>
    <w:rsid w:val="5DC1112E"/>
    <w:rsid w:val="5DE33A56"/>
    <w:rsid w:val="5DE8CCCC"/>
    <w:rsid w:val="5E06F417"/>
    <w:rsid w:val="5E27FE00"/>
    <w:rsid w:val="5E44BEE6"/>
    <w:rsid w:val="5E81E01E"/>
    <w:rsid w:val="5EA57E9F"/>
    <w:rsid w:val="5EA662F7"/>
    <w:rsid w:val="5EA85E64"/>
    <w:rsid w:val="5EE4E8FF"/>
    <w:rsid w:val="5EEF8284"/>
    <w:rsid w:val="5F090BA8"/>
    <w:rsid w:val="5F1B6E44"/>
    <w:rsid w:val="5F3CB582"/>
    <w:rsid w:val="5F5147E9"/>
    <w:rsid w:val="5F565C38"/>
    <w:rsid w:val="5F677ECF"/>
    <w:rsid w:val="5F77E72C"/>
    <w:rsid w:val="5F8E3B34"/>
    <w:rsid w:val="5F975946"/>
    <w:rsid w:val="5FD17942"/>
    <w:rsid w:val="5FE4C535"/>
    <w:rsid w:val="5FEF0943"/>
    <w:rsid w:val="6001BEF4"/>
    <w:rsid w:val="600DA778"/>
    <w:rsid w:val="6032C0A6"/>
    <w:rsid w:val="6063EF7F"/>
    <w:rsid w:val="606AD2DC"/>
    <w:rsid w:val="606D5427"/>
    <w:rsid w:val="6072CAE6"/>
    <w:rsid w:val="6075E550"/>
    <w:rsid w:val="60810321"/>
    <w:rsid w:val="6091A3FA"/>
    <w:rsid w:val="6096D864"/>
    <w:rsid w:val="60C1A8CD"/>
    <w:rsid w:val="60FE3E26"/>
    <w:rsid w:val="610102D2"/>
    <w:rsid w:val="610A729B"/>
    <w:rsid w:val="612227C5"/>
    <w:rsid w:val="617393B3"/>
    <w:rsid w:val="618D7FEB"/>
    <w:rsid w:val="6197C049"/>
    <w:rsid w:val="61B855C9"/>
    <w:rsid w:val="61C2AB15"/>
    <w:rsid w:val="61D68BCA"/>
    <w:rsid w:val="61DF0E1E"/>
    <w:rsid w:val="61F51346"/>
    <w:rsid w:val="621EBC8C"/>
    <w:rsid w:val="62249658"/>
    <w:rsid w:val="625D3DEF"/>
    <w:rsid w:val="627E186D"/>
    <w:rsid w:val="6283F2FF"/>
    <w:rsid w:val="62FA7A2A"/>
    <w:rsid w:val="63262057"/>
    <w:rsid w:val="633B1499"/>
    <w:rsid w:val="633FE38D"/>
    <w:rsid w:val="63405575"/>
    <w:rsid w:val="63415E63"/>
    <w:rsid w:val="634749B4"/>
    <w:rsid w:val="6386772C"/>
    <w:rsid w:val="638AC9BA"/>
    <w:rsid w:val="63CDFE8E"/>
    <w:rsid w:val="6409057C"/>
    <w:rsid w:val="6419A0F2"/>
    <w:rsid w:val="643C4B2B"/>
    <w:rsid w:val="64529ECA"/>
    <w:rsid w:val="64906DE5"/>
    <w:rsid w:val="64A3F4AD"/>
    <w:rsid w:val="64B18C63"/>
    <w:rsid w:val="64C0D839"/>
    <w:rsid w:val="64FE503D"/>
    <w:rsid w:val="65031736"/>
    <w:rsid w:val="65384877"/>
    <w:rsid w:val="6548892F"/>
    <w:rsid w:val="656EDC86"/>
    <w:rsid w:val="6572A6B3"/>
    <w:rsid w:val="6587B175"/>
    <w:rsid w:val="658D1FA2"/>
    <w:rsid w:val="65AA5AA1"/>
    <w:rsid w:val="65B65470"/>
    <w:rsid w:val="65F64565"/>
    <w:rsid w:val="6620AD50"/>
    <w:rsid w:val="662AF23C"/>
    <w:rsid w:val="663396FD"/>
    <w:rsid w:val="66362339"/>
    <w:rsid w:val="66406BCE"/>
    <w:rsid w:val="66408AE3"/>
    <w:rsid w:val="664D1A76"/>
    <w:rsid w:val="665A5B7A"/>
    <w:rsid w:val="666D1762"/>
    <w:rsid w:val="66954A9D"/>
    <w:rsid w:val="6696B4F8"/>
    <w:rsid w:val="66BED4F6"/>
    <w:rsid w:val="66E7343C"/>
    <w:rsid w:val="67000C61"/>
    <w:rsid w:val="671E4907"/>
    <w:rsid w:val="674A322F"/>
    <w:rsid w:val="675AB298"/>
    <w:rsid w:val="6782E3E7"/>
    <w:rsid w:val="67879323"/>
    <w:rsid w:val="678CD464"/>
    <w:rsid w:val="67F80835"/>
    <w:rsid w:val="682B1F7E"/>
    <w:rsid w:val="6853D9ED"/>
    <w:rsid w:val="686AD34D"/>
    <w:rsid w:val="687D27B6"/>
    <w:rsid w:val="688648B4"/>
    <w:rsid w:val="6886A887"/>
    <w:rsid w:val="6895E7C4"/>
    <w:rsid w:val="68ABB2BE"/>
    <w:rsid w:val="68C7A8DE"/>
    <w:rsid w:val="68E035C8"/>
    <w:rsid w:val="68EB87C9"/>
    <w:rsid w:val="68EC8D1F"/>
    <w:rsid w:val="68ED270C"/>
    <w:rsid w:val="690E000E"/>
    <w:rsid w:val="690FF1D2"/>
    <w:rsid w:val="6931F1CE"/>
    <w:rsid w:val="69323F22"/>
    <w:rsid w:val="693FC090"/>
    <w:rsid w:val="695691B3"/>
    <w:rsid w:val="697B7175"/>
    <w:rsid w:val="698DBA7C"/>
    <w:rsid w:val="69A4EB5B"/>
    <w:rsid w:val="69CFA21B"/>
    <w:rsid w:val="69D4BF13"/>
    <w:rsid w:val="69F9BD41"/>
    <w:rsid w:val="69FFC6C8"/>
    <w:rsid w:val="6A4EB3D2"/>
    <w:rsid w:val="6A61F1D3"/>
    <w:rsid w:val="6A79BA90"/>
    <w:rsid w:val="6AA1471B"/>
    <w:rsid w:val="6AAAE3BB"/>
    <w:rsid w:val="6AC21156"/>
    <w:rsid w:val="6AC59280"/>
    <w:rsid w:val="6ADE777D"/>
    <w:rsid w:val="6AE18C99"/>
    <w:rsid w:val="6AF0E2B3"/>
    <w:rsid w:val="6AF458ED"/>
    <w:rsid w:val="6AFBD880"/>
    <w:rsid w:val="6B0F4A1A"/>
    <w:rsid w:val="6B0FC33B"/>
    <w:rsid w:val="6B160948"/>
    <w:rsid w:val="6B1C5305"/>
    <w:rsid w:val="6B353C18"/>
    <w:rsid w:val="6B4DC680"/>
    <w:rsid w:val="6B6C17BC"/>
    <w:rsid w:val="6B6FAC31"/>
    <w:rsid w:val="6B756EA7"/>
    <w:rsid w:val="6BE6E780"/>
    <w:rsid w:val="6BF6BCD7"/>
    <w:rsid w:val="6C385D04"/>
    <w:rsid w:val="6C41EF64"/>
    <w:rsid w:val="6C4EA0DA"/>
    <w:rsid w:val="6C60AB2A"/>
    <w:rsid w:val="6C649A06"/>
    <w:rsid w:val="6C6CFBC6"/>
    <w:rsid w:val="6C77182C"/>
    <w:rsid w:val="6C787B01"/>
    <w:rsid w:val="6C915D3D"/>
    <w:rsid w:val="6C9344D0"/>
    <w:rsid w:val="6CAF68D9"/>
    <w:rsid w:val="6CCD9EAC"/>
    <w:rsid w:val="6CE43C14"/>
    <w:rsid w:val="6D053E09"/>
    <w:rsid w:val="6D22C321"/>
    <w:rsid w:val="6D3B8D76"/>
    <w:rsid w:val="6D51A63F"/>
    <w:rsid w:val="6D62245B"/>
    <w:rsid w:val="6D7D653C"/>
    <w:rsid w:val="6D9DC417"/>
    <w:rsid w:val="6DB65E1E"/>
    <w:rsid w:val="6DE00CBC"/>
    <w:rsid w:val="6DE63EED"/>
    <w:rsid w:val="6DF60928"/>
    <w:rsid w:val="6E34D647"/>
    <w:rsid w:val="6E371D21"/>
    <w:rsid w:val="6E42815E"/>
    <w:rsid w:val="6E455EF7"/>
    <w:rsid w:val="6E494E8A"/>
    <w:rsid w:val="6E53A78B"/>
    <w:rsid w:val="6E5709A9"/>
    <w:rsid w:val="6E58BDA6"/>
    <w:rsid w:val="6E684FBD"/>
    <w:rsid w:val="6E7AFAE5"/>
    <w:rsid w:val="6E96D3F7"/>
    <w:rsid w:val="6EA2A5A1"/>
    <w:rsid w:val="6EA51B9C"/>
    <w:rsid w:val="6EAD96FF"/>
    <w:rsid w:val="6EC2F1E8"/>
    <w:rsid w:val="6EFA9E63"/>
    <w:rsid w:val="6F0B8FEE"/>
    <w:rsid w:val="6F159F3A"/>
    <w:rsid w:val="6F15E40A"/>
    <w:rsid w:val="6F37666A"/>
    <w:rsid w:val="6F56D8F9"/>
    <w:rsid w:val="6F588854"/>
    <w:rsid w:val="6F64D321"/>
    <w:rsid w:val="6F7A759E"/>
    <w:rsid w:val="6F81393D"/>
    <w:rsid w:val="6F972EA6"/>
    <w:rsid w:val="6FADB5CB"/>
    <w:rsid w:val="6FC3E4F9"/>
    <w:rsid w:val="6FEF4496"/>
    <w:rsid w:val="6FFABB62"/>
    <w:rsid w:val="700ED343"/>
    <w:rsid w:val="702E4DB4"/>
    <w:rsid w:val="7034D0B3"/>
    <w:rsid w:val="703D0EBA"/>
    <w:rsid w:val="70481F9C"/>
    <w:rsid w:val="7059D809"/>
    <w:rsid w:val="70A3076C"/>
    <w:rsid w:val="70C313C1"/>
    <w:rsid w:val="7123E97B"/>
    <w:rsid w:val="71293B05"/>
    <w:rsid w:val="714B830F"/>
    <w:rsid w:val="7156EEAB"/>
    <w:rsid w:val="7185B412"/>
    <w:rsid w:val="7189BF6D"/>
    <w:rsid w:val="719350B2"/>
    <w:rsid w:val="719AE6A5"/>
    <w:rsid w:val="719F9675"/>
    <w:rsid w:val="71A5D222"/>
    <w:rsid w:val="71A90982"/>
    <w:rsid w:val="721B4823"/>
    <w:rsid w:val="721B6AD8"/>
    <w:rsid w:val="721E814B"/>
    <w:rsid w:val="726633A1"/>
    <w:rsid w:val="72AEF49E"/>
    <w:rsid w:val="72B038AB"/>
    <w:rsid w:val="72C27328"/>
    <w:rsid w:val="72CC3FC2"/>
    <w:rsid w:val="72D86A9F"/>
    <w:rsid w:val="72E405F8"/>
    <w:rsid w:val="72EB74C0"/>
    <w:rsid w:val="72F32E52"/>
    <w:rsid w:val="733F0926"/>
    <w:rsid w:val="7357DB1A"/>
    <w:rsid w:val="7371CCC5"/>
    <w:rsid w:val="7371E628"/>
    <w:rsid w:val="73790DDC"/>
    <w:rsid w:val="738A4A8A"/>
    <w:rsid w:val="739FEC9C"/>
    <w:rsid w:val="73C5D1CE"/>
    <w:rsid w:val="73D898BC"/>
    <w:rsid w:val="73DD4391"/>
    <w:rsid w:val="741BECCF"/>
    <w:rsid w:val="7443DEF8"/>
    <w:rsid w:val="7459B439"/>
    <w:rsid w:val="74631753"/>
    <w:rsid w:val="74A8FDFB"/>
    <w:rsid w:val="74B0B6A5"/>
    <w:rsid w:val="74BEACDA"/>
    <w:rsid w:val="74D0409D"/>
    <w:rsid w:val="74D05A4E"/>
    <w:rsid w:val="74E616AA"/>
    <w:rsid w:val="75103597"/>
    <w:rsid w:val="751B1A91"/>
    <w:rsid w:val="7523FEA9"/>
    <w:rsid w:val="7528D6A2"/>
    <w:rsid w:val="753B631B"/>
    <w:rsid w:val="753ED037"/>
    <w:rsid w:val="75533B85"/>
    <w:rsid w:val="75612492"/>
    <w:rsid w:val="75698F44"/>
    <w:rsid w:val="7574A76D"/>
    <w:rsid w:val="75A66561"/>
    <w:rsid w:val="75B49F41"/>
    <w:rsid w:val="75CD3E54"/>
    <w:rsid w:val="75DDD623"/>
    <w:rsid w:val="75F0D078"/>
    <w:rsid w:val="7616C7A2"/>
    <w:rsid w:val="761D9B25"/>
    <w:rsid w:val="76235EF6"/>
    <w:rsid w:val="7625A123"/>
    <w:rsid w:val="76399794"/>
    <w:rsid w:val="766A10B1"/>
    <w:rsid w:val="7688A6C7"/>
    <w:rsid w:val="76CB9E15"/>
    <w:rsid w:val="76D16D07"/>
    <w:rsid w:val="76D4A70D"/>
    <w:rsid w:val="76DF2EBA"/>
    <w:rsid w:val="76E3ED6F"/>
    <w:rsid w:val="77629D69"/>
    <w:rsid w:val="77AEA2F0"/>
    <w:rsid w:val="77B57B4C"/>
    <w:rsid w:val="77B63E5F"/>
    <w:rsid w:val="77BABBA1"/>
    <w:rsid w:val="77BDB7BB"/>
    <w:rsid w:val="77D67016"/>
    <w:rsid w:val="77DC8635"/>
    <w:rsid w:val="782C2EA8"/>
    <w:rsid w:val="7849CEB7"/>
    <w:rsid w:val="78540BCF"/>
    <w:rsid w:val="7866594A"/>
    <w:rsid w:val="787A9333"/>
    <w:rsid w:val="789F1E18"/>
    <w:rsid w:val="78BDCD01"/>
    <w:rsid w:val="78CACA77"/>
    <w:rsid w:val="78DBA733"/>
    <w:rsid w:val="78FE9448"/>
    <w:rsid w:val="7914BB3A"/>
    <w:rsid w:val="791A1834"/>
    <w:rsid w:val="79328611"/>
    <w:rsid w:val="7940C5B2"/>
    <w:rsid w:val="795FA13C"/>
    <w:rsid w:val="797BAF39"/>
    <w:rsid w:val="797EF6F2"/>
    <w:rsid w:val="7987A79D"/>
    <w:rsid w:val="798EEB3A"/>
    <w:rsid w:val="799251D9"/>
    <w:rsid w:val="79B23FCE"/>
    <w:rsid w:val="79E4B1B3"/>
    <w:rsid w:val="79FE1A78"/>
    <w:rsid w:val="7A02FF87"/>
    <w:rsid w:val="7A5FD725"/>
    <w:rsid w:val="7AA5C435"/>
    <w:rsid w:val="7AB0685A"/>
    <w:rsid w:val="7B05027B"/>
    <w:rsid w:val="7B066F7E"/>
    <w:rsid w:val="7B149ED8"/>
    <w:rsid w:val="7B2D9E57"/>
    <w:rsid w:val="7B2FC0E1"/>
    <w:rsid w:val="7B37BC93"/>
    <w:rsid w:val="7B408DDA"/>
    <w:rsid w:val="7B478B5D"/>
    <w:rsid w:val="7B58BC0C"/>
    <w:rsid w:val="7B688D3B"/>
    <w:rsid w:val="7B81F152"/>
    <w:rsid w:val="7B889760"/>
    <w:rsid w:val="7BA215F5"/>
    <w:rsid w:val="7BA3E63B"/>
    <w:rsid w:val="7BE17922"/>
    <w:rsid w:val="7BE27494"/>
    <w:rsid w:val="7BE7A9AB"/>
    <w:rsid w:val="7BF41867"/>
    <w:rsid w:val="7C088A0B"/>
    <w:rsid w:val="7C26BDD7"/>
    <w:rsid w:val="7C3EF97F"/>
    <w:rsid w:val="7C40AB64"/>
    <w:rsid w:val="7C727BA9"/>
    <w:rsid w:val="7C8764B6"/>
    <w:rsid w:val="7CA61D6C"/>
    <w:rsid w:val="7CA84AE6"/>
    <w:rsid w:val="7CB3E88E"/>
    <w:rsid w:val="7CB6B8D3"/>
    <w:rsid w:val="7CEB428D"/>
    <w:rsid w:val="7CEB89F8"/>
    <w:rsid w:val="7D07AF37"/>
    <w:rsid w:val="7D1A0C70"/>
    <w:rsid w:val="7D1E0CE7"/>
    <w:rsid w:val="7D46FE61"/>
    <w:rsid w:val="7D64B1E9"/>
    <w:rsid w:val="7D96C821"/>
    <w:rsid w:val="7D9E148D"/>
    <w:rsid w:val="7DC0772A"/>
    <w:rsid w:val="7DC3B80D"/>
    <w:rsid w:val="7E1D902F"/>
    <w:rsid w:val="7E1DC5FA"/>
    <w:rsid w:val="7E2A6362"/>
    <w:rsid w:val="7E74DFF2"/>
    <w:rsid w:val="7E752DAB"/>
    <w:rsid w:val="7E86E5C0"/>
    <w:rsid w:val="7EA63683"/>
    <w:rsid w:val="7EAC6E6F"/>
    <w:rsid w:val="7ED037E0"/>
    <w:rsid w:val="7EE51581"/>
    <w:rsid w:val="7EFB6AB4"/>
    <w:rsid w:val="7EFE84F3"/>
    <w:rsid w:val="7F0CCD5F"/>
    <w:rsid w:val="7F492BA4"/>
    <w:rsid w:val="7F50F3E3"/>
    <w:rsid w:val="7F99C6F6"/>
    <w:rsid w:val="7FA71028"/>
    <w:rsid w:val="7FB172FC"/>
    <w:rsid w:val="7FE6D957"/>
    <w:rsid w:val="7FEECF0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5E22F1"/>
  <w15:docId w15:val="{8F457F07-7986-44C4-BA52-6390FC507C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3" w:semiHidden="1" w:unhideWhenUsed="1" w:qFormat="1"/>
    <w:lsdException w:name="heading 3" w:uiPriority="3" w:semiHidden="1" w:unhideWhenUsed="1" w:qFormat="1"/>
    <w:lsdException w:name="heading 4" w:uiPriority="3" w:semiHidden="1" w:unhideWhenUsed="1" w:qFormat="1"/>
    <w:lsdException w:name="heading 5" w:uiPriority="3"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qFormat="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E367F"/>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hAnsiTheme="majorHAnsi" w:eastAsiaTheme="majorEastAsia"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hAnsiTheme="majorHAnsi" w:eastAsiaTheme="majorEastAsia"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hAnsiTheme="majorHAnsi" w:eastAsiaTheme="majorEastAsia"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hAnsiTheme="majorHAnsi" w:eastAsiaTheme="majorEastAsia"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hAnsiTheme="majorHAnsi" w:eastAsiaTheme="majorEastAsia"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hAnsiTheme="majorHAnsi" w:eastAsiaTheme="majorEastAsia"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hAnsiTheme="majorHAnsi" w:eastAsiaTheme="majorEastAsia"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hAnsiTheme="majorHAnsi" w:eastAsiaTheme="majorEastAsia"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hAnsiTheme="majorHAnsi" w:eastAsiaTheme="majorEastAsia" w:cstheme="majorBidi"/>
      <w:i/>
      <w:iCs/>
      <w:color w:val="272727" w:themeColor="text1" w:themeTint="D8"/>
      <w:sz w:val="22"/>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tulodeseccin" w:customStyle="1">
    <w:name w:val="Título de sección"/>
    <w:basedOn w:val="Normal"/>
    <w:uiPriority w:val="2"/>
    <w:qFormat/>
    <w:pPr>
      <w:pageBreakBefore/>
      <w:ind w:firstLine="0"/>
      <w:jc w:val="center"/>
      <w:outlineLvl w:val="0"/>
    </w:pPr>
    <w:rPr>
      <w:rFonts w:asciiTheme="majorHAnsi" w:hAnsiTheme="majorHAnsi" w:eastAsiaTheme="majorEastAsia" w:cstheme="majorBidi"/>
    </w:rPr>
  </w:style>
  <w:style w:type="paragraph" w:styleId="Header">
    <w:name w:val="header"/>
    <w:basedOn w:val="Normal"/>
    <w:link w:val="HeaderChar"/>
    <w:uiPriority w:val="99"/>
    <w:unhideWhenUsed/>
    <w:qFormat/>
    <w:pPr>
      <w:spacing w:line="240" w:lineRule="auto"/>
      <w:ind w:firstLine="0"/>
    </w:pPr>
  </w:style>
  <w:style w:type="character" w:styleId="HeaderChar" w:customStyle="1">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styleId="Heading1Char" w:customStyle="1">
    <w:name w:val="Heading 1 Char"/>
    <w:basedOn w:val="DefaultParagraphFont"/>
    <w:link w:val="Heading1"/>
    <w:uiPriority w:val="9"/>
    <w:rPr>
      <w:rFonts w:asciiTheme="majorHAnsi" w:hAnsiTheme="majorHAnsi" w:eastAsiaTheme="majorEastAsia" w:cstheme="majorBidi"/>
      <w:b/>
      <w:bCs/>
      <w:kern w:val="24"/>
    </w:rPr>
  </w:style>
  <w:style w:type="character" w:styleId="Heading2Char" w:customStyle="1">
    <w:name w:val="Heading 2 Char"/>
    <w:basedOn w:val="DefaultParagraphFont"/>
    <w:link w:val="Heading2"/>
    <w:uiPriority w:val="4"/>
    <w:rPr>
      <w:rFonts w:asciiTheme="majorHAnsi" w:hAnsiTheme="majorHAnsi" w:eastAsiaTheme="majorEastAsia" w:cstheme="majorBidi"/>
      <w:b/>
      <w:bCs/>
      <w:kern w:val="24"/>
    </w:rPr>
  </w:style>
  <w:style w:type="paragraph" w:styleId="Title">
    <w:name w:val="Title"/>
    <w:basedOn w:val="Normal"/>
    <w:link w:val="TitleChar"/>
    <w:qFormat/>
    <w:pPr>
      <w:spacing w:before="2400"/>
      <w:ind w:firstLine="0"/>
      <w:contextualSpacing/>
      <w:jc w:val="center"/>
    </w:pPr>
    <w:rPr>
      <w:rFonts w:asciiTheme="majorHAnsi" w:hAnsiTheme="majorHAnsi" w:eastAsiaTheme="majorEastAsia" w:cstheme="majorBidi"/>
    </w:rPr>
  </w:style>
  <w:style w:type="character" w:styleId="TitleChar" w:customStyle="1">
    <w:name w:val="Title Char"/>
    <w:basedOn w:val="DefaultParagraphFont"/>
    <w:link w:val="Title"/>
    <w:rsid w:val="008C5323"/>
    <w:rPr>
      <w:rFonts w:asciiTheme="majorHAnsi" w:hAnsiTheme="majorHAnsi" w:eastAsiaTheme="majorEastAsia" w:cstheme="majorBidi"/>
      <w:kern w:val="24"/>
    </w:rPr>
  </w:style>
  <w:style w:type="character" w:styleId="Emphasis">
    <w:name w:val="Emphasis"/>
    <w:basedOn w:val="DefaultParagraphFont"/>
    <w:uiPriority w:val="4"/>
    <w:unhideWhenUsed/>
    <w:qFormat/>
    <w:rPr>
      <w:i/>
      <w:iCs/>
    </w:rPr>
  </w:style>
  <w:style w:type="character" w:styleId="Heading3Char" w:customStyle="1">
    <w:name w:val="Heading 3 Char"/>
    <w:basedOn w:val="DefaultParagraphFont"/>
    <w:link w:val="Heading3"/>
    <w:uiPriority w:val="4"/>
    <w:rsid w:val="00C31D30"/>
    <w:rPr>
      <w:rFonts w:asciiTheme="majorHAnsi" w:hAnsiTheme="majorHAnsi" w:eastAsiaTheme="majorEastAsia" w:cstheme="majorBidi"/>
      <w:b/>
      <w:bCs/>
      <w:kern w:val="24"/>
    </w:rPr>
  </w:style>
  <w:style w:type="character" w:styleId="Heading4Char" w:customStyle="1">
    <w:name w:val="Heading 4 Char"/>
    <w:basedOn w:val="DefaultParagraphFont"/>
    <w:link w:val="Heading4"/>
    <w:uiPriority w:val="4"/>
    <w:rsid w:val="00C31D30"/>
    <w:rPr>
      <w:rFonts w:asciiTheme="majorHAnsi" w:hAnsiTheme="majorHAnsi" w:eastAsiaTheme="majorEastAsia" w:cstheme="majorBidi"/>
      <w:b/>
      <w:bCs/>
      <w:i/>
      <w:iCs/>
      <w:kern w:val="24"/>
    </w:rPr>
  </w:style>
  <w:style w:type="character" w:styleId="Heading5Char" w:customStyle="1">
    <w:name w:val="Heading 5 Char"/>
    <w:basedOn w:val="DefaultParagraphFont"/>
    <w:link w:val="Heading5"/>
    <w:uiPriority w:val="4"/>
    <w:rsid w:val="00C31D30"/>
    <w:rPr>
      <w:rFonts w:asciiTheme="majorHAnsi" w:hAnsiTheme="majorHAnsi" w:eastAsiaTheme="majorEastAsia"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styleId="BalloonTextChar" w:customStyle="1">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color="595959" w:themeColor="text1" w:themeTint="A6" w:sz="2" w:space="10" w:shadow="1"/>
        <w:left w:val="single" w:color="595959" w:themeColor="text1" w:themeTint="A6" w:sz="2" w:space="10" w:shadow="1"/>
        <w:bottom w:val="single" w:color="595959" w:themeColor="text1" w:themeTint="A6" w:sz="2" w:space="10" w:shadow="1"/>
        <w:right w:val="single" w:color="595959" w:themeColor="text1" w:themeTint="A6" w:sz="2" w:space="10"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styleId="BodyTextChar" w:customStyle="1">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styleId="BodyText2Char" w:customStyle="1">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styleId="BodyText3Char" w:customStyle="1">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styleId="BodyTextFirstIndentChar" w:customStyle="1">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styleId="BodyTextIndentChar" w:customStyle="1">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styleId="BodyTextFirstIndent2Char" w:customStyle="1">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styleId="BodyTextIndent2Char" w:customStyle="1">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styleId="BodyTextIndent3Char" w:customStyle="1">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styleId="ClosingChar" w:customStyle="1">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styleId="CommentTextChar" w:customStyle="1">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styleId="CommentSubjectChar" w:customStyle="1">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styleId="DateChar" w:customStyle="1">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styleId="DocumentMapChar" w:customStyle="1">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styleId="E-mailSignatureChar" w:customStyle="1">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styleId="FootnoteTextChar" w:customStyle="1">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Space="180" w:wrap="auto" w:hAnchor="page" w:xAlign="center" w:yAlign="bottom" w:hRule="exact"/>
      <w:spacing w:line="240" w:lineRule="auto"/>
      <w:ind w:left="2880" w:firstLine="0"/>
    </w:pPr>
    <w:rPr>
      <w:rFonts w:asciiTheme="majorHAnsi" w:hAnsiTheme="majorHAnsi" w:eastAsiaTheme="majorEastAsia"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hAnsiTheme="majorHAnsi" w:eastAsiaTheme="majorEastAsia"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styleId="FooterChar" w:customStyle="1">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
    <w:name w:val="Grid Table Light"/>
    <w:basedOn w:val="TableNormal"/>
    <w:uiPriority w:val="40"/>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6Char" w:customStyle="1">
    <w:name w:val="Heading 6 Char"/>
    <w:basedOn w:val="DefaultParagraphFont"/>
    <w:link w:val="Heading6"/>
    <w:uiPriority w:val="9"/>
    <w:semiHidden/>
    <w:rPr>
      <w:rFonts w:asciiTheme="majorHAnsi" w:hAnsiTheme="majorHAnsi" w:eastAsiaTheme="majorEastAsia" w:cstheme="majorBidi"/>
      <w:color w:val="6E6E6E" w:themeColor="accent1" w:themeShade="7F"/>
      <w:kern w:val="24"/>
    </w:rPr>
  </w:style>
  <w:style w:type="character" w:styleId="Heading7Char" w:customStyle="1">
    <w:name w:val="Heading 7 Char"/>
    <w:basedOn w:val="DefaultParagraphFont"/>
    <w:link w:val="Heading7"/>
    <w:uiPriority w:val="9"/>
    <w:semiHidden/>
    <w:rPr>
      <w:rFonts w:asciiTheme="majorHAnsi" w:hAnsiTheme="majorHAnsi" w:eastAsiaTheme="majorEastAsia" w:cstheme="majorBidi"/>
      <w:i/>
      <w:iCs/>
      <w:color w:val="6E6E6E" w:themeColor="accent1" w:themeShade="7F"/>
      <w:kern w:val="24"/>
    </w:rPr>
  </w:style>
  <w:style w:type="character" w:styleId="Heading8Char" w:customStyle="1">
    <w:name w:val="Heading 8 Char"/>
    <w:basedOn w:val="DefaultParagraphFont"/>
    <w:link w:val="Heading8"/>
    <w:uiPriority w:val="9"/>
    <w:semiHidden/>
    <w:rsid w:val="00FF2002"/>
    <w:rPr>
      <w:rFonts w:asciiTheme="majorHAnsi" w:hAnsiTheme="majorHAnsi" w:eastAsiaTheme="majorEastAsia" w:cstheme="majorBidi"/>
      <w:color w:val="272727" w:themeColor="text1" w:themeTint="D8"/>
      <w:kern w:val="24"/>
      <w:sz w:val="22"/>
      <w:szCs w:val="21"/>
    </w:rPr>
  </w:style>
  <w:style w:type="character" w:styleId="Heading9Char" w:customStyle="1">
    <w:name w:val="Heading 9 Char"/>
    <w:basedOn w:val="DefaultParagraphFont"/>
    <w:link w:val="Heading9"/>
    <w:uiPriority w:val="9"/>
    <w:semiHidden/>
    <w:rsid w:val="00FF2002"/>
    <w:rPr>
      <w:rFonts w:asciiTheme="majorHAnsi" w:hAnsiTheme="majorHAnsi" w:eastAsiaTheme="majorEastAsia"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styleId="HTMLAddressChar" w:customStyle="1">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styleId="HTMLPreformattedChar" w:customStyle="1">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hAnsiTheme="majorHAnsi" w:eastAsiaTheme="majorEastAsia" w:cstheme="majorBidi"/>
      <w:b/>
      <w:bCs/>
    </w:rPr>
  </w:style>
  <w:style w:type="paragraph" w:styleId="IntenseQuote">
    <w:name w:val="Intense Quote"/>
    <w:basedOn w:val="Normal"/>
    <w:next w:val="Normal"/>
    <w:link w:val="IntenseQuoteChar"/>
    <w:uiPriority w:val="30"/>
    <w:semiHidden/>
    <w:unhideWhenUsed/>
    <w:qFormat/>
    <w:rsid w:val="005D3A03"/>
    <w:pPr>
      <w:pBdr>
        <w:top w:val="single" w:color="404040" w:themeColor="text1" w:themeTint="BF" w:sz="4" w:space="10"/>
        <w:bottom w:val="single" w:color="404040" w:themeColor="text1" w:themeTint="BF" w:sz="4" w:space="10"/>
      </w:pBdr>
      <w:spacing w:before="360" w:after="360"/>
      <w:ind w:left="864" w:right="864" w:firstLine="0"/>
      <w:jc w:val="center"/>
    </w:pPr>
    <w:rPr>
      <w:i/>
      <w:iCs/>
      <w:color w:val="404040" w:themeColor="text1" w:themeTint="BF"/>
    </w:rPr>
  </w:style>
  <w:style w:type="character" w:styleId="IntenseQuoteChar" w:customStyle="1">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styleId="MacroTextChar" w:customStyle="1">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color="auto" w:sz="6" w:space="1"/>
        <w:left w:val="single" w:color="auto" w:sz="6" w:space="1"/>
        <w:bottom w:val="single" w:color="auto" w:sz="6" w:space="1"/>
        <w:right w:val="single" w:color="auto" w:sz="6" w:space="1"/>
      </w:pBdr>
      <w:shd w:val="pct20" w:color="auto" w:fill="auto"/>
      <w:spacing w:line="240" w:lineRule="auto"/>
      <w:ind w:left="1080" w:firstLine="0"/>
    </w:pPr>
    <w:rPr>
      <w:rFonts w:asciiTheme="majorHAnsi" w:hAnsiTheme="majorHAnsi" w:eastAsiaTheme="majorEastAsia" w:cstheme="majorBidi"/>
    </w:rPr>
  </w:style>
  <w:style w:type="character" w:styleId="MessageHeaderChar" w:customStyle="1">
    <w:name w:val="Message Header Char"/>
    <w:basedOn w:val="DefaultParagraphFont"/>
    <w:link w:val="MessageHeader"/>
    <w:uiPriority w:val="99"/>
    <w:semiHidden/>
    <w:rPr>
      <w:rFonts w:asciiTheme="majorHAnsi" w:hAnsiTheme="majorHAnsi" w:eastAsiaTheme="majorEastAsia"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styleId="NoteHeadingChar" w:customStyle="1">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styleId="PlainTextChar" w:customStyle="1">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styleId="QuoteChar" w:customStyle="1">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styleId="SalutationChar" w:customStyle="1">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styleId="SignatureChar" w:customStyle="1">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hAnsiTheme="majorHAnsi" w:eastAsiaTheme="majorEastAsia"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styleId="InformeAPA" w:customStyle="1">
    <w:name w:val="Informe APA"/>
    <w:basedOn w:val="TableNormal"/>
    <w:uiPriority w:val="99"/>
    <w:rsid w:val="00BF4184"/>
    <w:pPr>
      <w:spacing w:line="240" w:lineRule="auto"/>
      <w:ind w:firstLine="0"/>
    </w:pPr>
    <w:tblPr>
      <w:tblBorders>
        <w:top w:val="single" w:color="auto" w:sz="12" w:space="0"/>
        <w:bottom w:val="single" w:color="auto" w:sz="12" w:space="0"/>
      </w:tblBorders>
    </w:tblPr>
    <w:tblStylePr w:type="firstRow">
      <w:rPr>
        <w:rFonts w:asciiTheme="majorHAnsi" w:hAnsiTheme="majorHAnsi"/>
      </w:rPr>
      <w:tblPr/>
      <w:trPr>
        <w:tblHeader/>
      </w:trPr>
      <w:tcPr>
        <w:tcBorders>
          <w:top w:val="single" w:color="auto" w:sz="12" w:space="0"/>
          <w:left w:val="nil"/>
          <w:bottom w:val="single" w:color="auto" w:sz="12" w:space="0"/>
          <w:right w:val="nil"/>
          <w:insideH w:val="nil"/>
          <w:insideV w:val="nil"/>
          <w:tl2br w:val="nil"/>
          <w:tr2bl w:val="nil"/>
        </w:tcBorders>
      </w:tcPr>
    </w:tblStylePr>
  </w:style>
  <w:style w:type="paragraph" w:styleId="Tablailustracin" w:customStyle="1">
    <w:name w:val="Tabla/ilustración"/>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styleId="EndnoteTextChar" w:customStyle="1">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styleId="Ttulo21" w:customStyle="1">
    <w:name w:val="Título 21"/>
    <w:basedOn w:val="Normal"/>
    <w:uiPriority w:val="1"/>
    <w:qFormat/>
    <w:rsid w:val="00B823AA"/>
    <w:pPr>
      <w:ind w:firstLine="0"/>
      <w:jc w:val="center"/>
    </w:pPr>
  </w:style>
  <w:style w:type="character" w:styleId="w8qarf" w:customStyle="1">
    <w:name w:val="w8qarf"/>
    <w:basedOn w:val="DefaultParagraphFont"/>
    <w:rsid w:val="00E771DD"/>
  </w:style>
  <w:style w:type="character" w:styleId="lrzxr" w:customStyle="1">
    <w:name w:val="lrzxr"/>
    <w:basedOn w:val="DefaultParagraphFont"/>
    <w:rsid w:val="00E771DD"/>
  </w:style>
  <w:style w:type="character" w:styleId="Hyperlink">
    <w:name w:val="Hyperlink"/>
    <w:basedOn w:val="DefaultParagraphFont"/>
    <w:uiPriority w:val="99"/>
    <w:unhideWhenUsed/>
    <w:rsid w:val="00FB1AC1"/>
    <w:rPr>
      <w:color w:val="5F5F5F" w:themeColor="hyperlink"/>
      <w:u w:val="single"/>
    </w:rPr>
  </w:style>
  <w:style w:type="character" w:styleId="UnresolvedMention">
    <w:name w:val="Unresolved Mention"/>
    <w:basedOn w:val="DefaultParagraphFont"/>
    <w:uiPriority w:val="99"/>
    <w:semiHidden/>
    <w:unhideWhenUsed/>
    <w:rsid w:val="00FB1AC1"/>
    <w:rPr>
      <w:color w:val="605E5C"/>
      <w:shd w:val="clear" w:color="auto" w:fill="E1DFDD"/>
    </w:rPr>
  </w:style>
  <w:style w:type="paragraph" w:styleId="TOC1">
    <w:name w:val="toc 1"/>
    <w:basedOn w:val="Normal"/>
    <w:next w:val="Normal"/>
    <w:autoRedefine/>
    <w:uiPriority w:val="39"/>
    <w:unhideWhenUsed/>
    <w:rsid w:val="00CF40A9"/>
    <w:pPr>
      <w:tabs>
        <w:tab w:val="right" w:leader="dot" w:pos="9016"/>
      </w:tabs>
      <w:spacing w:after="100"/>
    </w:pPr>
    <w:rPr>
      <w:b/>
      <w:bCs/>
      <w:noProof/>
      <w:sz w:val="32"/>
      <w:szCs w:val="32"/>
      <w:lang w:val="es-AR"/>
    </w:rPr>
  </w:style>
  <w:style w:type="paragraph" w:styleId="TOC2">
    <w:name w:val="toc 2"/>
    <w:basedOn w:val="Normal"/>
    <w:next w:val="Normal"/>
    <w:autoRedefine/>
    <w:uiPriority w:val="39"/>
    <w:unhideWhenUsed/>
    <w:rsid w:val="00A5253A"/>
    <w:pPr>
      <w:tabs>
        <w:tab w:val="right" w:leader="dot" w:pos="9016"/>
      </w:tabs>
      <w:spacing w:after="100"/>
      <w:ind w:left="240"/>
    </w:pPr>
    <w:rPr>
      <w:noProof/>
      <w:sz w:val="28"/>
      <w:szCs w:val="28"/>
      <w:lang w:val="es-AR"/>
    </w:rPr>
  </w:style>
  <w:style w:type="paragraph" w:styleId="TOC3">
    <w:name w:val="toc 3"/>
    <w:basedOn w:val="Normal"/>
    <w:next w:val="Normal"/>
    <w:autoRedefine/>
    <w:uiPriority w:val="39"/>
    <w:unhideWhenUsed/>
    <w:rsid w:val="00A5253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50965">
      <w:bodyDiv w:val="1"/>
      <w:marLeft w:val="0"/>
      <w:marRight w:val="0"/>
      <w:marTop w:val="0"/>
      <w:marBottom w:val="0"/>
      <w:divBdr>
        <w:top w:val="none" w:sz="0" w:space="0" w:color="auto"/>
        <w:left w:val="none" w:sz="0" w:space="0" w:color="auto"/>
        <w:bottom w:val="none" w:sz="0" w:space="0" w:color="auto"/>
        <w:right w:val="none" w:sz="0" w:space="0" w:color="auto"/>
      </w:divBdr>
    </w:div>
    <w:div w:id="103697999">
      <w:bodyDiv w:val="1"/>
      <w:marLeft w:val="0"/>
      <w:marRight w:val="0"/>
      <w:marTop w:val="0"/>
      <w:marBottom w:val="0"/>
      <w:divBdr>
        <w:top w:val="none" w:sz="0" w:space="0" w:color="auto"/>
        <w:left w:val="none" w:sz="0" w:space="0" w:color="auto"/>
        <w:bottom w:val="none" w:sz="0" w:space="0" w:color="auto"/>
        <w:right w:val="none" w:sz="0" w:space="0" w:color="auto"/>
      </w:divBdr>
    </w:div>
    <w:div w:id="111095276">
      <w:bodyDiv w:val="1"/>
      <w:marLeft w:val="0"/>
      <w:marRight w:val="0"/>
      <w:marTop w:val="0"/>
      <w:marBottom w:val="0"/>
      <w:divBdr>
        <w:top w:val="none" w:sz="0" w:space="0" w:color="auto"/>
        <w:left w:val="none" w:sz="0" w:space="0" w:color="auto"/>
        <w:bottom w:val="none" w:sz="0" w:space="0" w:color="auto"/>
        <w:right w:val="none" w:sz="0" w:space="0" w:color="auto"/>
      </w:divBdr>
    </w:div>
    <w:div w:id="11252728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4321470">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88639871">
      <w:bodyDiv w:val="1"/>
      <w:marLeft w:val="0"/>
      <w:marRight w:val="0"/>
      <w:marTop w:val="0"/>
      <w:marBottom w:val="0"/>
      <w:divBdr>
        <w:top w:val="none" w:sz="0" w:space="0" w:color="auto"/>
        <w:left w:val="none" w:sz="0" w:space="0" w:color="auto"/>
        <w:bottom w:val="none" w:sz="0" w:space="0" w:color="auto"/>
        <w:right w:val="none" w:sz="0" w:space="0" w:color="auto"/>
      </w:divBdr>
    </w:div>
    <w:div w:id="212884406">
      <w:bodyDiv w:val="1"/>
      <w:marLeft w:val="0"/>
      <w:marRight w:val="0"/>
      <w:marTop w:val="0"/>
      <w:marBottom w:val="0"/>
      <w:divBdr>
        <w:top w:val="none" w:sz="0" w:space="0" w:color="auto"/>
        <w:left w:val="none" w:sz="0" w:space="0" w:color="auto"/>
        <w:bottom w:val="none" w:sz="0" w:space="0" w:color="auto"/>
        <w:right w:val="none" w:sz="0" w:space="0" w:color="auto"/>
      </w:divBdr>
      <w:divsChild>
        <w:div w:id="863636819">
          <w:marLeft w:val="0"/>
          <w:marRight w:val="0"/>
          <w:marTop w:val="0"/>
          <w:marBottom w:val="0"/>
          <w:divBdr>
            <w:top w:val="none" w:sz="0" w:space="0" w:color="auto"/>
            <w:left w:val="none" w:sz="0" w:space="0" w:color="auto"/>
            <w:bottom w:val="none" w:sz="0" w:space="0" w:color="auto"/>
            <w:right w:val="none" w:sz="0" w:space="0" w:color="auto"/>
          </w:divBdr>
          <w:divsChild>
            <w:div w:id="545917977">
              <w:marLeft w:val="0"/>
              <w:marRight w:val="0"/>
              <w:marTop w:val="0"/>
              <w:marBottom w:val="0"/>
              <w:divBdr>
                <w:top w:val="none" w:sz="0" w:space="0" w:color="auto"/>
                <w:left w:val="none" w:sz="0" w:space="0" w:color="auto"/>
                <w:bottom w:val="none" w:sz="0" w:space="0" w:color="auto"/>
                <w:right w:val="none" w:sz="0" w:space="0" w:color="auto"/>
              </w:divBdr>
              <w:divsChild>
                <w:div w:id="6459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41175">
          <w:marLeft w:val="0"/>
          <w:marRight w:val="0"/>
          <w:marTop w:val="0"/>
          <w:marBottom w:val="0"/>
          <w:divBdr>
            <w:top w:val="none" w:sz="0" w:space="0" w:color="auto"/>
            <w:left w:val="none" w:sz="0" w:space="0" w:color="auto"/>
            <w:bottom w:val="none" w:sz="0" w:space="0" w:color="auto"/>
            <w:right w:val="none" w:sz="0" w:space="0" w:color="auto"/>
          </w:divBdr>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603400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460204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8381680">
      <w:bodyDiv w:val="1"/>
      <w:marLeft w:val="0"/>
      <w:marRight w:val="0"/>
      <w:marTop w:val="0"/>
      <w:marBottom w:val="0"/>
      <w:divBdr>
        <w:top w:val="none" w:sz="0" w:space="0" w:color="auto"/>
        <w:left w:val="none" w:sz="0" w:space="0" w:color="auto"/>
        <w:bottom w:val="none" w:sz="0" w:space="0" w:color="auto"/>
        <w:right w:val="none" w:sz="0" w:space="0" w:color="auto"/>
      </w:divBdr>
    </w:div>
    <w:div w:id="43151573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59736953">
      <w:bodyDiv w:val="1"/>
      <w:marLeft w:val="0"/>
      <w:marRight w:val="0"/>
      <w:marTop w:val="0"/>
      <w:marBottom w:val="0"/>
      <w:divBdr>
        <w:top w:val="none" w:sz="0" w:space="0" w:color="auto"/>
        <w:left w:val="none" w:sz="0" w:space="0" w:color="auto"/>
        <w:bottom w:val="none" w:sz="0" w:space="0" w:color="auto"/>
        <w:right w:val="none" w:sz="0" w:space="0" w:color="auto"/>
      </w:divBdr>
    </w:div>
    <w:div w:id="466124544">
      <w:bodyDiv w:val="1"/>
      <w:marLeft w:val="0"/>
      <w:marRight w:val="0"/>
      <w:marTop w:val="0"/>
      <w:marBottom w:val="0"/>
      <w:divBdr>
        <w:top w:val="none" w:sz="0" w:space="0" w:color="auto"/>
        <w:left w:val="none" w:sz="0" w:space="0" w:color="auto"/>
        <w:bottom w:val="none" w:sz="0" w:space="0" w:color="auto"/>
        <w:right w:val="none" w:sz="0" w:space="0" w:color="auto"/>
      </w:divBdr>
    </w:div>
    <w:div w:id="65399794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2682228">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6688021">
      <w:bodyDiv w:val="1"/>
      <w:marLeft w:val="0"/>
      <w:marRight w:val="0"/>
      <w:marTop w:val="0"/>
      <w:marBottom w:val="0"/>
      <w:divBdr>
        <w:top w:val="none" w:sz="0" w:space="0" w:color="auto"/>
        <w:left w:val="none" w:sz="0" w:space="0" w:color="auto"/>
        <w:bottom w:val="none" w:sz="0" w:space="0" w:color="auto"/>
        <w:right w:val="none" w:sz="0" w:space="0" w:color="auto"/>
      </w:divBdr>
    </w:div>
    <w:div w:id="730465329">
      <w:bodyDiv w:val="1"/>
      <w:marLeft w:val="0"/>
      <w:marRight w:val="0"/>
      <w:marTop w:val="0"/>
      <w:marBottom w:val="0"/>
      <w:divBdr>
        <w:top w:val="none" w:sz="0" w:space="0" w:color="auto"/>
        <w:left w:val="none" w:sz="0" w:space="0" w:color="auto"/>
        <w:bottom w:val="none" w:sz="0" w:space="0" w:color="auto"/>
        <w:right w:val="none" w:sz="0" w:space="0" w:color="auto"/>
      </w:divBdr>
    </w:div>
    <w:div w:id="730812633">
      <w:bodyDiv w:val="1"/>
      <w:marLeft w:val="0"/>
      <w:marRight w:val="0"/>
      <w:marTop w:val="0"/>
      <w:marBottom w:val="0"/>
      <w:divBdr>
        <w:top w:val="none" w:sz="0" w:space="0" w:color="auto"/>
        <w:left w:val="none" w:sz="0" w:space="0" w:color="auto"/>
        <w:bottom w:val="none" w:sz="0" w:space="0" w:color="auto"/>
        <w:right w:val="none" w:sz="0" w:space="0" w:color="auto"/>
      </w:divBdr>
    </w:div>
    <w:div w:id="879124064">
      <w:bodyDiv w:val="1"/>
      <w:marLeft w:val="0"/>
      <w:marRight w:val="0"/>
      <w:marTop w:val="0"/>
      <w:marBottom w:val="0"/>
      <w:divBdr>
        <w:top w:val="none" w:sz="0" w:space="0" w:color="auto"/>
        <w:left w:val="none" w:sz="0" w:space="0" w:color="auto"/>
        <w:bottom w:val="none" w:sz="0" w:space="0" w:color="auto"/>
        <w:right w:val="none" w:sz="0" w:space="0" w:color="auto"/>
      </w:divBdr>
    </w:div>
    <w:div w:id="900553285">
      <w:bodyDiv w:val="1"/>
      <w:marLeft w:val="0"/>
      <w:marRight w:val="0"/>
      <w:marTop w:val="0"/>
      <w:marBottom w:val="0"/>
      <w:divBdr>
        <w:top w:val="none" w:sz="0" w:space="0" w:color="auto"/>
        <w:left w:val="none" w:sz="0" w:space="0" w:color="auto"/>
        <w:bottom w:val="none" w:sz="0" w:space="0" w:color="auto"/>
        <w:right w:val="none" w:sz="0" w:space="0" w:color="auto"/>
      </w:divBdr>
    </w:div>
    <w:div w:id="916591994">
      <w:bodyDiv w:val="1"/>
      <w:marLeft w:val="0"/>
      <w:marRight w:val="0"/>
      <w:marTop w:val="0"/>
      <w:marBottom w:val="0"/>
      <w:divBdr>
        <w:top w:val="none" w:sz="0" w:space="0" w:color="auto"/>
        <w:left w:val="none" w:sz="0" w:space="0" w:color="auto"/>
        <w:bottom w:val="none" w:sz="0" w:space="0" w:color="auto"/>
        <w:right w:val="none" w:sz="0" w:space="0" w:color="auto"/>
      </w:divBdr>
    </w:div>
    <w:div w:id="927882711">
      <w:bodyDiv w:val="1"/>
      <w:marLeft w:val="0"/>
      <w:marRight w:val="0"/>
      <w:marTop w:val="0"/>
      <w:marBottom w:val="0"/>
      <w:divBdr>
        <w:top w:val="none" w:sz="0" w:space="0" w:color="auto"/>
        <w:left w:val="none" w:sz="0" w:space="0" w:color="auto"/>
        <w:bottom w:val="none" w:sz="0" w:space="0" w:color="auto"/>
        <w:right w:val="none" w:sz="0" w:space="0" w:color="auto"/>
      </w:divBdr>
    </w:div>
    <w:div w:id="976255763">
      <w:bodyDiv w:val="1"/>
      <w:marLeft w:val="0"/>
      <w:marRight w:val="0"/>
      <w:marTop w:val="0"/>
      <w:marBottom w:val="0"/>
      <w:divBdr>
        <w:top w:val="none" w:sz="0" w:space="0" w:color="auto"/>
        <w:left w:val="none" w:sz="0" w:space="0" w:color="auto"/>
        <w:bottom w:val="none" w:sz="0" w:space="0" w:color="auto"/>
        <w:right w:val="none" w:sz="0" w:space="0" w:color="auto"/>
      </w:divBdr>
    </w:div>
    <w:div w:id="988367690">
      <w:bodyDiv w:val="1"/>
      <w:marLeft w:val="0"/>
      <w:marRight w:val="0"/>
      <w:marTop w:val="0"/>
      <w:marBottom w:val="0"/>
      <w:divBdr>
        <w:top w:val="none" w:sz="0" w:space="0" w:color="auto"/>
        <w:left w:val="none" w:sz="0" w:space="0" w:color="auto"/>
        <w:bottom w:val="none" w:sz="0" w:space="0" w:color="auto"/>
        <w:right w:val="none" w:sz="0" w:space="0" w:color="auto"/>
      </w:divBdr>
      <w:divsChild>
        <w:div w:id="1114516104">
          <w:marLeft w:val="0"/>
          <w:marRight w:val="0"/>
          <w:marTop w:val="0"/>
          <w:marBottom w:val="0"/>
          <w:divBdr>
            <w:top w:val="none" w:sz="0" w:space="0" w:color="auto"/>
            <w:left w:val="none" w:sz="0" w:space="0" w:color="auto"/>
            <w:bottom w:val="none" w:sz="0" w:space="0" w:color="auto"/>
            <w:right w:val="none" w:sz="0" w:space="0" w:color="auto"/>
          </w:divBdr>
          <w:divsChild>
            <w:div w:id="1164931532">
              <w:marLeft w:val="0"/>
              <w:marRight w:val="0"/>
              <w:marTop w:val="0"/>
              <w:marBottom w:val="0"/>
              <w:divBdr>
                <w:top w:val="none" w:sz="0" w:space="0" w:color="auto"/>
                <w:left w:val="none" w:sz="0" w:space="0" w:color="auto"/>
                <w:bottom w:val="none" w:sz="0" w:space="0" w:color="auto"/>
                <w:right w:val="none" w:sz="0" w:space="0" w:color="auto"/>
              </w:divBdr>
              <w:divsChild>
                <w:div w:id="174603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155619">
      <w:bodyDiv w:val="1"/>
      <w:marLeft w:val="0"/>
      <w:marRight w:val="0"/>
      <w:marTop w:val="0"/>
      <w:marBottom w:val="0"/>
      <w:divBdr>
        <w:top w:val="none" w:sz="0" w:space="0" w:color="auto"/>
        <w:left w:val="none" w:sz="0" w:space="0" w:color="auto"/>
        <w:bottom w:val="none" w:sz="0" w:space="0" w:color="auto"/>
        <w:right w:val="none" w:sz="0" w:space="0" w:color="auto"/>
      </w:divBdr>
    </w:div>
    <w:div w:id="1019621805">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1906487">
      <w:bodyDiv w:val="1"/>
      <w:marLeft w:val="0"/>
      <w:marRight w:val="0"/>
      <w:marTop w:val="0"/>
      <w:marBottom w:val="0"/>
      <w:divBdr>
        <w:top w:val="none" w:sz="0" w:space="0" w:color="auto"/>
        <w:left w:val="none" w:sz="0" w:space="0" w:color="auto"/>
        <w:bottom w:val="none" w:sz="0" w:space="0" w:color="auto"/>
        <w:right w:val="none" w:sz="0" w:space="0" w:color="auto"/>
      </w:divBdr>
      <w:divsChild>
        <w:div w:id="1541211098">
          <w:marLeft w:val="0"/>
          <w:marRight w:val="0"/>
          <w:marTop w:val="0"/>
          <w:marBottom w:val="0"/>
          <w:divBdr>
            <w:top w:val="none" w:sz="0" w:space="0" w:color="auto"/>
            <w:left w:val="none" w:sz="0" w:space="0" w:color="auto"/>
            <w:bottom w:val="none" w:sz="0" w:space="0" w:color="auto"/>
            <w:right w:val="none" w:sz="0" w:space="0" w:color="auto"/>
          </w:divBdr>
          <w:divsChild>
            <w:div w:id="2348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38477">
      <w:bodyDiv w:val="1"/>
      <w:marLeft w:val="0"/>
      <w:marRight w:val="0"/>
      <w:marTop w:val="0"/>
      <w:marBottom w:val="0"/>
      <w:divBdr>
        <w:top w:val="none" w:sz="0" w:space="0" w:color="auto"/>
        <w:left w:val="none" w:sz="0" w:space="0" w:color="auto"/>
        <w:bottom w:val="none" w:sz="0" w:space="0" w:color="auto"/>
        <w:right w:val="none" w:sz="0" w:space="0" w:color="auto"/>
      </w:divBdr>
    </w:div>
    <w:div w:id="112631398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6288087">
      <w:bodyDiv w:val="1"/>
      <w:marLeft w:val="0"/>
      <w:marRight w:val="0"/>
      <w:marTop w:val="0"/>
      <w:marBottom w:val="0"/>
      <w:divBdr>
        <w:top w:val="none" w:sz="0" w:space="0" w:color="auto"/>
        <w:left w:val="none" w:sz="0" w:space="0" w:color="auto"/>
        <w:bottom w:val="none" w:sz="0" w:space="0" w:color="auto"/>
        <w:right w:val="none" w:sz="0" w:space="0" w:color="auto"/>
      </w:divBdr>
    </w:div>
    <w:div w:id="1212841405">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04569289">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7071070">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363910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2184348">
      <w:bodyDiv w:val="1"/>
      <w:marLeft w:val="0"/>
      <w:marRight w:val="0"/>
      <w:marTop w:val="0"/>
      <w:marBottom w:val="0"/>
      <w:divBdr>
        <w:top w:val="none" w:sz="0" w:space="0" w:color="auto"/>
        <w:left w:val="none" w:sz="0" w:space="0" w:color="auto"/>
        <w:bottom w:val="none" w:sz="0" w:space="0" w:color="auto"/>
        <w:right w:val="none" w:sz="0" w:space="0" w:color="auto"/>
      </w:divBdr>
    </w:div>
    <w:div w:id="1664161301">
      <w:bodyDiv w:val="1"/>
      <w:marLeft w:val="0"/>
      <w:marRight w:val="0"/>
      <w:marTop w:val="0"/>
      <w:marBottom w:val="0"/>
      <w:divBdr>
        <w:top w:val="none" w:sz="0" w:space="0" w:color="auto"/>
        <w:left w:val="none" w:sz="0" w:space="0" w:color="auto"/>
        <w:bottom w:val="none" w:sz="0" w:space="0" w:color="auto"/>
        <w:right w:val="none" w:sz="0" w:space="0" w:color="auto"/>
      </w:divBdr>
    </w:div>
    <w:div w:id="167977251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93875304">
      <w:bodyDiv w:val="1"/>
      <w:marLeft w:val="0"/>
      <w:marRight w:val="0"/>
      <w:marTop w:val="0"/>
      <w:marBottom w:val="0"/>
      <w:divBdr>
        <w:top w:val="none" w:sz="0" w:space="0" w:color="auto"/>
        <w:left w:val="none" w:sz="0" w:space="0" w:color="auto"/>
        <w:bottom w:val="none" w:sz="0" w:space="0" w:color="auto"/>
        <w:right w:val="none" w:sz="0" w:space="0" w:color="auto"/>
      </w:divBdr>
    </w:div>
    <w:div w:id="1727534139">
      <w:bodyDiv w:val="1"/>
      <w:marLeft w:val="0"/>
      <w:marRight w:val="0"/>
      <w:marTop w:val="0"/>
      <w:marBottom w:val="0"/>
      <w:divBdr>
        <w:top w:val="none" w:sz="0" w:space="0" w:color="auto"/>
        <w:left w:val="none" w:sz="0" w:space="0" w:color="auto"/>
        <w:bottom w:val="none" w:sz="0" w:space="0" w:color="auto"/>
        <w:right w:val="none" w:sz="0" w:space="0" w:color="auto"/>
      </w:divBdr>
      <w:divsChild>
        <w:div w:id="304898968">
          <w:marLeft w:val="0"/>
          <w:marRight w:val="0"/>
          <w:marTop w:val="0"/>
          <w:marBottom w:val="0"/>
          <w:divBdr>
            <w:top w:val="none" w:sz="0" w:space="0" w:color="auto"/>
            <w:left w:val="none" w:sz="0" w:space="0" w:color="auto"/>
            <w:bottom w:val="none" w:sz="0" w:space="0" w:color="auto"/>
            <w:right w:val="none" w:sz="0" w:space="0" w:color="auto"/>
          </w:divBdr>
          <w:divsChild>
            <w:div w:id="102772623">
              <w:marLeft w:val="0"/>
              <w:marRight w:val="0"/>
              <w:marTop w:val="0"/>
              <w:marBottom w:val="0"/>
              <w:divBdr>
                <w:top w:val="none" w:sz="0" w:space="0" w:color="auto"/>
                <w:left w:val="none" w:sz="0" w:space="0" w:color="auto"/>
                <w:bottom w:val="none" w:sz="0" w:space="0" w:color="auto"/>
                <w:right w:val="none" w:sz="0" w:space="0" w:color="auto"/>
              </w:divBdr>
              <w:divsChild>
                <w:div w:id="110291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33894">
          <w:marLeft w:val="0"/>
          <w:marRight w:val="0"/>
          <w:marTop w:val="0"/>
          <w:marBottom w:val="0"/>
          <w:divBdr>
            <w:top w:val="none" w:sz="0" w:space="0" w:color="auto"/>
            <w:left w:val="none" w:sz="0" w:space="0" w:color="auto"/>
            <w:bottom w:val="none" w:sz="0" w:space="0" w:color="auto"/>
            <w:right w:val="none" w:sz="0" w:space="0" w:color="auto"/>
          </w:divBdr>
          <w:divsChild>
            <w:div w:id="1730223607">
              <w:marLeft w:val="0"/>
              <w:marRight w:val="0"/>
              <w:marTop w:val="0"/>
              <w:marBottom w:val="0"/>
              <w:divBdr>
                <w:top w:val="none" w:sz="0" w:space="0" w:color="auto"/>
                <w:left w:val="none" w:sz="0" w:space="0" w:color="auto"/>
                <w:bottom w:val="none" w:sz="0" w:space="0" w:color="auto"/>
                <w:right w:val="none" w:sz="0" w:space="0" w:color="auto"/>
              </w:divBdr>
              <w:divsChild>
                <w:div w:id="13954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19575">
          <w:marLeft w:val="0"/>
          <w:marRight w:val="0"/>
          <w:marTop w:val="0"/>
          <w:marBottom w:val="0"/>
          <w:divBdr>
            <w:top w:val="none" w:sz="0" w:space="0" w:color="auto"/>
            <w:left w:val="none" w:sz="0" w:space="0" w:color="auto"/>
            <w:bottom w:val="none" w:sz="0" w:space="0" w:color="auto"/>
            <w:right w:val="none" w:sz="0" w:space="0" w:color="auto"/>
          </w:divBdr>
          <w:divsChild>
            <w:div w:id="749696943">
              <w:marLeft w:val="0"/>
              <w:marRight w:val="0"/>
              <w:marTop w:val="0"/>
              <w:marBottom w:val="0"/>
              <w:divBdr>
                <w:top w:val="none" w:sz="0" w:space="0" w:color="auto"/>
                <w:left w:val="none" w:sz="0" w:space="0" w:color="auto"/>
                <w:bottom w:val="none" w:sz="0" w:space="0" w:color="auto"/>
                <w:right w:val="none" w:sz="0" w:space="0" w:color="auto"/>
              </w:divBdr>
              <w:divsChild>
                <w:div w:id="118019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079498">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8869745">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0919390">
      <w:bodyDiv w:val="1"/>
      <w:marLeft w:val="0"/>
      <w:marRight w:val="0"/>
      <w:marTop w:val="0"/>
      <w:marBottom w:val="0"/>
      <w:divBdr>
        <w:top w:val="none" w:sz="0" w:space="0" w:color="auto"/>
        <w:left w:val="none" w:sz="0" w:space="0" w:color="auto"/>
        <w:bottom w:val="none" w:sz="0" w:space="0" w:color="auto"/>
        <w:right w:val="none" w:sz="0" w:space="0" w:color="auto"/>
      </w:divBdr>
    </w:div>
    <w:div w:id="1826046993">
      <w:bodyDiv w:val="1"/>
      <w:marLeft w:val="0"/>
      <w:marRight w:val="0"/>
      <w:marTop w:val="0"/>
      <w:marBottom w:val="0"/>
      <w:divBdr>
        <w:top w:val="none" w:sz="0" w:space="0" w:color="auto"/>
        <w:left w:val="none" w:sz="0" w:space="0" w:color="auto"/>
        <w:bottom w:val="none" w:sz="0" w:space="0" w:color="auto"/>
        <w:right w:val="none" w:sz="0" w:space="0" w:color="auto"/>
      </w:divBdr>
      <w:divsChild>
        <w:div w:id="1554467858">
          <w:marLeft w:val="0"/>
          <w:marRight w:val="0"/>
          <w:marTop w:val="0"/>
          <w:marBottom w:val="0"/>
          <w:divBdr>
            <w:top w:val="none" w:sz="0" w:space="0" w:color="auto"/>
            <w:left w:val="none" w:sz="0" w:space="0" w:color="auto"/>
            <w:bottom w:val="none" w:sz="0" w:space="0" w:color="auto"/>
            <w:right w:val="none" w:sz="0" w:space="0" w:color="auto"/>
          </w:divBdr>
          <w:divsChild>
            <w:div w:id="11416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60819">
      <w:bodyDiv w:val="1"/>
      <w:marLeft w:val="0"/>
      <w:marRight w:val="0"/>
      <w:marTop w:val="0"/>
      <w:marBottom w:val="0"/>
      <w:divBdr>
        <w:top w:val="none" w:sz="0" w:space="0" w:color="auto"/>
        <w:left w:val="none" w:sz="0" w:space="0" w:color="auto"/>
        <w:bottom w:val="none" w:sz="0" w:space="0" w:color="auto"/>
        <w:right w:val="none" w:sz="0" w:space="0" w:color="auto"/>
      </w:divBdr>
      <w:divsChild>
        <w:div w:id="1843469604">
          <w:marLeft w:val="0"/>
          <w:marRight w:val="0"/>
          <w:marTop w:val="0"/>
          <w:marBottom w:val="0"/>
          <w:divBdr>
            <w:top w:val="none" w:sz="0" w:space="0" w:color="auto"/>
            <w:left w:val="none" w:sz="0" w:space="0" w:color="auto"/>
            <w:bottom w:val="none" w:sz="0" w:space="0" w:color="auto"/>
            <w:right w:val="none" w:sz="0" w:space="0" w:color="auto"/>
          </w:divBdr>
          <w:divsChild>
            <w:div w:id="909072073">
              <w:marLeft w:val="0"/>
              <w:marRight w:val="0"/>
              <w:marTop w:val="0"/>
              <w:marBottom w:val="0"/>
              <w:divBdr>
                <w:top w:val="none" w:sz="0" w:space="0" w:color="auto"/>
                <w:left w:val="none" w:sz="0" w:space="0" w:color="auto"/>
                <w:bottom w:val="none" w:sz="0" w:space="0" w:color="auto"/>
                <w:right w:val="none" w:sz="0" w:space="0" w:color="auto"/>
              </w:divBdr>
              <w:divsChild>
                <w:div w:id="28042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01501">
          <w:marLeft w:val="0"/>
          <w:marRight w:val="0"/>
          <w:marTop w:val="0"/>
          <w:marBottom w:val="0"/>
          <w:divBdr>
            <w:top w:val="none" w:sz="0" w:space="0" w:color="auto"/>
            <w:left w:val="none" w:sz="0" w:space="0" w:color="auto"/>
            <w:bottom w:val="none" w:sz="0" w:space="0" w:color="auto"/>
            <w:right w:val="none" w:sz="0" w:space="0" w:color="auto"/>
          </w:divBdr>
        </w:div>
        <w:div w:id="2083599570">
          <w:marLeft w:val="0"/>
          <w:marRight w:val="0"/>
          <w:marTop w:val="0"/>
          <w:marBottom w:val="0"/>
          <w:divBdr>
            <w:top w:val="none" w:sz="0" w:space="0" w:color="auto"/>
            <w:left w:val="none" w:sz="0" w:space="0" w:color="auto"/>
            <w:bottom w:val="none" w:sz="0" w:space="0" w:color="auto"/>
            <w:right w:val="none" w:sz="0" w:space="0" w:color="auto"/>
          </w:divBdr>
          <w:divsChild>
            <w:div w:id="80415911">
              <w:marLeft w:val="0"/>
              <w:marRight w:val="0"/>
              <w:marTop w:val="0"/>
              <w:marBottom w:val="0"/>
              <w:divBdr>
                <w:top w:val="none" w:sz="0" w:space="0" w:color="auto"/>
                <w:left w:val="none" w:sz="0" w:space="0" w:color="auto"/>
                <w:bottom w:val="none" w:sz="0" w:space="0" w:color="auto"/>
                <w:right w:val="none" w:sz="0" w:space="0" w:color="auto"/>
              </w:divBdr>
              <w:divsChild>
                <w:div w:id="95069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919622">
      <w:bodyDiv w:val="1"/>
      <w:marLeft w:val="0"/>
      <w:marRight w:val="0"/>
      <w:marTop w:val="0"/>
      <w:marBottom w:val="0"/>
      <w:divBdr>
        <w:top w:val="none" w:sz="0" w:space="0" w:color="auto"/>
        <w:left w:val="none" w:sz="0" w:space="0" w:color="auto"/>
        <w:bottom w:val="none" w:sz="0" w:space="0" w:color="auto"/>
        <w:right w:val="none" w:sz="0" w:space="0" w:color="auto"/>
      </w:divBdr>
    </w:div>
    <w:div w:id="1882085358">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0831065">
      <w:bodyDiv w:val="1"/>
      <w:marLeft w:val="0"/>
      <w:marRight w:val="0"/>
      <w:marTop w:val="0"/>
      <w:marBottom w:val="0"/>
      <w:divBdr>
        <w:top w:val="none" w:sz="0" w:space="0" w:color="auto"/>
        <w:left w:val="none" w:sz="0" w:space="0" w:color="auto"/>
        <w:bottom w:val="none" w:sz="0" w:space="0" w:color="auto"/>
        <w:right w:val="none" w:sz="0" w:space="0" w:color="auto"/>
      </w:divBdr>
    </w:div>
    <w:div w:id="206236729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9296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jpeg" Id="rId18" /><Relationship Type="http://schemas.openxmlformats.org/officeDocument/2006/relationships/image" Target="media/image13.png" Id="rId26" /><Relationship Type="http://schemas.openxmlformats.org/officeDocument/2006/relationships/hyperlink" Target="https://edgeimpulse.com/" TargetMode="External" Id="rId39" /><Relationship Type="http://schemas.openxmlformats.org/officeDocument/2006/relationships/image" Target="media/image10.jpeg" Id="rId21" /><Relationship Type="http://schemas.openxmlformats.org/officeDocument/2006/relationships/hyperlink" Target="https://studio.edgeimpulse.com/public/609742/latest" TargetMode="External" Id="rId34" /><Relationship Type="http://schemas.openxmlformats.org/officeDocument/2006/relationships/header" Target="header1.xml" Id="rId42" /><Relationship Type="http://schemas.microsoft.com/office/2020/10/relationships/intelligence" Target="intelligence2.xml" Id="rId47"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5.emf" Id="rId16" /><Relationship Type="http://schemas.openxmlformats.org/officeDocument/2006/relationships/hyperlink" Target="https://drive.google.com/drive/folders/1U7fdQDwiTWnAouzxbulKEgNdV_WfH2Z-?usp=sharing" TargetMode="External"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11.png" Id="rId24" /><Relationship Type="http://schemas.openxmlformats.org/officeDocument/2006/relationships/hyperlink" Target="https://www.thingiverse.com/thing:2349232" TargetMode="External" Id="rId32" /><Relationship Type="http://schemas.openxmlformats.org/officeDocument/2006/relationships/hyperlink" Target="https://www.kicad.org/" TargetMode="External" Id="rId37" /><Relationship Type="http://schemas.openxmlformats.org/officeDocument/2006/relationships/hyperlink" Target="https://www.cursor.com/" TargetMode="External" Id="rId40" /><Relationship Type="http://schemas.openxmlformats.org/officeDocument/2006/relationships/glossaryDocument" Target="glossary/document.xml" Id="rId45" /><Relationship Type="http://schemas.openxmlformats.org/officeDocument/2006/relationships/customXml" Target="../customXml/item5.xml" Id="rId5" /><Relationship Type="http://schemas.openxmlformats.org/officeDocument/2006/relationships/image" Target="media/image4.jpeg" Id="rId15" /><Relationship Type="http://schemas.openxmlformats.org/officeDocument/2006/relationships/hyperlink" Target="https://drive.google.com/drive/folders/1rTYZXP_jB97mm8S2osZCV3PcsvxQlc-Y?usp=sharing" TargetMode="External" Id="rId23" /><Relationship Type="http://schemas.openxmlformats.org/officeDocument/2006/relationships/hyperlink" Target="https://github.com/joacochanquia/TdP-Grupo2-2024" TargetMode="External" Id="rId28" /><Relationship Type="http://schemas.openxmlformats.org/officeDocument/2006/relationships/hyperlink" Target="https://www.friendlywire.com/projects/ne555-servo-safe/SG90-datasheet.pdf" TargetMode="External" Id="rId36" /><Relationship Type="http://schemas.openxmlformats.org/officeDocument/2006/relationships/footnotes" Target="footnotes.xml" Id="rId10" /><Relationship Type="http://schemas.openxmlformats.org/officeDocument/2006/relationships/image" Target="media/image8.jpeg" Id="rId19" /><Relationship Type="http://schemas.openxmlformats.org/officeDocument/2006/relationships/hyperlink" Target="https://www.proyecto-ciaa.com.ar/index.html" TargetMode="External" Id="rId31" /><Relationship Type="http://schemas.openxmlformats.org/officeDocument/2006/relationships/fontTable" Target="fontTable.xml" Id="rId44"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3.jpg" Id="rId14" /><Relationship Type="http://schemas.openxmlformats.org/officeDocument/2006/relationships/hyperlink" Target="https://cults3d.com/en/3d-model/tool/idler-pulley-for-624-bearing-and-gt2-belt" TargetMode="External" Id="rId22" /><Relationship Type="http://schemas.openxmlformats.org/officeDocument/2006/relationships/image" Target="media/image14.png" Id="rId27" /><Relationship Type="http://schemas.openxmlformats.org/officeDocument/2006/relationships/hyperlink" Target="https://drive.google.com/drive/folders/1QG9Qkif7tV6zo3cGPZ-MGpje1YTTLAfl?usp=sharing" TargetMode="External" Id="rId30" /><Relationship Type="http://schemas.openxmlformats.org/officeDocument/2006/relationships/hyperlink" Target="https://pages.pbclinear.com/rs/909-BFY-775/images/Data-Sheet-Stepper-Motor-Support.pdf" TargetMode="External" Id="rId35" /><Relationship Type="http://schemas.openxmlformats.org/officeDocument/2006/relationships/footer" Target="footer1.xml" Id="rId43"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image" Target="media/image12.png" Id="rId25" /><Relationship Type="http://schemas.openxmlformats.org/officeDocument/2006/relationships/hyperlink" Target="edgeimpulse/tutorials" TargetMode="External" Id="rId33" /><Relationship Type="http://schemas.openxmlformats.org/officeDocument/2006/relationships/hyperlink" Target="https://apps.microsoft.com/detail/9wzdncrfj3t6?hl=en-us&amp;gl=US" TargetMode="External" Id="rId38" /><Relationship Type="http://schemas.openxmlformats.org/officeDocument/2006/relationships/theme" Target="theme/theme1.xml" Id="rId46" /><Relationship Type="http://schemas.openxmlformats.org/officeDocument/2006/relationships/image" Target="media/image9.jpeg" Id="rId20" /><Relationship Type="http://schemas.openxmlformats.org/officeDocument/2006/relationships/image" Target="media/image15.emf" Id="rId41"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rosoft\AppData\Local\Microsoft\Office\16.0\DTS\es-AR%7b36578436-4819-40B7-BDBB-549E8C47B163%7d\%7b3261671A-9E5F-4C58-833A-C43D1139F09E%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1ED99278D5949E6A19845D82F64BE0E"/>
        <w:category>
          <w:name w:val="General"/>
          <w:gallery w:val="placeholder"/>
        </w:category>
        <w:types>
          <w:type w:val="bbPlcHdr"/>
        </w:types>
        <w:behaviors>
          <w:behavior w:val="content"/>
        </w:behaviors>
        <w:guid w:val="{1F40F76F-D298-4C09-AB91-3267B4A5E6D5}"/>
      </w:docPartPr>
      <w:docPartBody>
        <w:p xmlns:wp14="http://schemas.microsoft.com/office/word/2010/wordml" w:rsidR="00F8442D" w:rsidRDefault="00255B3A" w14:paraId="38FB7684" wp14:textId="77777777">
          <w:pPr>
            <w:pStyle w:val="71ED99278D5949E6A19845D82F64BE0E"/>
          </w:pPr>
          <w:r w:rsidRPr="00AB5BA3">
            <w:rPr>
              <w:lang w:bidi="es-ES"/>
            </w:rPr>
            <w:t>Título de ilustraciones: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SimHei">
    <w:altName w:val="黑体"/>
    <w:panose1 w:val="0201060003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F84"/>
    <w:rsid w:val="00033DA1"/>
    <w:rsid w:val="00044380"/>
    <w:rsid w:val="00073693"/>
    <w:rsid w:val="000875C5"/>
    <w:rsid w:val="001122BD"/>
    <w:rsid w:val="001F123E"/>
    <w:rsid w:val="0023447E"/>
    <w:rsid w:val="00255B3A"/>
    <w:rsid w:val="00256927"/>
    <w:rsid w:val="003D720F"/>
    <w:rsid w:val="004310DA"/>
    <w:rsid w:val="00431CBB"/>
    <w:rsid w:val="0043505D"/>
    <w:rsid w:val="004470D1"/>
    <w:rsid w:val="00450A8F"/>
    <w:rsid w:val="004A7C63"/>
    <w:rsid w:val="004C6F84"/>
    <w:rsid w:val="00500C56"/>
    <w:rsid w:val="00592D74"/>
    <w:rsid w:val="005C379E"/>
    <w:rsid w:val="006D43CE"/>
    <w:rsid w:val="00776B7C"/>
    <w:rsid w:val="008136BE"/>
    <w:rsid w:val="008407D4"/>
    <w:rsid w:val="00850BAA"/>
    <w:rsid w:val="00873BB1"/>
    <w:rsid w:val="008B0FAC"/>
    <w:rsid w:val="00A20CF0"/>
    <w:rsid w:val="00A27899"/>
    <w:rsid w:val="00AD2FCD"/>
    <w:rsid w:val="00C1685E"/>
    <w:rsid w:val="00C30F90"/>
    <w:rsid w:val="00C60349"/>
    <w:rsid w:val="00CC6A62"/>
    <w:rsid w:val="00CD6375"/>
    <w:rsid w:val="00D616D9"/>
    <w:rsid w:val="00D72019"/>
    <w:rsid w:val="00F513C7"/>
    <w:rsid w:val="00F8442D"/>
    <w:rsid w:val="00FE0297"/>
  </w:rsids>
  <m:mathPr>
    <m:mathFont m:val="Cambria Math"/>
    <m:brkBin m:val="before"/>
    <m:brkBinSub m:val="--"/>
    <m:smallFrac m:val="0"/>
    <m:dispDef/>
    <m:lMargin m:val="0"/>
    <m:rMargin m:val="0"/>
    <m:defJc m:val="centerGroup"/>
    <m:wrapIndent m:val="1440"/>
    <m:intLim m:val="subSup"/>
    <m:naryLim m:val="undOvr"/>
  </m:mathPr>
  <w:themeFontLang w:val="es-A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AR" w:eastAsia="es-A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71ED99278D5949E6A19845D82F64BE0E">
    <w:name w:val="71ED99278D5949E6A19845D82F64BE0E"/>
  </w:style>
  <w:style w:type="character" w:styleId="PlaceholderText">
    <w:name w:val="Placeholder Text"/>
    <w:basedOn w:val="DefaultParagraphFont"/>
    <w:uiPriority w:val="99"/>
    <w:semiHidden/>
    <w:rsid w:val="00873BB1"/>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INFORME FINAL – PLATAFORMA DIBUJANTE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46A6C1E0BAACA4BA8F8CF2C8BC6D411" ma:contentTypeVersion="6" ma:contentTypeDescription="Crear nuevo documento." ma:contentTypeScope="" ma:versionID="db2af8e14fe031a73eca40de4fb6033d">
  <xsd:schema xmlns:xsd="http://www.w3.org/2001/XMLSchema" xmlns:xs="http://www.w3.org/2001/XMLSchema" xmlns:p="http://schemas.microsoft.com/office/2006/metadata/properties" xmlns:ns3="8fde25c2-1644-44ef-ab59-4bf7219bc5a0" targetNamespace="http://schemas.microsoft.com/office/2006/metadata/properties" ma:root="true" ma:fieldsID="4b095549a406cc035dd2bcb64d274f19" ns3:_="">
    <xsd:import namespace="8fde25c2-1644-44ef-ab59-4bf7219bc5a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de25c2-1644-44ef-ab59-4bf7219bc5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SelectedStyle="\APASixthEditionOfficeOnline.xsl" StyleName="APA" Version="6">
  <b:Source>
    <b:Tag>Article</b:Tag>
    <b:SourceType>JournalArticle</b:SourceType>
    <b:Guid>{1F557F86-9C50-44A9-8DEA-0DC88DF1A638}</b:Guid>
    <b:Title>Título del artículo</b:Title>
    <b:Year>Año</b:Year>
    <b:JournalName>Título del diario</b:JournalName>
    <b:Pages>Páginas desde - hasta</b:Pages>
    <b:Author>
      <b:Author>
        <b:NameList>
          <b:Person>
            <b:Last>Apellidos</b:Last>
            <b:First>nombre,</b:First>
            <b:Middle>segundo nombre</b:Middle>
          </b:Person>
        </b:NameList>
      </b:Author>
    </b:Author>
    <b:RefOrder>1</b:RefOrder>
  </b:Source>
  <b:Source>
    <b:Tag>Last</b:Tag>
    <b:SourceType>Book</b:SourceType>
    <b:Guid>{55FDDCE7-1BC5-4A9C-A8B0-C683C96516D6}</b:Guid>
    <b:Title>Título del libro</b:Title>
    <b:Year>Año</b:Year>
    <b:City>Nombre de la ciudad</b:City>
    <b:Publisher>Nombre del editor</b:Publisher>
    <b:Author>
      <b:Author>
        <b:NameList>
          <b:Person>
            <b:Last>Apellidos</b:Last>
            <b:First>nombre,</b:First>
            <b:Middle>segundo nombre</b:Middle>
          </b:Person>
        </b:NameList>
      </b:Author>
    </b:Author>
    <b:RefOrder>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8fde25c2-1644-44ef-ab59-4bf7219bc5a0"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4AC03A-ABE0-4009-B4B7-5609999DD7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de25c2-1644-44ef-ab59-4bf7219bc5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DE72B4-B18C-4C50-A9D6-4B98EBA7F47D}">
  <ds:schemaRefs>
    <ds:schemaRef ds:uri="http://schemas.openxmlformats.org/officeDocument/2006/bibliography"/>
  </ds:schemaRefs>
</ds:datastoreItem>
</file>

<file path=customXml/itemProps4.xml><?xml version="1.0" encoding="utf-8"?>
<ds:datastoreItem xmlns:ds="http://schemas.openxmlformats.org/officeDocument/2006/customXml" ds:itemID="{413084B4-E646-4F32-92F2-366A8D41B6F0}">
  <ds:schemaRefs>
    <ds:schemaRef ds:uri="http://schemas.microsoft.com/office/2006/metadata/properties"/>
    <ds:schemaRef ds:uri="http://schemas.microsoft.com/office/infopath/2007/PartnerControls"/>
    <ds:schemaRef ds:uri="8fde25c2-1644-44ef-ab59-4bf7219bc5a0"/>
  </ds:schemaRefs>
</ds:datastoreItem>
</file>

<file path=customXml/itemProps5.xml><?xml version="1.0" encoding="utf-8"?>
<ds:datastoreItem xmlns:ds="http://schemas.openxmlformats.org/officeDocument/2006/customXml" ds:itemID="{AABE90BD-7FE2-41D0-B70E-1748F946E2BF}">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{3261671A-9E5F-4C58-833A-C43D1139F09E}tf03982351_win32.dotx</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Microsoft</dc:creator>
  <keywords/>
  <dc:description/>
  <lastModifiedBy>Usuario invitado</lastModifiedBy>
  <revision>1133</revision>
  <lastPrinted>2025-02-14T22:05:00.0000000Z</lastPrinted>
  <dcterms:created xsi:type="dcterms:W3CDTF">2025-02-11T20:12:00.0000000Z</dcterms:created>
  <dcterms:modified xsi:type="dcterms:W3CDTF">2025-02-15T13:31:30.1648489Z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0x010100346A6C1E0BAACA4BA8F8CF2C8BC6D411</vt:lpwstr>
  </property>
</Properties>
</file>